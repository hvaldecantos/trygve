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5D2A09" w:rsidP="008614E4">
      <w:r>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9735CF"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E34932" w:rsidRPr="0028639B" w:rsidRDefault="00E34932"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E34932" w:rsidRPr="0028639B" w:rsidRDefault="00E34932"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E34932" w:rsidRPr="0028639B" w:rsidRDefault="00E34932"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E34932" w:rsidRPr="0028639B" w:rsidRDefault="00E34932"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E34932" w:rsidRDefault="00E34932"/>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4F2BA8"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0C672B">
        <w:t xml:space="preserve"> 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E34932" w:rsidRDefault="00E34932" w:rsidP="00A676D6"/>
    <w:p w:rsidR="00077D65" w:rsidRPr="00A676D6" w:rsidRDefault="00077D65" w:rsidP="00A676D6"/>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9735CF"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E34932" w:rsidRDefault="00E34932"/>
                <w:tbl>
                  <w:tblPr>
                    <w:tblStyle w:val="MediumGrid3-Accent3"/>
                    <w:tblW w:w="0" w:type="auto"/>
                    <w:jc w:val="center"/>
                    <w:tblLook w:val="0620"/>
                  </w:tblPr>
                  <w:tblGrid>
                    <w:gridCol w:w="1615"/>
                    <w:gridCol w:w="3959"/>
                  </w:tblGrid>
                  <w:tr w:rsidR="00E34932">
                    <w:trPr>
                      <w:cnfStyle w:val="100000000000"/>
                      <w:trHeight w:val="238"/>
                      <w:jc w:val="center"/>
                    </w:trPr>
                    <w:tc>
                      <w:tcPr>
                        <w:tcW w:w="1615" w:type="dxa"/>
                        <w:shd w:val="clear" w:color="auto" w:fill="00B050"/>
                      </w:tcPr>
                      <w:p w:rsidR="00E34932" w:rsidRDefault="00E34932">
                        <w:r>
                          <w:t>Domain</w:t>
                        </w:r>
                      </w:p>
                    </w:tc>
                    <w:tc>
                      <w:tcPr>
                        <w:tcW w:w="3959" w:type="dxa"/>
                        <w:shd w:val="clear" w:color="auto" w:fill="00B050"/>
                      </w:tcPr>
                      <w:p w:rsidR="00E34932" w:rsidRDefault="00E34932" w:rsidP="00666917">
                        <w:pPr>
                          <w:jc w:val="center"/>
                        </w:pPr>
                        <w:r>
                          <w:t>Description</w:t>
                        </w:r>
                      </w:p>
                    </w:tc>
                  </w:tr>
                  <w:tr w:rsidR="00E34932">
                    <w:trPr>
                      <w:trHeight w:val="238"/>
                      <w:jc w:val="center"/>
                    </w:trPr>
                    <w:tc>
                      <w:tcPr>
                        <w:tcW w:w="1615" w:type="dxa"/>
                      </w:tcPr>
                      <w:p w:rsidR="00E34932" w:rsidRDefault="00E34932">
                        <w:r>
                          <w:t>Document</w:t>
                        </w:r>
                      </w:p>
                    </w:tc>
                    <w:tc>
                      <w:tcPr>
                        <w:tcW w:w="3959" w:type="dxa"/>
                      </w:tcPr>
                      <w:p w:rsidR="00E34932" w:rsidRDefault="00E34932">
                        <w:r>
                          <w:t>Encapsulates the sequence of words from a manuscript</w:t>
                        </w:r>
                      </w:p>
                    </w:tc>
                  </w:tr>
                  <w:tr w:rsidR="00E34932">
                    <w:trPr>
                      <w:trHeight w:val="255"/>
                      <w:jc w:val="center"/>
                    </w:trPr>
                    <w:tc>
                      <w:tcPr>
                        <w:tcW w:w="1615" w:type="dxa"/>
                      </w:tcPr>
                      <w:p w:rsidR="00E34932" w:rsidRDefault="00E34932">
                        <w:r>
                          <w:t>Word</w:t>
                        </w:r>
                      </w:p>
                    </w:tc>
                    <w:tc>
                      <w:tcPr>
                        <w:tcW w:w="3959" w:type="dxa"/>
                      </w:tcPr>
                      <w:p w:rsidR="00E34932" w:rsidRDefault="00E34932">
                        <w:r>
                          <w:t>A unit of spell-checkability, but it also includes units of punctuation and spacing</w:t>
                        </w:r>
                      </w:p>
                    </w:tc>
                  </w:tr>
                  <w:tr w:rsidR="00E34932">
                    <w:trPr>
                      <w:trHeight w:val="255"/>
                      <w:jc w:val="center"/>
                    </w:trPr>
                    <w:tc>
                      <w:tcPr>
                        <w:tcW w:w="1615" w:type="dxa"/>
                      </w:tcPr>
                      <w:p w:rsidR="00E34932" w:rsidRDefault="00E34932">
                        <w:r>
                          <w:t>Dictionary</w:t>
                        </w:r>
                      </w:p>
                    </w:tc>
                    <w:tc>
                      <w:tcPr>
                        <w:tcW w:w="3959" w:type="dxa"/>
                      </w:tcPr>
                      <w:p w:rsidR="00E34932" w:rsidRDefault="00E34932">
                        <w:r>
                          <w:t>The locus of deciding whether a given word is spelled correctly or not, and an oracle that can provide suggested replacements for misspellings</w:t>
                        </w:r>
                      </w:p>
                    </w:tc>
                  </w:tr>
                </w:tbl>
                <w:p w:rsidR="00E34932" w:rsidRDefault="00E34932" w:rsidP="005C1C70"/>
                <w:p w:rsidR="00E34932" w:rsidRPr="005A2997" w:rsidRDefault="00E34932"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9735CF"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E34932" w:rsidRDefault="00E34932" w:rsidP="00421316">
                  <w:pPr>
                    <w:spacing w:before="120"/>
                  </w:pPr>
                  <w:r>
                    <w:t>Author goal: A manuscript with perfect spelling</w:t>
                  </w:r>
                </w:p>
                <w:p w:rsidR="00E34932" w:rsidRDefault="00E34932" w:rsidP="005C1C70"/>
                <w:p w:rsidR="00E34932" w:rsidRDefault="00E34932" w:rsidP="005C1C70">
                  <w:r>
                    <w:t>Preconditions: The manuscript has been saved and is non-empty</w:t>
                  </w:r>
                </w:p>
                <w:p w:rsidR="00E34932" w:rsidRDefault="00E34932" w:rsidP="005C1C70"/>
                <w:p w:rsidR="00E34932" w:rsidRDefault="00E34932" w:rsidP="005C1C70">
                  <w:r>
                    <w:t>Post-condition: Misspelled words have optionally been corrected at the author's discretion. All other manuscript text is intact.</w:t>
                  </w:r>
                </w:p>
                <w:p w:rsidR="00E34932" w:rsidRDefault="00E34932" w:rsidP="005C1C70"/>
                <w:tbl>
                  <w:tblPr>
                    <w:tblStyle w:val="MediumGrid3-Accent3"/>
                    <w:tblW w:w="0" w:type="auto"/>
                    <w:jc w:val="center"/>
                    <w:tblLook w:val="0620"/>
                  </w:tblPr>
                  <w:tblGrid>
                    <w:gridCol w:w="533"/>
                    <w:gridCol w:w="1973"/>
                    <w:gridCol w:w="1974"/>
                    <w:gridCol w:w="2392"/>
                    <w:gridCol w:w="1975"/>
                    <w:gridCol w:w="2106"/>
                  </w:tblGrid>
                  <w:tr w:rsidR="00E34932">
                    <w:trPr>
                      <w:cnfStyle w:val="100000000000"/>
                      <w:jc w:val="center"/>
                    </w:trPr>
                    <w:tc>
                      <w:tcPr>
                        <w:tcW w:w="534" w:type="dxa"/>
                        <w:shd w:val="clear" w:color="auto" w:fill="00B050"/>
                      </w:tcPr>
                      <w:p w:rsidR="00E34932" w:rsidRDefault="00E34932" w:rsidP="00E86C93"/>
                    </w:tc>
                    <w:tc>
                      <w:tcPr>
                        <w:tcW w:w="1984" w:type="dxa"/>
                        <w:shd w:val="clear" w:color="auto" w:fill="00B050"/>
                      </w:tcPr>
                      <w:p w:rsidR="00E34932" w:rsidRDefault="00E34932" w:rsidP="00E86C93">
                        <w:r>
                          <w:t>Author</w:t>
                        </w:r>
                      </w:p>
                    </w:tc>
                    <w:tc>
                      <w:tcPr>
                        <w:tcW w:w="1985" w:type="dxa"/>
                        <w:shd w:val="clear" w:color="auto" w:fill="00B050"/>
                      </w:tcPr>
                      <w:p w:rsidR="00E34932" w:rsidRDefault="00E34932" w:rsidP="00E86C93">
                        <w:r>
                          <w:t>Document</w:t>
                        </w:r>
                      </w:p>
                    </w:tc>
                    <w:tc>
                      <w:tcPr>
                        <w:tcW w:w="2409" w:type="dxa"/>
                        <w:shd w:val="clear" w:color="auto" w:fill="00B050"/>
                      </w:tcPr>
                      <w:p w:rsidR="00E34932" w:rsidRDefault="00E34932" w:rsidP="00E86C93">
                        <w:r>
                          <w:t>Words</w:t>
                        </w:r>
                      </w:p>
                    </w:tc>
                    <w:tc>
                      <w:tcPr>
                        <w:tcW w:w="1985" w:type="dxa"/>
                        <w:shd w:val="clear" w:color="auto" w:fill="00B050"/>
                      </w:tcPr>
                      <w:p w:rsidR="00E34932" w:rsidRDefault="00E34932" w:rsidP="00E86C93">
                        <w:r>
                          <w:t>Word</w:t>
                        </w:r>
                      </w:p>
                    </w:tc>
                    <w:tc>
                      <w:tcPr>
                        <w:tcW w:w="2119" w:type="dxa"/>
                        <w:shd w:val="clear" w:color="auto" w:fill="00B050"/>
                      </w:tcPr>
                      <w:p w:rsidR="00E34932" w:rsidRDefault="00E34932" w:rsidP="00E86C93">
                        <w:r>
                          <w:t>Dictionary</w:t>
                        </w:r>
                      </w:p>
                    </w:tc>
                  </w:tr>
                  <w:tr w:rsidR="00E34932">
                    <w:trPr>
                      <w:jc w:val="center"/>
                    </w:trPr>
                    <w:tc>
                      <w:tcPr>
                        <w:tcW w:w="534" w:type="dxa"/>
                      </w:tcPr>
                      <w:p w:rsidR="00E34932" w:rsidRDefault="00E34932" w:rsidP="00E86C93">
                        <w:pPr>
                          <w:keepLines/>
                        </w:pPr>
                        <w:r>
                          <w:t>1.</w:t>
                        </w:r>
                      </w:p>
                    </w:tc>
                    <w:tc>
                      <w:tcPr>
                        <w:tcW w:w="1984" w:type="dxa"/>
                      </w:tcPr>
                      <w:p w:rsidR="00E34932" w:rsidRDefault="00E34932" w:rsidP="00E86C93">
                        <w:pPr>
                          <w:keepLines/>
                        </w:pPr>
                        <w:r>
                          <w:t>Ask to spell check a manuscript</w:t>
                        </w:r>
                      </w:p>
                    </w:tc>
                    <w:tc>
                      <w:tcPr>
                        <w:tcW w:w="1985" w:type="dxa"/>
                      </w:tcPr>
                      <w:p w:rsidR="00E34932" w:rsidRDefault="00E34932" w:rsidP="00E86C93">
                        <w:pPr>
                          <w:keepLines/>
                        </w:pPr>
                        <w:r>
                          <w:t>Requests that Words build itself from the manuscript</w:t>
                        </w:r>
                      </w:p>
                    </w:tc>
                    <w:tc>
                      <w:tcPr>
                        <w:tcW w:w="2409" w:type="dxa"/>
                      </w:tcPr>
                      <w:p w:rsidR="00E34932" w:rsidRDefault="00E34932" w:rsidP="00E86C93">
                        <w:pPr>
                          <w:keepLines/>
                        </w:pPr>
                      </w:p>
                    </w:tc>
                    <w:tc>
                      <w:tcPr>
                        <w:tcW w:w="1985" w:type="dxa"/>
                      </w:tcPr>
                      <w:p w:rsidR="00E34932" w:rsidRDefault="00E34932" w:rsidP="00E86C93">
                        <w:pPr>
                          <w:keepLines/>
                        </w:pPr>
                      </w:p>
                    </w:tc>
                    <w:tc>
                      <w:tcPr>
                        <w:tcW w:w="2119" w:type="dxa"/>
                      </w:tcPr>
                      <w:p w:rsidR="00E34932" w:rsidRDefault="00E34932" w:rsidP="00E86C93"/>
                    </w:tc>
                  </w:tr>
                  <w:tr w:rsidR="00E34932">
                    <w:trPr>
                      <w:jc w:val="center"/>
                    </w:trPr>
                    <w:tc>
                      <w:tcPr>
                        <w:tcW w:w="534" w:type="dxa"/>
                      </w:tcPr>
                      <w:p w:rsidR="00E34932" w:rsidRDefault="00E34932" w:rsidP="00E86C93">
                        <w:pPr>
                          <w:keepLines/>
                        </w:pPr>
                        <w:r>
                          <w:t>2.</w:t>
                        </w:r>
                      </w:p>
                    </w:tc>
                    <w:tc>
                      <w:tcPr>
                        <w:tcW w:w="1984" w:type="dxa"/>
                      </w:tcPr>
                      <w:p w:rsidR="00E34932" w:rsidRDefault="00E34932" w:rsidP="00E86C93">
                        <w:pPr>
                          <w:keepLines/>
                        </w:pPr>
                      </w:p>
                    </w:tc>
                    <w:tc>
                      <w:tcPr>
                        <w:tcW w:w="1985" w:type="dxa"/>
                      </w:tcPr>
                      <w:p w:rsidR="00E34932" w:rsidRDefault="00E34932" w:rsidP="00E86C93">
                        <w:pPr>
                          <w:keepLines/>
                        </w:pPr>
                      </w:p>
                    </w:tc>
                    <w:tc>
                      <w:tcPr>
                        <w:tcW w:w="2409" w:type="dxa"/>
                      </w:tcPr>
                      <w:p w:rsidR="00E34932" w:rsidRDefault="00E34932" w:rsidP="00E86C93">
                        <w:pPr>
                          <w:keepLines/>
                        </w:pPr>
                        <w:r>
                          <w:t>Divides the documents into individual Words</w:t>
                        </w:r>
                      </w:p>
                    </w:tc>
                    <w:tc>
                      <w:tcPr>
                        <w:tcW w:w="1985" w:type="dxa"/>
                      </w:tcPr>
                      <w:p w:rsidR="00E34932" w:rsidRDefault="00E34932" w:rsidP="00E86C93">
                        <w:pPr>
                          <w:keepLines/>
                        </w:pPr>
                      </w:p>
                    </w:tc>
                    <w:tc>
                      <w:tcPr>
                        <w:tcW w:w="2119" w:type="dxa"/>
                      </w:tcPr>
                      <w:p w:rsidR="00E34932" w:rsidRDefault="00E34932" w:rsidP="00E86C93"/>
                    </w:tc>
                  </w:tr>
                  <w:tr w:rsidR="00E34932">
                    <w:trPr>
                      <w:jc w:val="center"/>
                    </w:trPr>
                    <w:tc>
                      <w:tcPr>
                        <w:tcW w:w="534" w:type="dxa"/>
                      </w:tcPr>
                      <w:p w:rsidR="00E34932" w:rsidRDefault="00E34932" w:rsidP="00E86C93">
                        <w:pPr>
                          <w:keepLines/>
                        </w:pPr>
                        <w:r>
                          <w:t>3.</w:t>
                        </w:r>
                      </w:p>
                    </w:tc>
                    <w:tc>
                      <w:tcPr>
                        <w:tcW w:w="1984" w:type="dxa"/>
                      </w:tcPr>
                      <w:p w:rsidR="00E34932" w:rsidRDefault="00E34932" w:rsidP="00E86C93">
                        <w:pPr>
                          <w:keepLines/>
                        </w:pPr>
                      </w:p>
                    </w:tc>
                    <w:tc>
                      <w:tcPr>
                        <w:tcW w:w="1985" w:type="dxa"/>
                      </w:tcPr>
                      <w:p w:rsidR="00E34932" w:rsidRDefault="00E34932" w:rsidP="00E86C93">
                        <w:pPr>
                          <w:keepLines/>
                        </w:pPr>
                        <w:r>
                          <w:t>Asks Words to spell-check itself</w:t>
                        </w:r>
                      </w:p>
                    </w:tc>
                    <w:tc>
                      <w:tcPr>
                        <w:tcW w:w="2409" w:type="dxa"/>
                      </w:tcPr>
                      <w:p w:rsidR="00E34932" w:rsidRDefault="00E34932" w:rsidP="00E86C93">
                        <w:pPr>
                          <w:keepLines/>
                        </w:pPr>
                        <w:r>
                          <w:t>Asks the current word to spell-check itself</w:t>
                        </w:r>
                      </w:p>
                    </w:tc>
                    <w:tc>
                      <w:tcPr>
                        <w:tcW w:w="1985" w:type="dxa"/>
                      </w:tcPr>
                      <w:p w:rsidR="00E34932" w:rsidRDefault="00E34932" w:rsidP="00E86C93">
                        <w:pPr>
                          <w:keepLines/>
                        </w:pPr>
                      </w:p>
                    </w:tc>
                    <w:tc>
                      <w:tcPr>
                        <w:tcW w:w="2119" w:type="dxa"/>
                      </w:tcPr>
                      <w:p w:rsidR="00E34932" w:rsidRDefault="00E34932" w:rsidP="00E86C93"/>
                    </w:tc>
                  </w:tr>
                  <w:tr w:rsidR="00E34932">
                    <w:trPr>
                      <w:jc w:val="center"/>
                    </w:trPr>
                    <w:tc>
                      <w:tcPr>
                        <w:tcW w:w="534" w:type="dxa"/>
                      </w:tcPr>
                      <w:p w:rsidR="00E34932" w:rsidRDefault="00E34932" w:rsidP="00E86C93">
                        <w:pPr>
                          <w:keepLines/>
                        </w:pPr>
                        <w:r>
                          <w:t>4.</w:t>
                        </w:r>
                      </w:p>
                    </w:tc>
                    <w:tc>
                      <w:tcPr>
                        <w:tcW w:w="1984" w:type="dxa"/>
                      </w:tcPr>
                      <w:p w:rsidR="00E34932" w:rsidRDefault="00E34932" w:rsidP="00E86C93">
                        <w:pPr>
                          <w:keepLines/>
                        </w:pPr>
                      </w:p>
                    </w:tc>
                    <w:tc>
                      <w:tcPr>
                        <w:tcW w:w="1985" w:type="dxa"/>
                      </w:tcPr>
                      <w:p w:rsidR="00E34932" w:rsidRDefault="00E34932" w:rsidP="00E86C93">
                        <w:pPr>
                          <w:keepLines/>
                        </w:pPr>
                      </w:p>
                    </w:tc>
                    <w:tc>
                      <w:tcPr>
                        <w:tcW w:w="2409" w:type="dxa"/>
                      </w:tcPr>
                      <w:p w:rsidR="00E34932" w:rsidRDefault="00E34932" w:rsidP="00E86C93">
                        <w:pPr>
                          <w:keepLines/>
                        </w:pPr>
                      </w:p>
                    </w:tc>
                    <w:tc>
                      <w:tcPr>
                        <w:tcW w:w="1985" w:type="dxa"/>
                      </w:tcPr>
                      <w:p w:rsidR="00E34932" w:rsidRDefault="00E34932" w:rsidP="00E86C93">
                        <w:pPr>
                          <w:keepLines/>
                        </w:pPr>
                        <w:r>
                          <w:t>Asks Dictionary if it contains the text for my appearance in the document</w:t>
                        </w:r>
                      </w:p>
                    </w:tc>
                    <w:tc>
                      <w:tcPr>
                        <w:tcW w:w="2119" w:type="dxa"/>
                      </w:tcPr>
                      <w:p w:rsidR="00E34932" w:rsidRDefault="00E34932" w:rsidP="00E86C93"/>
                    </w:tc>
                  </w:tr>
                  <w:tr w:rsidR="00E34932">
                    <w:trPr>
                      <w:jc w:val="center"/>
                    </w:trPr>
                    <w:tc>
                      <w:tcPr>
                        <w:tcW w:w="534" w:type="dxa"/>
                      </w:tcPr>
                      <w:p w:rsidR="00E34932" w:rsidRDefault="00E34932" w:rsidP="00E86C93">
                        <w:pPr>
                          <w:keepLines/>
                        </w:pPr>
                        <w:r>
                          <w:t>5.</w:t>
                        </w:r>
                      </w:p>
                    </w:tc>
                    <w:tc>
                      <w:tcPr>
                        <w:tcW w:w="1984" w:type="dxa"/>
                      </w:tcPr>
                      <w:p w:rsidR="00E34932" w:rsidRDefault="00E34932" w:rsidP="00E86C93">
                        <w:pPr>
                          <w:keepLines/>
                        </w:pPr>
                      </w:p>
                    </w:tc>
                    <w:tc>
                      <w:tcPr>
                        <w:tcW w:w="1985" w:type="dxa"/>
                      </w:tcPr>
                      <w:p w:rsidR="00E34932" w:rsidRDefault="00E34932" w:rsidP="00E86C93">
                        <w:pPr>
                          <w:keepLines/>
                        </w:pPr>
                      </w:p>
                    </w:tc>
                    <w:tc>
                      <w:tcPr>
                        <w:tcW w:w="2409" w:type="dxa"/>
                      </w:tcPr>
                      <w:p w:rsidR="00E34932" w:rsidRDefault="00E34932" w:rsidP="00E86C93">
                        <w:pPr>
                          <w:keepLines/>
                        </w:pPr>
                      </w:p>
                    </w:tc>
                    <w:tc>
                      <w:tcPr>
                        <w:tcW w:w="1985" w:type="dxa"/>
                      </w:tcPr>
                      <w:p w:rsidR="00E34932" w:rsidRDefault="00E34932" w:rsidP="00E86C93">
                        <w:pPr>
                          <w:keepLines/>
                        </w:pPr>
                      </w:p>
                    </w:tc>
                    <w:tc>
                      <w:tcPr>
                        <w:tcW w:w="2119" w:type="dxa"/>
                      </w:tcPr>
                      <w:p w:rsidR="00E34932" w:rsidRDefault="00E34932" w:rsidP="00E86C93">
                        <w:r>
                          <w:t>Looks up the word and, if incorrectly spelled, returns a suggested spelling</w:t>
                        </w:r>
                      </w:p>
                    </w:tc>
                  </w:tr>
                  <w:tr w:rsidR="00E34932">
                    <w:trPr>
                      <w:jc w:val="center"/>
                    </w:trPr>
                    <w:tc>
                      <w:tcPr>
                        <w:tcW w:w="534" w:type="dxa"/>
                      </w:tcPr>
                      <w:p w:rsidR="00E34932" w:rsidRDefault="00E34932" w:rsidP="00E86C93">
                        <w:pPr>
                          <w:keepLines/>
                        </w:pPr>
                        <w:r>
                          <w:t>6.</w:t>
                        </w:r>
                      </w:p>
                    </w:tc>
                    <w:tc>
                      <w:tcPr>
                        <w:tcW w:w="1984" w:type="dxa"/>
                      </w:tcPr>
                      <w:p w:rsidR="00E34932" w:rsidRDefault="00E34932" w:rsidP="00E86C93">
                        <w:pPr>
                          <w:keepLines/>
                        </w:pPr>
                      </w:p>
                    </w:tc>
                    <w:tc>
                      <w:tcPr>
                        <w:tcW w:w="1985" w:type="dxa"/>
                      </w:tcPr>
                      <w:p w:rsidR="00E34932" w:rsidRDefault="00E34932" w:rsidP="00E86C93">
                        <w:pPr>
                          <w:keepLines/>
                        </w:pPr>
                      </w:p>
                    </w:tc>
                    <w:tc>
                      <w:tcPr>
                        <w:tcW w:w="2409" w:type="dxa"/>
                      </w:tcPr>
                      <w:p w:rsidR="00E34932" w:rsidRDefault="00E34932" w:rsidP="00E86C93">
                        <w:pPr>
                          <w:keepLines/>
                        </w:pPr>
                      </w:p>
                    </w:tc>
                    <w:tc>
                      <w:tcPr>
                        <w:tcW w:w="1985" w:type="dxa"/>
                      </w:tcPr>
                      <w:p w:rsidR="00E34932" w:rsidRDefault="00E34932" w:rsidP="00E86C93">
                        <w:pPr>
                          <w:keepLines/>
                        </w:pPr>
                        <w:r>
                          <w:t>Asks the author to validate the spelling</w:t>
                        </w:r>
                      </w:p>
                    </w:tc>
                    <w:tc>
                      <w:tcPr>
                        <w:tcW w:w="2119" w:type="dxa"/>
                      </w:tcPr>
                      <w:p w:rsidR="00E34932" w:rsidRDefault="00E34932" w:rsidP="00E86C93"/>
                    </w:tc>
                  </w:tr>
                  <w:tr w:rsidR="00E34932">
                    <w:trPr>
                      <w:jc w:val="center"/>
                    </w:trPr>
                    <w:tc>
                      <w:tcPr>
                        <w:tcW w:w="534" w:type="dxa"/>
                      </w:tcPr>
                      <w:p w:rsidR="00E34932" w:rsidRDefault="00E34932" w:rsidP="00E86C93">
                        <w:pPr>
                          <w:keepLines/>
                        </w:pPr>
                        <w:r>
                          <w:t>7.</w:t>
                        </w:r>
                      </w:p>
                    </w:tc>
                    <w:tc>
                      <w:tcPr>
                        <w:tcW w:w="1984" w:type="dxa"/>
                      </w:tcPr>
                      <w:p w:rsidR="00E34932" w:rsidRDefault="00E34932" w:rsidP="00E86C93">
                        <w:pPr>
                          <w:keepLines/>
                        </w:pPr>
                        <w:r>
                          <w:t>Verifies the suggested spelling</w:t>
                        </w:r>
                      </w:p>
                    </w:tc>
                    <w:tc>
                      <w:tcPr>
                        <w:tcW w:w="1985" w:type="dxa"/>
                      </w:tcPr>
                      <w:p w:rsidR="00E34932" w:rsidRDefault="00E34932" w:rsidP="00E86C93">
                        <w:pPr>
                          <w:keepLines/>
                        </w:pPr>
                      </w:p>
                    </w:tc>
                    <w:tc>
                      <w:tcPr>
                        <w:tcW w:w="2409" w:type="dxa"/>
                      </w:tcPr>
                      <w:p w:rsidR="00E34932" w:rsidRDefault="00E34932" w:rsidP="00E86C93">
                        <w:pPr>
                          <w:keepLines/>
                        </w:pPr>
                      </w:p>
                    </w:tc>
                    <w:tc>
                      <w:tcPr>
                        <w:tcW w:w="1985" w:type="dxa"/>
                      </w:tcPr>
                      <w:p w:rsidR="00E34932" w:rsidRDefault="00E34932" w:rsidP="00E86C93">
                        <w:pPr>
                          <w:keepLines/>
                        </w:pPr>
                      </w:p>
                    </w:tc>
                    <w:tc>
                      <w:tcPr>
                        <w:tcW w:w="2119" w:type="dxa"/>
                      </w:tcPr>
                      <w:p w:rsidR="00E34932" w:rsidRDefault="00E34932" w:rsidP="00E86C93"/>
                    </w:tc>
                  </w:tr>
                  <w:tr w:rsidR="00E34932">
                    <w:trPr>
                      <w:jc w:val="center"/>
                    </w:trPr>
                    <w:tc>
                      <w:tcPr>
                        <w:tcW w:w="534" w:type="dxa"/>
                      </w:tcPr>
                      <w:p w:rsidR="00E34932" w:rsidRDefault="00E34932" w:rsidP="00E86C93">
                        <w:pPr>
                          <w:keepLines/>
                        </w:pPr>
                        <w:r>
                          <w:t>8.</w:t>
                        </w:r>
                      </w:p>
                    </w:tc>
                    <w:tc>
                      <w:tcPr>
                        <w:tcW w:w="1984" w:type="dxa"/>
                      </w:tcPr>
                      <w:p w:rsidR="00E34932" w:rsidRDefault="00E34932" w:rsidP="00E86C93">
                        <w:pPr>
                          <w:keepLines/>
                        </w:pPr>
                      </w:p>
                    </w:tc>
                    <w:tc>
                      <w:tcPr>
                        <w:tcW w:w="1985" w:type="dxa"/>
                      </w:tcPr>
                      <w:p w:rsidR="00E34932" w:rsidRDefault="00E34932" w:rsidP="00E86C93">
                        <w:pPr>
                          <w:keepLines/>
                        </w:pPr>
                      </w:p>
                    </w:tc>
                    <w:tc>
                      <w:tcPr>
                        <w:tcW w:w="2409" w:type="dxa"/>
                      </w:tcPr>
                      <w:p w:rsidR="00E34932" w:rsidRDefault="00E34932" w:rsidP="00E86C93">
                        <w:pPr>
                          <w:keepLines/>
                        </w:pPr>
                      </w:p>
                    </w:tc>
                    <w:tc>
                      <w:tcPr>
                        <w:tcW w:w="1985" w:type="dxa"/>
                      </w:tcPr>
                      <w:p w:rsidR="00E34932" w:rsidRDefault="00E34932" w:rsidP="00E86C93">
                        <w:pPr>
                          <w:keepLines/>
                        </w:pPr>
                        <w:r>
                          <w:t>Replaces itself with the suggested word</w:t>
                        </w:r>
                      </w:p>
                    </w:tc>
                    <w:tc>
                      <w:tcPr>
                        <w:tcW w:w="2119" w:type="dxa"/>
                      </w:tcPr>
                      <w:p w:rsidR="00E34932" w:rsidRDefault="00E34932" w:rsidP="00E86C93"/>
                    </w:tc>
                  </w:tr>
                  <w:tr w:rsidR="00E34932">
                    <w:trPr>
                      <w:jc w:val="center"/>
                    </w:trPr>
                    <w:tc>
                      <w:tcPr>
                        <w:tcW w:w="534" w:type="dxa"/>
                      </w:tcPr>
                      <w:p w:rsidR="00E34932" w:rsidRDefault="00E34932" w:rsidP="00E86C93">
                        <w:pPr>
                          <w:keepLines/>
                        </w:pPr>
                        <w:r>
                          <w:t>9.</w:t>
                        </w:r>
                      </w:p>
                    </w:tc>
                    <w:tc>
                      <w:tcPr>
                        <w:tcW w:w="1984" w:type="dxa"/>
                      </w:tcPr>
                      <w:p w:rsidR="00E34932" w:rsidRDefault="00E34932" w:rsidP="00E86C93">
                        <w:pPr>
                          <w:keepLines/>
                        </w:pPr>
                      </w:p>
                    </w:tc>
                    <w:tc>
                      <w:tcPr>
                        <w:tcW w:w="1985" w:type="dxa"/>
                      </w:tcPr>
                      <w:p w:rsidR="00E34932" w:rsidRDefault="00E34932" w:rsidP="00E86C93">
                        <w:pPr>
                          <w:keepLines/>
                        </w:pPr>
                      </w:p>
                    </w:tc>
                    <w:tc>
                      <w:tcPr>
                        <w:tcW w:w="2409" w:type="dxa"/>
                      </w:tcPr>
                      <w:p w:rsidR="00E34932" w:rsidRDefault="00E34932" w:rsidP="00E86C93">
                        <w:pPr>
                          <w:keepLines/>
                        </w:pPr>
                      </w:p>
                    </w:tc>
                    <w:tc>
                      <w:tcPr>
                        <w:tcW w:w="1985" w:type="dxa"/>
                      </w:tcPr>
                      <w:p w:rsidR="00E34932" w:rsidRDefault="00E34932" w:rsidP="00E86C93">
                        <w:pPr>
                          <w:keepLines/>
                        </w:pPr>
                        <w:r>
                          <w:t>Asks the next word (if any) to spell-check itself (NOTE: This causes looping back to step 3)</w:t>
                        </w:r>
                      </w:p>
                    </w:tc>
                    <w:tc>
                      <w:tcPr>
                        <w:tcW w:w="2119" w:type="dxa"/>
                      </w:tcPr>
                      <w:p w:rsidR="00E34932" w:rsidRDefault="00E34932" w:rsidP="00E86C93"/>
                    </w:tc>
                  </w:tr>
                  <w:tr w:rsidR="00E34932">
                    <w:trPr>
                      <w:jc w:val="center"/>
                    </w:trPr>
                    <w:tc>
                      <w:tcPr>
                        <w:tcW w:w="534" w:type="dxa"/>
                      </w:tcPr>
                      <w:p w:rsidR="00E34932" w:rsidRDefault="00E34932" w:rsidP="00E86C93">
                        <w:pPr>
                          <w:keepLines/>
                        </w:pPr>
                        <w:r>
                          <w:t>10.</w:t>
                        </w:r>
                      </w:p>
                    </w:tc>
                    <w:tc>
                      <w:tcPr>
                        <w:tcW w:w="1984" w:type="dxa"/>
                      </w:tcPr>
                      <w:p w:rsidR="00E34932" w:rsidRDefault="00E34932" w:rsidP="00E86C93">
                        <w:pPr>
                          <w:keepLines/>
                        </w:pPr>
                      </w:p>
                    </w:tc>
                    <w:tc>
                      <w:tcPr>
                        <w:tcW w:w="1985" w:type="dxa"/>
                      </w:tcPr>
                      <w:p w:rsidR="00E34932" w:rsidRDefault="00E34932" w:rsidP="00E86C93">
                        <w:pPr>
                          <w:keepLines/>
                        </w:pPr>
                        <w:r>
                          <w:t>Deliver corrected document to the author</w:t>
                        </w:r>
                      </w:p>
                    </w:tc>
                    <w:tc>
                      <w:tcPr>
                        <w:tcW w:w="2409" w:type="dxa"/>
                      </w:tcPr>
                      <w:p w:rsidR="00E34932" w:rsidRDefault="00E34932" w:rsidP="00E86C93">
                        <w:pPr>
                          <w:keepLines/>
                        </w:pPr>
                      </w:p>
                    </w:tc>
                    <w:tc>
                      <w:tcPr>
                        <w:tcW w:w="1985" w:type="dxa"/>
                      </w:tcPr>
                      <w:p w:rsidR="00E34932" w:rsidRDefault="00E34932" w:rsidP="00E86C93">
                        <w:pPr>
                          <w:keepLines/>
                        </w:pPr>
                      </w:p>
                    </w:tc>
                    <w:tc>
                      <w:tcPr>
                        <w:tcW w:w="2119" w:type="dxa"/>
                      </w:tcPr>
                      <w:p w:rsidR="00E34932" w:rsidRDefault="00E34932" w:rsidP="00E86C93"/>
                    </w:tc>
                  </w:tr>
                  <w:tr w:rsidR="00E34932">
                    <w:trPr>
                      <w:jc w:val="center"/>
                    </w:trPr>
                    <w:tc>
                      <w:tcPr>
                        <w:tcW w:w="534" w:type="dxa"/>
                        <w:shd w:val="clear" w:color="auto" w:fill="E6EED5"/>
                      </w:tcPr>
                      <w:p w:rsidR="00E34932" w:rsidRDefault="00E34932" w:rsidP="00E86C93">
                        <w:pPr>
                          <w:rPr>
                            <w:b/>
                            <w:bCs/>
                          </w:rPr>
                        </w:pPr>
                      </w:p>
                    </w:tc>
                    <w:tc>
                      <w:tcPr>
                        <w:tcW w:w="1984" w:type="dxa"/>
                        <w:shd w:val="clear" w:color="auto" w:fill="E6EED5"/>
                      </w:tcPr>
                      <w:p w:rsidR="00E34932" w:rsidRDefault="00E34932" w:rsidP="00E86C93">
                        <w:pPr>
                          <w:rPr>
                            <w:b/>
                            <w:bCs/>
                          </w:rPr>
                        </w:pPr>
                      </w:p>
                    </w:tc>
                    <w:tc>
                      <w:tcPr>
                        <w:tcW w:w="1985" w:type="dxa"/>
                        <w:shd w:val="clear" w:color="auto" w:fill="E6EED5"/>
                      </w:tcPr>
                      <w:p w:rsidR="00E34932" w:rsidRDefault="00E34932" w:rsidP="00E86C93">
                        <w:pPr>
                          <w:rPr>
                            <w:b/>
                            <w:bCs/>
                          </w:rPr>
                        </w:pPr>
                      </w:p>
                    </w:tc>
                    <w:tc>
                      <w:tcPr>
                        <w:tcW w:w="2409" w:type="dxa"/>
                        <w:shd w:val="clear" w:color="auto" w:fill="E6EED5"/>
                      </w:tcPr>
                      <w:p w:rsidR="00E34932" w:rsidRDefault="00E34932" w:rsidP="00E86C93">
                        <w:pPr>
                          <w:rPr>
                            <w:b/>
                            <w:bCs/>
                          </w:rPr>
                        </w:pPr>
                      </w:p>
                    </w:tc>
                    <w:tc>
                      <w:tcPr>
                        <w:tcW w:w="1985" w:type="dxa"/>
                        <w:shd w:val="clear" w:color="auto" w:fill="E6EED5"/>
                      </w:tcPr>
                      <w:p w:rsidR="00E34932" w:rsidRDefault="00E34932" w:rsidP="00E86C93">
                        <w:pPr>
                          <w:rPr>
                            <w:b/>
                            <w:bCs/>
                          </w:rPr>
                        </w:pPr>
                      </w:p>
                    </w:tc>
                    <w:tc>
                      <w:tcPr>
                        <w:tcW w:w="2119" w:type="dxa"/>
                        <w:shd w:val="clear" w:color="auto" w:fill="E6EED5"/>
                      </w:tcPr>
                      <w:p w:rsidR="00E34932" w:rsidRDefault="00E34932" w:rsidP="00E86C93">
                        <w:pPr>
                          <w:rPr>
                            <w:b/>
                            <w:bCs/>
                          </w:rPr>
                        </w:pPr>
                      </w:p>
                    </w:tc>
                  </w:tr>
                </w:tbl>
                <w:p w:rsidR="00E34932" w:rsidRDefault="00E34932" w:rsidP="005C1C70"/>
                <w:p w:rsidR="00E34932" w:rsidRPr="005A2997" w:rsidRDefault="00E34932"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9735CF"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E34932" w:rsidRDefault="00E34932" w:rsidP="002C0789"/>
                <w:tbl>
                  <w:tblPr>
                    <w:tblStyle w:val="MediumGrid3-Accent3"/>
                    <w:tblW w:w="0" w:type="auto"/>
                    <w:jc w:val="center"/>
                    <w:tblLook w:val="0620"/>
                  </w:tblPr>
                  <w:tblGrid>
                    <w:gridCol w:w="505"/>
                    <w:gridCol w:w="3577"/>
                    <w:gridCol w:w="6319"/>
                  </w:tblGrid>
                  <w:tr w:rsidR="00E34932">
                    <w:trPr>
                      <w:cnfStyle w:val="100000000000"/>
                      <w:trHeight w:val="101"/>
                      <w:jc w:val="center"/>
                    </w:trPr>
                    <w:tc>
                      <w:tcPr>
                        <w:tcW w:w="505" w:type="dxa"/>
                        <w:shd w:val="clear" w:color="auto" w:fill="00B050"/>
                      </w:tcPr>
                      <w:p w:rsidR="00E34932" w:rsidRDefault="00E34932" w:rsidP="00E86C93"/>
                    </w:tc>
                    <w:tc>
                      <w:tcPr>
                        <w:tcW w:w="3577" w:type="dxa"/>
                        <w:shd w:val="clear" w:color="auto" w:fill="00B050"/>
                      </w:tcPr>
                      <w:p w:rsidR="00E34932" w:rsidRDefault="00E34932" w:rsidP="00E86C93">
                        <w:r>
                          <w:t>Author</w:t>
                        </w:r>
                      </w:p>
                    </w:tc>
                    <w:tc>
                      <w:tcPr>
                        <w:tcW w:w="6319" w:type="dxa"/>
                        <w:shd w:val="clear" w:color="auto" w:fill="00B050"/>
                      </w:tcPr>
                      <w:p w:rsidR="00E34932" w:rsidRDefault="00E34932" w:rsidP="00E86C93">
                        <w:r>
                          <w:t>Document</w:t>
                        </w:r>
                      </w:p>
                    </w:tc>
                  </w:tr>
                  <w:tr w:rsidR="00E34932">
                    <w:trPr>
                      <w:trHeight w:val="738"/>
                      <w:jc w:val="center"/>
                    </w:trPr>
                    <w:tc>
                      <w:tcPr>
                        <w:tcW w:w="505" w:type="dxa"/>
                      </w:tcPr>
                      <w:p w:rsidR="00E34932" w:rsidRDefault="00E34932" w:rsidP="00E86C93">
                        <w:pPr>
                          <w:keepLines/>
                        </w:pPr>
                        <w:r>
                          <w:t>4a.</w:t>
                        </w:r>
                      </w:p>
                    </w:tc>
                    <w:tc>
                      <w:tcPr>
                        <w:tcW w:w="3577" w:type="dxa"/>
                      </w:tcPr>
                      <w:p w:rsidR="00E34932" w:rsidRDefault="00E34932" w:rsidP="00E86C93">
                        <w:pPr>
                          <w:keepLines/>
                        </w:pPr>
                        <w:r>
                          <w:t>Dictionary does not contain the word</w:t>
                        </w:r>
                      </w:p>
                    </w:tc>
                    <w:tc>
                      <w:tcPr>
                        <w:tcW w:w="6319" w:type="dxa"/>
                      </w:tcPr>
                      <w:p w:rsidR="00E34932" w:rsidRDefault="00E34932" w:rsidP="00E86C93">
                        <w:pPr>
                          <w:keepLines/>
                        </w:pPr>
                        <w:r>
                          <w:t>Apply simple rules to strip plural and generative suffixes from the word and try again. Failing this, assume the word is misspelled</w:t>
                        </w:r>
                      </w:p>
                    </w:tc>
                  </w:tr>
                  <w:tr w:rsidR="00E34932">
                    <w:trPr>
                      <w:trHeight w:val="738"/>
                      <w:jc w:val="center"/>
                    </w:trPr>
                    <w:tc>
                      <w:tcPr>
                        <w:tcW w:w="505" w:type="dxa"/>
                      </w:tcPr>
                      <w:p w:rsidR="00E34932" w:rsidRDefault="00E34932" w:rsidP="00E86C93">
                        <w:pPr>
                          <w:keepLines/>
                        </w:pPr>
                        <w:r>
                          <w:t>6a.</w:t>
                        </w:r>
                      </w:p>
                    </w:tc>
                    <w:tc>
                      <w:tcPr>
                        <w:tcW w:w="3577" w:type="dxa"/>
                      </w:tcPr>
                      <w:p w:rsidR="00E34932" w:rsidRDefault="00E34932" w:rsidP="00E86C93">
                        <w:pPr>
                          <w:keepLines/>
                        </w:pPr>
                        <w:r>
                          <w:t>Author doesn't answer "Yes" or "No"</w:t>
                        </w:r>
                      </w:p>
                    </w:tc>
                    <w:tc>
                      <w:tcPr>
                        <w:tcW w:w="6319" w:type="dxa"/>
                      </w:tcPr>
                      <w:p w:rsidR="00E34932" w:rsidRDefault="00E34932" w:rsidP="00E86C93">
                        <w:pPr>
                          <w:keepLines/>
                        </w:pPr>
                        <w:r>
                          <w:t>Assume the author has himself or herself provided a substitute word. Verify the substitution with the author</w:t>
                        </w:r>
                      </w:p>
                    </w:tc>
                  </w:tr>
                  <w:tr w:rsidR="00E34932">
                    <w:trPr>
                      <w:trHeight w:val="738"/>
                      <w:jc w:val="center"/>
                    </w:trPr>
                    <w:tc>
                      <w:tcPr>
                        <w:tcW w:w="505" w:type="dxa"/>
                      </w:tcPr>
                      <w:p w:rsidR="00E34932" w:rsidRDefault="00E34932" w:rsidP="00E86C93">
                        <w:pPr>
                          <w:keepLines/>
                        </w:pPr>
                        <w:r>
                          <w:t>7a.</w:t>
                        </w:r>
                      </w:p>
                    </w:tc>
                    <w:tc>
                      <w:tcPr>
                        <w:tcW w:w="3577" w:type="dxa"/>
                      </w:tcPr>
                      <w:p w:rsidR="00E34932" w:rsidRDefault="00E34932" w:rsidP="00E86C93">
                        <w:pPr>
                          <w:keepLines/>
                        </w:pPr>
                        <w:r>
                          <w:t>Author elects to exit spell checking</w:t>
                        </w:r>
                      </w:p>
                    </w:tc>
                    <w:tc>
                      <w:tcPr>
                        <w:tcW w:w="6319" w:type="dxa"/>
                      </w:tcPr>
                      <w:p w:rsidR="00E34932" w:rsidRDefault="00E34932" w:rsidP="00E86C93">
                        <w:pPr>
                          <w:keepLines/>
                        </w:pPr>
                        <w:r>
                          <w:t>Spell checking terminates (Do we return the cursor to the location where the author was when initiating spell checking, or to the last substituted word?)</w:t>
                        </w:r>
                      </w:p>
                    </w:tc>
                  </w:tr>
                </w:tbl>
                <w:p w:rsidR="00E34932" w:rsidRDefault="00E34932" w:rsidP="002C0789"/>
                <w:p w:rsidR="00E34932" w:rsidRPr="005A2997" w:rsidRDefault="00E34932"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atan2(double x, double y)</w:t>
                  </w:r>
                </w:p>
                <w:p w:rsidR="00655A58" w:rsidRDefault="00CF7CE5" w:rsidP="00CF7CE5">
                  <w:pPr>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AB0F17" w:rsidP="00662906">
                  <w:pPr>
                    <w:tabs>
                      <w:tab w:val="left" w:pos="1680"/>
                    </w:tabs>
                    <w:rPr>
                      <w:rFonts w:asciiTheme="majorHAnsi" w:hAnsiTheme="majorHAnsi"/>
                    </w:rPr>
                  </w:pPr>
                  <w:r>
                    <w:rPr>
                      <w:rFonts w:ascii="Courier New" w:hAnsi="Courier New"/>
                      <w:b/>
                    </w:rPr>
                    <w: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AB0F17" w:rsidP="00AB0F17">
                  <w:pPr>
                    <w:tabs>
                      <w:tab w:val="left" w:pos="1680"/>
                    </w:tabs>
                    <w:rPr>
                      <w:rFonts w:asciiTheme="majorHAnsi" w:hAnsiTheme="majorHAnsi"/>
                    </w:rPr>
                  </w:pPr>
                  <w:r>
                    <w:rPr>
                      <w:rFonts w:ascii="Courier New" w:hAnsi="Courier New"/>
                      <w:b/>
                    </w:rPr>
                    <w:t>y()</w:t>
                  </w:r>
                  <w:r>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4932" w:rsidRDefault="00E34932">
      <w:r>
        <w:separator/>
      </w:r>
    </w:p>
  </w:endnote>
  <w:endnote w:type="continuationSeparator" w:id="0">
    <w:p w:rsidR="00E34932" w:rsidRDefault="00E34932">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4932" w:rsidRDefault="00E34932">
      <w:r>
        <w:separator/>
      </w:r>
    </w:p>
  </w:footnote>
  <w:footnote w:type="continuationSeparator" w:id="0">
    <w:p w:rsidR="00E34932" w:rsidRDefault="00E34932">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E34932">
      <w:tc>
        <w:tcPr>
          <w:tcW w:w="5493" w:type="dxa"/>
        </w:tcPr>
        <w:p w:rsidR="00E34932" w:rsidRDefault="00E34932">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E34932" w:rsidRDefault="00E34932" w:rsidP="00720DCA">
              <w:pPr>
                <w:pStyle w:val="Header"/>
              </w:pPr>
              <w:r>
                <w:t>the trygve programming language</w:t>
              </w:r>
            </w:p>
          </w:sdtContent>
        </w:sdt>
        <w:p w:rsidR="00E34932" w:rsidRDefault="00E34932">
          <w:pPr>
            <w:pStyle w:val="Header"/>
          </w:pPr>
          <w:fldSimple w:instr=" page ">
            <w:r w:rsidR="007131E0">
              <w:rPr>
                <w:noProof/>
              </w:rPr>
              <w:t>40</w:t>
            </w:r>
          </w:fldSimple>
        </w:p>
      </w:tc>
    </w:tr>
  </w:tbl>
  <w:p w:rsidR="00E34932" w:rsidRDefault="00E34932"/>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E34932">
      <w:tc>
        <w:tcPr>
          <w:tcW w:w="5493" w:type="dxa"/>
        </w:tcPr>
        <w:p w:rsidR="00E34932" w:rsidRDefault="00E34932">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E34932" w:rsidRDefault="00E34932">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AE5F0D">
            <w:t>Gertrud&amp;Cope</w:t>
          </w:r>
          <w:r>
            <w:fldChar w:fldCharType="end"/>
          </w:r>
        </w:p>
        <w:p w:rsidR="00E34932" w:rsidRDefault="00E34932">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AE5F0D">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AE5F0D">
            <w:t>Espergærde,</w:t>
          </w:r>
          <w:r w:rsidR="00AE5F0D">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AE5F0D">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AE5F0D">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AE5F0D">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AE5F0D">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AE5F0D">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AE5F0D">
            <w:t>[Web Address]</w:t>
          </w:r>
          <w:r>
            <w:fldChar w:fldCharType="end"/>
          </w:r>
        </w:p>
      </w:tc>
    </w:tr>
  </w:tbl>
  <w:p w:rsidR="00E34932" w:rsidRDefault="00E34932"/>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77D65"/>
    <w:rsid w:val="0008245F"/>
    <w:rsid w:val="00087F74"/>
    <w:rsid w:val="000909F1"/>
    <w:rsid w:val="00097BBC"/>
    <w:rsid w:val="000A0D18"/>
    <w:rsid w:val="000A1F3C"/>
    <w:rsid w:val="000A3279"/>
    <w:rsid w:val="000A6CEB"/>
    <w:rsid w:val="000B1A2D"/>
    <w:rsid w:val="000B318D"/>
    <w:rsid w:val="000C672B"/>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1544"/>
    <w:rsid w:val="0017745C"/>
    <w:rsid w:val="00177C97"/>
    <w:rsid w:val="001803A8"/>
    <w:rsid w:val="001845C8"/>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212B96"/>
    <w:rsid w:val="00214209"/>
    <w:rsid w:val="00216009"/>
    <w:rsid w:val="00217ED8"/>
    <w:rsid w:val="00220FE3"/>
    <w:rsid w:val="00226D9B"/>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BA8"/>
    <w:rsid w:val="004F2EEF"/>
    <w:rsid w:val="004F678A"/>
    <w:rsid w:val="00500C31"/>
    <w:rsid w:val="005023C2"/>
    <w:rsid w:val="00514DBB"/>
    <w:rsid w:val="00547A6D"/>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5A58"/>
    <w:rsid w:val="006562AE"/>
    <w:rsid w:val="00662906"/>
    <w:rsid w:val="00666917"/>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1331"/>
    <w:rsid w:val="008E7374"/>
    <w:rsid w:val="008F7206"/>
    <w:rsid w:val="00913488"/>
    <w:rsid w:val="009326A6"/>
    <w:rsid w:val="00933AA0"/>
    <w:rsid w:val="00945942"/>
    <w:rsid w:val="00950891"/>
    <w:rsid w:val="00952DAF"/>
    <w:rsid w:val="0095502D"/>
    <w:rsid w:val="0096283D"/>
    <w:rsid w:val="00965DF6"/>
    <w:rsid w:val="00965FC4"/>
    <w:rsid w:val="00970827"/>
    <w:rsid w:val="009730D4"/>
    <w:rsid w:val="009735CF"/>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504D"/>
    <w:rsid w:val="00A754CD"/>
    <w:rsid w:val="00A82D2E"/>
    <w:rsid w:val="00A8594F"/>
    <w:rsid w:val="00A91854"/>
    <w:rsid w:val="00A978D0"/>
    <w:rsid w:val="00AB0F17"/>
    <w:rsid w:val="00AC3E66"/>
    <w:rsid w:val="00AC437B"/>
    <w:rsid w:val="00AC4584"/>
    <w:rsid w:val="00AC5FE8"/>
    <w:rsid w:val="00AD3CF8"/>
    <w:rsid w:val="00AD3D77"/>
    <w:rsid w:val="00AD50B2"/>
    <w:rsid w:val="00AD545B"/>
    <w:rsid w:val="00AD73BF"/>
    <w:rsid w:val="00AE2924"/>
    <w:rsid w:val="00AE5F0D"/>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3589"/>
    <w:rsid w:val="00C76855"/>
    <w:rsid w:val="00C827E1"/>
    <w:rsid w:val="00C97610"/>
    <w:rsid w:val="00CB01AE"/>
    <w:rsid w:val="00CB7567"/>
    <w:rsid w:val="00CC0149"/>
    <w:rsid w:val="00CC07FF"/>
    <w:rsid w:val="00CC596F"/>
    <w:rsid w:val="00CF0FB1"/>
    <w:rsid w:val="00CF7CE5"/>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4932"/>
    <w:rsid w:val="00E379F4"/>
    <w:rsid w:val="00E42B05"/>
    <w:rsid w:val="00E4605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070B2"/>
    <w:rsid w:val="0012637D"/>
    <w:rsid w:val="00144C23"/>
    <w:rsid w:val="00171971"/>
    <w:rsid w:val="00174F5B"/>
    <w:rsid w:val="001A08B9"/>
    <w:rsid w:val="001B78F2"/>
    <w:rsid w:val="002308A6"/>
    <w:rsid w:val="00243542"/>
    <w:rsid w:val="002B74BB"/>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6DC6"/>
    <w:rsid w:val="00697A13"/>
    <w:rsid w:val="006A6B27"/>
    <w:rsid w:val="006F5FC3"/>
    <w:rsid w:val="007D5CCD"/>
    <w:rsid w:val="007D619C"/>
    <w:rsid w:val="0085683B"/>
    <w:rsid w:val="008638D8"/>
    <w:rsid w:val="008D650B"/>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83</TotalTime>
  <Pages>107</Pages>
  <Words>26140</Words>
  <Characters>149000</Characters>
  <Application>Microsoft Macintosh Word</Application>
  <DocSecurity>0</DocSecurity>
  <Lines>1241</Lines>
  <Paragraphs>298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182982</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18</cp:revision>
  <dcterms:created xsi:type="dcterms:W3CDTF">2016-04-26T10:56:00Z</dcterms:created>
  <dcterms:modified xsi:type="dcterms:W3CDTF">2016-05-07T18:03:00Z</dcterms:modified>
  <cp:category/>
</cp:coreProperties>
</file>