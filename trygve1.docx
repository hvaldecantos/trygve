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w:t>
      </w:r>
      <w:r w:rsidR="009E2A1D">
        <w:t xml:space="preserve"> represents a triangle on a plan</w:t>
      </w:r>
      <w:r>
        <w:t xml:space="preserve">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w:t>
      </w:r>
      <w:r w:rsidR="009E2A1D">
        <w:t>nder the possibility of change</w:t>
      </w:r>
      <w:r>
        <w:t>.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w:t>
      </w:r>
      <w:r w:rsidR="009E2A1D">
        <w:t>Each</w:t>
      </w:r>
      <w:r>
        <w:t xml:space="preserve">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we think of it as being</w:t>
      </w:r>
      <w:r w:rsidR="009E2A1D">
        <w:t xml:space="preserve"> replicated</w:t>
      </w:r>
      <w:r>
        <w:t xml:space="preserve">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Heading3"/>
      </w:pPr>
      <w:r>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w:t>
      </w:r>
      <w:r w:rsidR="002F75E8" w:rsidRPr="003E3060">
        <w:rPr>
          <w:b/>
        </w:rPr>
        <w:t>trygve</w:t>
      </w:r>
      <w:r w:rsidR="002F75E8">
        <w:t xml:space="preser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One of the uglier but most celebrated parts of C++ is its template system. What started as a text-substitution facility to stamp out cookie-cutter clones of a common glob of code eventually made it into the compiler as a language fea</w:t>
      </w:r>
      <w:r w:rsidR="009E2A1D">
        <w:t>ture. Java adopted this feature</w:t>
      </w:r>
      <w:r>
        <w:t xml:space="preserve">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C10C66"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4A05DF" w:rsidRPr="0028639B" w:rsidRDefault="004A05DF"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4A05DF" w:rsidRPr="0028639B" w:rsidRDefault="004A05DF"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4A05DF" w:rsidRPr="0028639B" w:rsidRDefault="004A05DF"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4A05DF" w:rsidRPr="0028639B" w:rsidRDefault="004A05DF"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4A05DF" w:rsidRDefault="004A05DF"/>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D67AC3">
        <w:tc>
          <w:tcPr>
            <w:tcW w:w="10318" w:type="dxa"/>
          </w:tcPr>
          <w:tbl>
            <w:tblPr>
              <w:tblStyle w:val="MediumGrid3-Accent3"/>
              <w:tblW w:w="0" w:type="auto"/>
              <w:jc w:val="center"/>
              <w:tblLook w:val="0620"/>
            </w:tblPr>
            <w:tblGrid>
              <w:gridCol w:w="1615"/>
              <w:gridCol w:w="3959"/>
            </w:tblGrid>
            <w:tr w:rsidR="00D67AC3">
              <w:trPr>
                <w:cnfStyle w:val="10000000000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2416C7">
            <w:pPr>
              <w:keepLines/>
              <w:pageBreakBefore/>
              <w:spacing w:before="120"/>
            </w:pPr>
            <w:r>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rid3-Accent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tblPr>
            <w:tblGrid>
              <w:gridCol w:w="533"/>
              <w:gridCol w:w="1713"/>
              <w:gridCol w:w="1840"/>
              <w:gridCol w:w="1843"/>
              <w:gridCol w:w="1985"/>
              <w:gridCol w:w="1842"/>
            </w:tblGrid>
            <w:tr w:rsidR="004234EB">
              <w:trPr>
                <w:cnfStyle w:val="10000000000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4234EB"/>
          <w:tbl>
            <w:tblPr>
              <w:tblStyle w:val="MediumGrid3-Accent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tblPr>
            <w:tblGrid>
              <w:gridCol w:w="505"/>
              <w:gridCol w:w="3577"/>
              <w:gridCol w:w="5782"/>
            </w:tblGrid>
            <w:tr w:rsidR="004234EB">
              <w:trPr>
                <w:cnfStyle w:val="10000000000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05DF" w:rsidRDefault="004A05DF">
      <w:r>
        <w:separator/>
      </w:r>
    </w:p>
  </w:endnote>
  <w:endnote w:type="continuationSeparator" w:id="0">
    <w:p w:rsidR="004A05DF" w:rsidRDefault="004A05D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05DF" w:rsidRDefault="004A05DF">
      <w:r>
        <w:separator/>
      </w:r>
    </w:p>
  </w:footnote>
  <w:footnote w:type="continuationSeparator" w:id="0">
    <w:p w:rsidR="004A05DF" w:rsidRDefault="004A05DF">
      <w:r>
        <w:continuationSeparator/>
      </w:r>
    </w:p>
  </w:footnote>
  <w:footnote w:id="1">
    <w:p w:rsidR="004A05DF" w:rsidRDefault="004A05DF">
      <w:pPr>
        <w:pStyle w:val="FootnoteText"/>
      </w:pPr>
      <w:r>
        <w:rPr>
          <w:rStyle w:val="FootnoteReference"/>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4A05DF" w:rsidRDefault="004A05DF" w:rsidP="00720DCA">
              <w:pPr>
                <w:pStyle w:val="Header"/>
              </w:pPr>
              <w:r>
                <w:t>the trygve programming language</w:t>
              </w:r>
            </w:p>
          </w:sdtContent>
        </w:sdt>
        <w:p w:rsidR="004A05DF" w:rsidRDefault="00C10C66">
          <w:pPr>
            <w:pStyle w:val="Header"/>
          </w:pPr>
          <w:fldSimple w:instr=" page ">
            <w:r w:rsidR="009E2A1D">
              <w:rPr>
                <w:noProof/>
              </w:rPr>
              <w:t>34</w:t>
            </w:r>
          </w:fldSimple>
        </w:p>
      </w:tc>
    </w:tr>
  </w:tbl>
  <w:p w:rsidR="004A05DF" w:rsidRDefault="004A05DF"/>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4A05DF">
      <w:tc>
        <w:tcPr>
          <w:tcW w:w="5493" w:type="dxa"/>
        </w:tcPr>
        <w:p w:rsidR="004A05DF" w:rsidRDefault="004A05DF">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4A05DF" w:rsidRDefault="00C10C66">
          <w:pPr>
            <w:pStyle w:val="Organization"/>
          </w:pPr>
          <w:r>
            <w:fldChar w:fldCharType="begin"/>
          </w:r>
          <w:r w:rsidR="004A05DF">
            <w:instrText xml:space="preserve"> PLACEHOLDER </w:instrText>
          </w:r>
          <w:r>
            <w:fldChar w:fldCharType="begin"/>
          </w:r>
          <w:r w:rsidR="004A05DF">
            <w:instrText xml:space="preserve"> IF </w:instrText>
          </w:r>
          <w:fldSimple w:instr=" USERPROPERTY Company ">
            <w:r w:rsidR="009E2A1D">
              <w:rPr>
                <w:noProof/>
              </w:rPr>
              <w:instrText>Gertrud&amp;Cope</w:instrText>
            </w:r>
          </w:fldSimple>
          <w:r w:rsidR="004A05DF">
            <w:instrText xml:space="preserve">="" "organization" </w:instrText>
          </w:r>
          <w:fldSimple w:instr=" USERPROPERTY Company ">
            <w:r w:rsidR="009E2A1D">
              <w:rPr>
                <w:noProof/>
              </w:rPr>
              <w:instrText>Gertrud&amp;Cope</w:instrText>
            </w:r>
          </w:fldSimple>
          <w:r>
            <w:fldChar w:fldCharType="separate"/>
          </w:r>
          <w:r w:rsidR="009E2A1D">
            <w:rPr>
              <w:noProof/>
            </w:rPr>
            <w:instrText>Gertrud&amp;Cope</w:instrText>
          </w:r>
          <w:r>
            <w:fldChar w:fldCharType="end"/>
          </w:r>
          <w:r w:rsidR="004A05DF">
            <w:instrText xml:space="preserve"> \* MERGEFORMAT</w:instrText>
          </w:r>
          <w:r>
            <w:fldChar w:fldCharType="separate"/>
          </w:r>
          <w:r w:rsidR="009E2A1D">
            <w:t>Gertrud&amp;Cope</w:t>
          </w:r>
          <w:r>
            <w:fldChar w:fldCharType="end"/>
          </w:r>
        </w:p>
        <w:p w:rsidR="004A05DF" w:rsidRDefault="00C10C66">
          <w:pPr>
            <w:pStyle w:val="ContactInformation"/>
          </w:pPr>
          <w:r>
            <w:fldChar w:fldCharType="begin"/>
          </w:r>
          <w:r w:rsidR="004A05DF">
            <w:instrText xml:space="preserve"> PLACEHOLDER </w:instrText>
          </w:r>
          <w:r>
            <w:fldChar w:fldCharType="begin"/>
          </w:r>
          <w:r w:rsidR="004A05DF">
            <w:instrText xml:space="preserve"> IF </w:instrText>
          </w:r>
          <w:fldSimple w:instr=" USERPROPERTY WorkStreet ">
            <w:r w:rsidR="009E2A1D">
              <w:rPr>
                <w:noProof/>
              </w:rPr>
              <w:instrText>Mørdrupvænget 14</w:instrText>
            </w:r>
          </w:fldSimple>
          <w:r w:rsidR="004A05DF">
            <w:instrText xml:space="preserve">="" "[Street Address]" </w:instrText>
          </w:r>
          <w:fldSimple w:instr=" USERPROPERTY WorkStreet ">
            <w:r w:rsidR="009E2A1D">
              <w:rPr>
                <w:noProof/>
              </w:rPr>
              <w:instrText>Mørdrupvænget 14</w:instrText>
            </w:r>
          </w:fldSimple>
          <w:r>
            <w:fldChar w:fldCharType="separate"/>
          </w:r>
          <w:r w:rsidR="009E2A1D">
            <w:rPr>
              <w:noProof/>
            </w:rPr>
            <w:instrText>Mørdrupvænget 14</w:instrText>
          </w:r>
          <w:r>
            <w:fldChar w:fldCharType="end"/>
          </w:r>
          <w:r w:rsidR="004A05DF">
            <w:instrText xml:space="preserve"> \* MERGEFORMAT</w:instrText>
          </w:r>
          <w:r>
            <w:fldChar w:fldCharType="separate"/>
          </w:r>
          <w:r w:rsidR="009E2A1D">
            <w:t>Mørdrupvænget 14</w:t>
          </w:r>
          <w:r>
            <w:fldChar w:fldCharType="end"/>
          </w:r>
          <w:r w:rsidR="004A05DF">
            <w:br/>
          </w:r>
          <w:r>
            <w:fldChar w:fldCharType="begin"/>
          </w:r>
          <w:r w:rsidR="004A05DF">
            <w:instrText xml:space="preserve"> PLACEHOLDER </w:instrText>
          </w:r>
          <w:r>
            <w:fldChar w:fldCharType="begin"/>
          </w:r>
          <w:r w:rsidR="004A05DF">
            <w:instrText xml:space="preserve"> IF </w:instrText>
          </w:r>
          <w:fldSimple w:instr=" USERPROPERTY WorkCity ">
            <w:r w:rsidR="009E2A1D">
              <w:rPr>
                <w:noProof/>
              </w:rPr>
              <w:instrText>Espergærde, Denmark</w:instrText>
            </w:r>
          </w:fldSimple>
          <w:r w:rsidR="004A05DF">
            <w:instrText xml:space="preserve">="" "[City]" </w:instrText>
          </w:r>
          <w:fldSimple w:instr=" USERPROPERTY WorkCity ">
            <w:r w:rsidR="009E2A1D">
              <w:rPr>
                <w:noProof/>
              </w:rPr>
              <w:instrText>Espergærde, Denmark</w:instrText>
            </w:r>
          </w:fldSimple>
          <w:r>
            <w:fldChar w:fldCharType="separate"/>
          </w:r>
          <w:r w:rsidR="009E2A1D">
            <w:rPr>
              <w:noProof/>
            </w:rPr>
            <w:instrText>Espergærde, Denmark</w:instrText>
          </w:r>
          <w:r>
            <w:fldChar w:fldCharType="end"/>
          </w:r>
          <w:r w:rsidR="004A05DF">
            <w:instrText xml:space="preserve"> \* MERGEFORMAT</w:instrText>
          </w:r>
          <w:r>
            <w:fldChar w:fldCharType="separate"/>
          </w:r>
          <w:r w:rsidR="009E2A1D">
            <w:t>Espergærde,</w:t>
          </w:r>
          <w:r w:rsidR="009E2A1D">
            <w:rPr>
              <w:noProof/>
            </w:rPr>
            <w:t xml:space="preserve"> Denmark</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State ">
            <w:r w:rsidR="009E2A1D">
              <w:rPr>
                <w:noProof/>
              </w:rPr>
              <w:instrText>IL</w:instrText>
            </w:r>
          </w:fldSimple>
          <w:r w:rsidR="004A05DF">
            <w:instrText xml:space="preserve">="" "[State]"  </w:instrText>
          </w:r>
          <w:fldSimple w:instr=" USERPROPERTY WorkState ">
            <w:r w:rsidR="009E2A1D">
              <w:rPr>
                <w:noProof/>
              </w:rPr>
              <w:instrText>IL</w:instrText>
            </w:r>
          </w:fldSimple>
          <w:r>
            <w:fldChar w:fldCharType="separate"/>
          </w:r>
          <w:r w:rsidR="009E2A1D">
            <w:rPr>
              <w:noProof/>
            </w:rPr>
            <w:instrText>IL</w:instrText>
          </w:r>
          <w:r>
            <w:fldChar w:fldCharType="end"/>
          </w:r>
          <w:r w:rsidR="004A05DF">
            <w:instrText xml:space="preserve"> \* MERGEFORMAT</w:instrText>
          </w:r>
          <w:r>
            <w:fldChar w:fldCharType="separate"/>
          </w:r>
          <w:r w:rsidR="009E2A1D">
            <w:t>IL</w:t>
          </w:r>
          <w:r>
            <w:fldChar w:fldCharType="end"/>
          </w:r>
          <w:r w:rsidR="004A05DF">
            <w:t xml:space="preserve"> </w:t>
          </w:r>
          <w:r>
            <w:fldChar w:fldCharType="begin"/>
          </w:r>
          <w:r w:rsidR="004A05DF">
            <w:instrText xml:space="preserve"> PLACEHOLDER </w:instrText>
          </w:r>
          <w:r>
            <w:fldChar w:fldCharType="begin"/>
          </w:r>
          <w:r w:rsidR="004A05DF">
            <w:instrText xml:space="preserve"> IF </w:instrText>
          </w:r>
          <w:fldSimple w:instr=" USERPROPERTY WorkZip ">
            <w:r w:rsidR="009E2A1D">
              <w:rPr>
                <w:noProof/>
              </w:rPr>
              <w:instrText>00360</w:instrText>
            </w:r>
          </w:fldSimple>
          <w:r w:rsidR="004A05DF">
            <w:instrText xml:space="preserve">="" "[Postal Code]" </w:instrText>
          </w:r>
          <w:fldSimple w:instr=" USERPROPERTY WorkZip ">
            <w:r w:rsidR="009E2A1D">
              <w:rPr>
                <w:noProof/>
              </w:rPr>
              <w:instrText>00360</w:instrText>
            </w:r>
          </w:fldSimple>
          <w:r>
            <w:fldChar w:fldCharType="separate"/>
          </w:r>
          <w:r w:rsidR="009E2A1D">
            <w:rPr>
              <w:noProof/>
            </w:rPr>
            <w:instrText>00360</w:instrText>
          </w:r>
          <w:r>
            <w:fldChar w:fldCharType="end"/>
          </w:r>
          <w:r w:rsidR="004A05DF">
            <w:instrText xml:space="preserve"> \* MERGEFORMAT</w:instrText>
          </w:r>
          <w:r>
            <w:fldChar w:fldCharType="separate"/>
          </w:r>
          <w:r w:rsidR="009E2A1D">
            <w:t>00360</w:t>
          </w:r>
          <w:r>
            <w:fldChar w:fldCharType="end"/>
          </w:r>
          <w:r w:rsidR="004A05DF">
            <w:br/>
            <w:t xml:space="preserve">Phone: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 </w:instrText>
          </w:r>
          <w:r>
            <w:fldChar w:fldCharType="end"/>
          </w:r>
          <w:r w:rsidR="004A05DF">
            <w:instrText xml:space="preserve">="" "[Your Phone]" </w:instrText>
          </w:r>
          <w:r>
            <w:fldChar w:fldCharType="begin"/>
          </w:r>
          <w:r w:rsidR="004A05DF">
            <w:instrText xml:space="preserve"> USERPROPERTY Work </w:instrText>
          </w:r>
          <w:r>
            <w:fldChar w:fldCharType="separate"/>
          </w:r>
          <w:r w:rsidR="004A05DF">
            <w:rPr>
              <w:b/>
              <w:bCs/>
            </w:rPr>
            <w:instrText>Error! Bookmark not defined.</w:instrText>
          </w:r>
          <w:r>
            <w:fldChar w:fldCharType="end"/>
          </w:r>
          <w:r>
            <w:fldChar w:fldCharType="separate"/>
          </w:r>
          <w:r w:rsidR="009E2A1D">
            <w:rPr>
              <w:noProof/>
            </w:rPr>
            <w:instrText>[Your Phone]</w:instrText>
          </w:r>
          <w:r>
            <w:fldChar w:fldCharType="end"/>
          </w:r>
          <w:r w:rsidR="004A05DF">
            <w:instrText xml:space="preserve"> \* MERGEFORMAT</w:instrText>
          </w:r>
          <w:r>
            <w:fldChar w:fldCharType="separate"/>
          </w:r>
          <w:r w:rsidR="009E2A1D">
            <w:t>[Your Phone]</w:t>
          </w:r>
          <w:r>
            <w:fldChar w:fldCharType="end"/>
          </w:r>
          <w:r w:rsidR="004A05DF">
            <w:t xml:space="preserve">  Fax: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WorkFax </w:instrText>
          </w:r>
          <w:r>
            <w:fldChar w:fldCharType="end"/>
          </w:r>
          <w:r w:rsidR="004A05DF">
            <w:instrText xml:space="preserve">="" "[Your Fax]" </w:instrText>
          </w:r>
          <w:r>
            <w:fldChar w:fldCharType="begin"/>
          </w:r>
          <w:r w:rsidR="004A05DF">
            <w:instrText xml:space="preserve"> USERPROPERTY WorkFax </w:instrText>
          </w:r>
          <w:r>
            <w:fldChar w:fldCharType="separate"/>
          </w:r>
          <w:r w:rsidR="004A05DF">
            <w:rPr>
              <w:b/>
              <w:bCs/>
            </w:rPr>
            <w:instrText>Error! Bookmark not defined.</w:instrText>
          </w:r>
          <w:r>
            <w:fldChar w:fldCharType="end"/>
          </w:r>
          <w:r>
            <w:fldChar w:fldCharType="separate"/>
          </w:r>
          <w:r w:rsidR="009E2A1D">
            <w:rPr>
              <w:noProof/>
            </w:rPr>
            <w:instrText>[Your Fax]</w:instrText>
          </w:r>
          <w:r>
            <w:fldChar w:fldCharType="end"/>
          </w:r>
          <w:r w:rsidR="004A05DF">
            <w:instrText xml:space="preserve"> \* MERGEFORMAT</w:instrText>
          </w:r>
          <w:r>
            <w:fldChar w:fldCharType="separate"/>
          </w:r>
          <w:r w:rsidR="009E2A1D">
            <w:t>[Your Fax]</w:t>
          </w:r>
          <w:r>
            <w:fldChar w:fldCharType="end"/>
          </w:r>
          <w:r w:rsidR="004A05DF">
            <w:br/>
            <w:t xml:space="preserve">E-Mail: </w:t>
          </w:r>
          <w:r>
            <w:fldChar w:fldCharType="begin"/>
          </w:r>
          <w:r w:rsidR="004A05DF">
            <w:instrText xml:space="preserve"> PLACEHOLDER </w:instrText>
          </w:r>
          <w:r>
            <w:fldChar w:fldCharType="begin"/>
          </w:r>
          <w:r w:rsidR="004A05DF">
            <w:instrText xml:space="preserve"> IF </w:instrText>
          </w:r>
          <w:fldSimple w:instr=" USERPROPERTY EmailAddress1 ">
            <w:r w:rsidR="009E2A1D">
              <w:rPr>
                <w:noProof/>
              </w:rPr>
              <w:instrText>cope@gertrudandcope.com</w:instrText>
            </w:r>
          </w:fldSimple>
          <w:r w:rsidR="004A05DF">
            <w:instrText xml:space="preserve">="" "[Your E-Mail]" </w:instrText>
          </w:r>
          <w:fldSimple w:instr=" USERPROPERTY EmailAddress1 ">
            <w:r w:rsidR="009E2A1D">
              <w:rPr>
                <w:noProof/>
              </w:rPr>
              <w:instrText>cope@gertrudandcope.com</w:instrText>
            </w:r>
          </w:fldSimple>
          <w:r>
            <w:fldChar w:fldCharType="separate"/>
          </w:r>
          <w:r w:rsidR="009E2A1D">
            <w:rPr>
              <w:noProof/>
            </w:rPr>
            <w:instrText>cope@gertrudandcope.com</w:instrText>
          </w:r>
          <w:r>
            <w:fldChar w:fldCharType="end"/>
          </w:r>
          <w:r w:rsidR="004A05DF">
            <w:instrText xml:space="preserve"> \* MERGEFORMAT</w:instrText>
          </w:r>
          <w:r>
            <w:fldChar w:fldCharType="separate"/>
          </w:r>
          <w:r w:rsidR="009E2A1D">
            <w:t>cope@gertrudandcope.com</w:t>
          </w:r>
          <w:r>
            <w:fldChar w:fldCharType="end"/>
          </w:r>
          <w:r w:rsidR="004A05DF">
            <w:t xml:space="preserve">  Web: </w:t>
          </w:r>
          <w:r>
            <w:fldChar w:fldCharType="begin"/>
          </w:r>
          <w:r w:rsidR="004A05DF">
            <w:instrText xml:space="preserve"> PLACEHOLDER </w:instrText>
          </w:r>
          <w:r>
            <w:fldChar w:fldCharType="begin"/>
          </w:r>
          <w:r w:rsidR="004A05DF">
            <w:instrText xml:space="preserve"> IF </w:instrText>
          </w:r>
          <w:r>
            <w:fldChar w:fldCharType="begin"/>
          </w:r>
          <w:r w:rsidR="004A05DF">
            <w:instrText xml:space="preserve"> USERPROPERTY WorkWebPage </w:instrText>
          </w:r>
          <w:r>
            <w:fldChar w:fldCharType="end"/>
          </w:r>
          <w:r w:rsidR="004A05DF">
            <w:instrText xml:space="preserve">="" "[Web Address]" </w:instrText>
          </w:r>
          <w:r>
            <w:fldChar w:fldCharType="begin"/>
          </w:r>
          <w:r w:rsidR="004A05DF">
            <w:instrText xml:space="preserve"> USERPROPERTY WorkWebPage </w:instrText>
          </w:r>
          <w:r>
            <w:fldChar w:fldCharType="separate"/>
          </w:r>
          <w:r w:rsidR="004A05DF">
            <w:rPr>
              <w:b/>
              <w:bCs/>
            </w:rPr>
            <w:instrText>Error! Bookmark not defined.</w:instrText>
          </w:r>
          <w:r>
            <w:fldChar w:fldCharType="end"/>
          </w:r>
          <w:r>
            <w:fldChar w:fldCharType="separate"/>
          </w:r>
          <w:r w:rsidR="009E2A1D">
            <w:rPr>
              <w:noProof/>
            </w:rPr>
            <w:instrText>[Web Address]</w:instrText>
          </w:r>
          <w:r>
            <w:fldChar w:fldCharType="end"/>
          </w:r>
          <w:r w:rsidR="004A05DF">
            <w:instrText xml:space="preserve"> \* MERGEFORMAT</w:instrText>
          </w:r>
          <w:r>
            <w:fldChar w:fldCharType="separate"/>
          </w:r>
          <w:r w:rsidR="009E2A1D">
            <w:t>[Web Address]</w:t>
          </w:r>
          <w:r>
            <w:fldChar w:fldCharType="end"/>
          </w:r>
        </w:p>
      </w:tc>
    </w:tr>
  </w:tbl>
  <w:p w:rsidR="004A05DF" w:rsidRDefault="004A05DF"/>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C672B"/>
    <w:rsid w:val="000D4E7F"/>
    <w:rsid w:val="000F2D35"/>
    <w:rsid w:val="000F3C79"/>
    <w:rsid w:val="000F49DA"/>
    <w:rsid w:val="000F7442"/>
    <w:rsid w:val="00112576"/>
    <w:rsid w:val="00113EA0"/>
    <w:rsid w:val="001140AE"/>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446D"/>
    <w:rsid w:val="00267F71"/>
    <w:rsid w:val="0027618E"/>
    <w:rsid w:val="00276CBF"/>
    <w:rsid w:val="002771CA"/>
    <w:rsid w:val="002805D2"/>
    <w:rsid w:val="00281E45"/>
    <w:rsid w:val="0028639B"/>
    <w:rsid w:val="00286A33"/>
    <w:rsid w:val="00290C9B"/>
    <w:rsid w:val="00296CEB"/>
    <w:rsid w:val="002A0BAB"/>
    <w:rsid w:val="002B0B49"/>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3060"/>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2A1D"/>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0C66"/>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6F4"/>
    <w:rsid w:val="00E97871"/>
    <w:rsid w:val="00EA6FAE"/>
    <w:rsid w:val="00EB23CB"/>
    <w:rsid w:val="00EB2B65"/>
    <w:rsid w:val="00EC0F7D"/>
    <w:rsid w:val="00EC4485"/>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60418"/>
    <w:rsid w:val="00395FC1"/>
    <w:rsid w:val="003C07DD"/>
    <w:rsid w:val="003F0DCF"/>
    <w:rsid w:val="003F13AB"/>
    <w:rsid w:val="003F2F9A"/>
    <w:rsid w:val="0040284C"/>
    <w:rsid w:val="00403EE3"/>
    <w:rsid w:val="0043671B"/>
    <w:rsid w:val="004505BF"/>
    <w:rsid w:val="004A5CAF"/>
    <w:rsid w:val="004C6E0D"/>
    <w:rsid w:val="004F1D29"/>
    <w:rsid w:val="004F6F9C"/>
    <w:rsid w:val="005056C8"/>
    <w:rsid w:val="00593A4E"/>
    <w:rsid w:val="005F1868"/>
    <w:rsid w:val="00615BF6"/>
    <w:rsid w:val="00630346"/>
    <w:rsid w:val="0068388F"/>
    <w:rsid w:val="0068503E"/>
    <w:rsid w:val="00686DC6"/>
    <w:rsid w:val="00697A13"/>
    <w:rsid w:val="006A6B27"/>
    <w:rsid w:val="006F5FC3"/>
    <w:rsid w:val="007D5CCD"/>
    <w:rsid w:val="007D619C"/>
    <w:rsid w:val="007F48FB"/>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326</TotalTime>
  <Pages>112</Pages>
  <Words>28233</Words>
  <Characters>160929</Characters>
  <Application>Microsoft Macintosh Word</Application>
  <DocSecurity>0</DocSecurity>
  <Lines>1341</Lines>
  <Paragraphs>321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197632</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79</cp:revision>
  <dcterms:created xsi:type="dcterms:W3CDTF">2016-04-26T11:56:00Z</dcterms:created>
  <dcterms:modified xsi:type="dcterms:W3CDTF">2017-02-15T21:42:00Z</dcterms:modified>
  <cp:category/>
</cp:coreProperties>
</file>