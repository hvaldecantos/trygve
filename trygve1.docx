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8E7374">
                <w:pPr>
                  <w:pStyle w:val="Subtitle"/>
                </w:pPr>
                <w:r>
                  <w:t xml:space="preserve">an </w:t>
                </w:r>
                <w:r w:rsidR="00313F28">
                  <w:t>overview</w:t>
                </w:r>
              </w:p>
            </w:sdtContent>
          </w:sdt>
          <w:p w:rsidR="00313F28" w:rsidRDefault="007C1E5D">
            <w:pPr>
              <w:pStyle w:val="Date"/>
            </w:pPr>
            <w:r>
              <w:t>Summer</w:t>
            </w:r>
            <w:r w:rsidR="00E203C6">
              <w:t xml:space="preserve">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w:t>
      </w:r>
      <w:r w:rsidR="00965DF6">
        <w:t xml:space="preserve">(pronounced </w:t>
      </w:r>
      <w:r w:rsidR="00965DF6" w:rsidRPr="00965DF6">
        <w:rPr>
          <w:rFonts w:ascii="Times New Roman" w:hAnsi="Times New Roman" w:cs="Times New Roman"/>
        </w:rPr>
        <w:t>ˌ</w:t>
      </w:r>
      <w:r w:rsidR="00965DF6" w:rsidRPr="00965DF6">
        <w:t>t</w:t>
      </w:r>
      <w:r w:rsidR="00965DF6" w:rsidRPr="00965DF6">
        <w:rPr>
          <w:rFonts w:ascii="Times New Roman" w:hAnsi="Times New Roman" w:cs="Times New Roman"/>
        </w:rPr>
        <w:t>ɾ</w:t>
      </w:r>
      <w:r w:rsidR="00965DF6" w:rsidRPr="00965DF6">
        <w:t>y</w:t>
      </w:r>
      <w:r w:rsidR="00965DF6" w:rsidRPr="00965DF6">
        <w:rPr>
          <w:rFonts w:ascii="Times New Roman" w:hAnsi="Times New Roman" w:cs="Times New Roman"/>
        </w:rPr>
        <w:t>ɡ</w:t>
      </w:r>
      <w:r w:rsidR="00965DF6" w:rsidRPr="00965DF6">
        <w:t xml:space="preserve">' </w:t>
      </w:r>
      <w:r w:rsidR="00965DF6" w:rsidRPr="00965DF6">
        <w:rPr>
          <w:rFonts w:ascii="Times New Roman" w:hAnsi="Times New Roman" w:cs="Times New Roman"/>
        </w:rPr>
        <w:t>ʋə</w:t>
      </w:r>
      <w:r w:rsidR="00965DF6">
        <w:t xml:space="preserve">) </w:t>
      </w:r>
      <w:r>
        <w:t>language is in some sense designed for a child-like mentality that hasn’t yet been polluted by computer science, but which retains problem-solving skills that children exercise through eyes that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w:t>
      </w:r>
      <w:r w:rsidR="00826104">
        <w:t>aviors that are germane to the R</w:t>
      </w:r>
      <w:r>
        <w:t>ole itself, without much regard for the</w:t>
      </w:r>
      <w:r w:rsidR="00826104">
        <w:t xml:space="preserve"> R</w:t>
      </w:r>
      <w:r>
        <w:t xml:space="preserve">ole-player, are called </w:t>
      </w:r>
      <w:r w:rsidR="00440A6A" w:rsidRPr="00440A6A">
        <w:rPr>
          <w:i/>
        </w:rPr>
        <w:t>scripts</w:t>
      </w:r>
      <w:r>
        <w:t xml:space="preserve"> </w:t>
      </w:r>
      <w:r w:rsidR="00440A6A">
        <w:t xml:space="preserve">in </w:t>
      </w:r>
      <w:r w:rsidR="00440A6A" w:rsidRPr="00440A6A">
        <w:rPr>
          <w:b/>
        </w:rPr>
        <w:t>trygve</w:t>
      </w:r>
      <w:r w:rsidR="00440A6A">
        <w:t xml:space="preserve"> (computer scientists call them </w:t>
      </w:r>
      <w:r w:rsidR="00440A6A" w:rsidRPr="00440A6A">
        <w:rPr>
          <w:i/>
        </w:rPr>
        <w:t>methods</w:t>
      </w:r>
      <w:r w:rsidR="00440A6A">
        <w:t xml:space="preserve">) </w:t>
      </w:r>
      <w:r>
        <w:t>—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t>
      </w:r>
      <w:r w:rsidR="004B18F7">
        <w:t>script-writing</w:t>
      </w:r>
      <w:r>
        <w:t xml:space="preserve">.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w:t>
      </w:r>
      <w:r w:rsidR="00826104">
        <w:t xml:space="preserve"> syntax</w:t>
      </w:r>
      <w:r>
        <w:t xml:space="preserv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w:t>
      </w:r>
      <w:r w:rsidR="00826104">
        <w:t>prefer</w:t>
      </w:r>
      <w:r>
        <w:t xml:space="preserve">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w:t>
      </w:r>
      <w:r w:rsidRPr="00826104">
        <w:rPr>
          <w:b/>
        </w:rPr>
        <w:t>trygve</w:t>
      </w:r>
      <w:r>
        <w:t xml:space="preser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w:t>
      </w:r>
      <w:r w:rsidR="005D2A09">
        <w:t xml:space="preserve">the </w:t>
      </w:r>
      <w:r w:rsidR="00212B96">
        <w:t>factorial</w:t>
      </w:r>
      <w:r w:rsidR="005D2A09">
        <w:t xml:space="preserve"> of an integer </w:t>
      </w:r>
      <w:r w:rsidR="005D2A09" w:rsidRPr="005D2A09">
        <w:rPr>
          <w:rFonts w:ascii="Courier New" w:hAnsi="Courier New"/>
        </w:rPr>
        <w:t>n</w:t>
      </w:r>
      <w:r w:rsidR="00212B96">
        <w:t>:</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w:t>
      </w:r>
      <w:r w:rsidR="00A802A8">
        <w:rPr>
          <w:rStyle w:val="FootnoteReference"/>
        </w:rPr>
        <w:footnoteReference w:id="1"/>
      </w:r>
      <w:r>
        <w:t xml:space="preserv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double area() { return height_ * width_; }</w:t>
      </w:r>
    </w:p>
    <w:p w:rsidR="00D00922" w:rsidRPr="00A978D0" w:rsidRDefault="00823FFA" w:rsidP="00313F28">
      <w:pPr>
        <w:pStyle w:val="BulletItem"/>
        <w:numPr>
          <w:ilvl w:val="0"/>
          <w:numId w:val="0"/>
        </w:numPr>
        <w:ind w:left="426"/>
        <w:rPr>
          <w:rFonts w:ascii="Courier New" w:hAnsi="Courier New"/>
        </w:rPr>
      </w:pPr>
      <w:r>
        <w:rPr>
          <w:rFonts w:ascii="Courier New" w:hAnsi="Courier New"/>
        </w:rPr>
        <w:t xml:space="preserve">    </w:t>
      </w:r>
      <w:r w:rsidR="00D00922" w:rsidRPr="00A978D0">
        <w:rPr>
          <w:rFonts w:ascii="Courier New" w:hAnsi="Courier New"/>
        </w:rPr>
        <w:t>public Point center() {</w:t>
      </w:r>
    </w:p>
    <w:p w:rsid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826104">
        <w:rPr>
          <w:rFonts w:ascii="Courier New" w:hAnsi="Courier New"/>
        </w:rPr>
        <w:t xml:space="preserve">                </w:t>
      </w:r>
      <w:r w:rsidR="00826104">
        <w:t xml:space="preserve"> </w:t>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xml:space="preserve">} </w:t>
      </w:r>
    </w:p>
    <w:p w:rsidR="00313F28" w:rsidRPr="00A978D0" w:rsidRDefault="00823FFA" w:rsidP="00823FFA">
      <w:pPr>
        <w:pStyle w:val="BulletItem"/>
        <w:numPr>
          <w:ilvl w:val="0"/>
          <w:numId w:val="0"/>
        </w:numPr>
        <w:tabs>
          <w:tab w:val="left" w:pos="993"/>
        </w:tabs>
        <w:ind w:left="426"/>
        <w:rPr>
          <w:rFonts w:ascii="Courier New" w:hAnsi="Courier New"/>
        </w:rPr>
      </w:pPr>
      <w:r>
        <w:rPr>
          <w:rFonts w:ascii="Courier New" w:hAnsi="Courier New"/>
        </w:rPr>
        <w:t xml:space="preserve">    </w:t>
      </w:r>
      <w:r w:rsidR="00D00922" w:rsidRPr="00A978D0">
        <w:rPr>
          <w:rFonts w:ascii="Courier New" w:hAnsi="Courier New"/>
        </w:rPr>
        <w:t>. . . .</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Point upperLeft_, lowerRight_;</w:t>
      </w:r>
    </w:p>
    <w:p w:rsidR="00313F28" w:rsidRPr="00A978D0" w:rsidRDefault="00823FFA" w:rsidP="00823FFA">
      <w:pPr>
        <w:pStyle w:val="BulletItem"/>
        <w:numPr>
          <w:ilvl w:val="0"/>
          <w:numId w:val="0"/>
        </w:numPr>
        <w:ind w:left="426"/>
        <w:rPr>
          <w:rFonts w:ascii="Courier New" w:hAnsi="Courier New"/>
        </w:rPr>
      </w:pPr>
      <w:r>
        <w:rPr>
          <w:rFonts w:ascii="Courier New" w:hAnsi="Courier New"/>
        </w:rPr>
        <w:t xml:space="preserve">    </w:t>
      </w:r>
      <w:r w:rsidR="00313F28"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w:t>
      </w:r>
      <w:r w:rsidR="00913488">
        <w:t>enclosing object</w:t>
      </w:r>
      <w:r w:rsidR="008670EE">
        <w:t xml:space="preserve">. The representation, or encoding, of information as data is encapsulated inside of a class, and the users of the corresponding information interact with the data through the </w:t>
      </w:r>
      <w:r w:rsidR="000118CD">
        <w:rPr>
          <w:i/>
        </w:rPr>
        <w:t>scripts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000118CD" w:rsidRPr="000118CD">
        <w:rPr>
          <w:i/>
        </w:rPr>
        <w:t>system</w:t>
      </w:r>
      <w:r w:rsidR="000118CD">
        <w:t xml:space="preserve"> </w:t>
      </w:r>
      <w:r w:rsidRPr="00313F28">
        <w:rPr>
          <w:i/>
        </w:rPr>
        <w:t>use case</w:t>
      </w:r>
      <w:r>
        <w:t>. This level of enactment is akin to a scene in a play. Like a scene in a play, a given Context enactment has a beginning and an end (though in theory a given system operation</w:t>
      </w:r>
      <w:r w:rsidR="000118CD">
        <w:t xml:space="preserve"> — or a play —</w:t>
      </w:r>
      <w:r>
        <w:t xml:space="preserve">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w:t>
      </w:r>
      <w:r w:rsidR="006016EF">
        <w:t>cue</w:t>
      </w:r>
      <w:r>
        <w:t xml:space="preserve"> from another Role; that object in turn can elect to send </w:t>
      </w:r>
      <w:r w:rsidR="006016EF">
        <w:t>cues</w:t>
      </w:r>
      <w:r>
        <w:t xml:space="preserve">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w:t>
      </w:r>
      <w:r w:rsidR="006016EF">
        <w:t>cue</w:t>
      </w:r>
      <w:r w:rsidR="00D00922">
        <w:t xml:space="preserv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w:t>
      </w:r>
      <w:r w:rsidR="005D2A09">
        <w:t xml:space="preserve"> </w:t>
      </w:r>
      <w:r w:rsidR="00313F28">
        <w:t>etc</w:t>
      </w:r>
      <w:r w:rsidR="005D2A09">
        <w:t>.</w:t>
      </w:r>
      <w:r w:rsidR="00313F28">
        <w:t>)</w:t>
      </w:r>
    </w:p>
    <w:p w:rsidR="00FB7F4B" w:rsidRDefault="006016EF" w:rsidP="00D00922">
      <w:pPr>
        <w:pStyle w:val="BulletItem"/>
      </w:pPr>
      <w:r>
        <w:t>Cueing another object</w:t>
      </w:r>
      <w:r w:rsidR="00313F28">
        <w:t xml:space="preserv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62299C" w:rsidRDefault="0062299C" w:rsidP="00EA6FAE">
            <w:pPr>
              <w:pStyle w:val="BulletItem"/>
              <w:numPr>
                <w:ilvl w:val="0"/>
                <w:numId w:val="0"/>
              </w:numPr>
              <w:rPr>
                <w:noProof/>
              </w:rPr>
            </w:pPr>
            <w:r w:rsidRPr="0062299C">
              <w:rPr>
                <w:noProof/>
              </w:rPr>
              <w:drawing>
                <wp:inline distT="0" distB="0" distL="0" distR="0">
                  <wp:extent cx="5486400" cy="4970145"/>
                  <wp:effectExtent l="0" t="0" r="0" b="0"/>
                  <wp:docPr id="9"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w:t>
      </w:r>
      <w:r w:rsidR="006016EF">
        <w:t>cue</w:t>
      </w:r>
      <w:r w:rsidR="00313F28">
        <w:t xml:space="preserv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000118CD">
        <w:rPr>
          <w:b/>
        </w:rPr>
        <w:t>P</w:t>
      </w:r>
      <w:r w:rsidRPr="0060043D">
        <w:rPr>
          <w:b/>
        </w:rPr>
        <w:t>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000118CD">
        <w:rPr>
          <w:b/>
        </w:rPr>
        <w:t>R</w:t>
      </w:r>
      <w:r w:rsidRPr="0060043D">
        <w:rPr>
          <w:b/>
        </w:rPr>
        <w:t>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60043D">
        <w:tc>
          <w:tcPr>
            <w:tcW w:w="11016" w:type="dxa"/>
          </w:tcPr>
          <w:p w:rsidR="0060043D" w:rsidRPr="00E1298A" w:rsidRDefault="00E1298A" w:rsidP="00313F28">
            <w:pPr>
              <w:rPr>
                <w:noProof/>
              </w:rPr>
            </w:pPr>
            <w:r>
              <w:rPr>
                <w:noProof/>
              </w:rPr>
              <w:drawing>
                <wp:inline distT="0" distB="0" distL="0" distR="0">
                  <wp:extent cx="6410960" cy="2479040"/>
                  <wp:effectExtent l="2540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6410960" cy="247904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62299C">
        <w:rPr>
          <w:rFonts w:ascii="Courier New" w:hAnsi="Courier New"/>
        </w:rPr>
        <w:t>2 ** 30</w:t>
      </w:r>
      <w:r w:rsidR="00434586">
        <w:t xml:space="preserve"> yields </w:t>
      </w:r>
      <w:r w:rsidR="0062299C" w:rsidRPr="0062299C">
        <w:t>1073741824</w:t>
      </w:r>
      <w:r w:rsidR="00434586">
        <w:t>)</w:t>
      </w:r>
      <w:r w:rsidR="000118CD">
        <w:t xml:space="preserve"> and </w:t>
      </w:r>
      <w:r w:rsidR="000118CD" w:rsidRPr="000118CD">
        <w:rPr>
          <w:rFonts w:ascii="Courier New" w:hAnsi="Courier New"/>
        </w:rPr>
        <w:t>%</w:t>
      </w:r>
      <w:r w:rsidR="000118CD">
        <w:t xml:space="preserve"> for modulus</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r w:rsidR="00FD6531">
        <w:t xml:space="preserve"> (unless your use of parentheses groups expressions differently)</w:t>
      </w:r>
      <w:r w:rsidR="00AD73BF">
        <w: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 xml:space="preserve">Mathematicians tend to use letters of the alphabet to name numbers (and they’ll sometimes use a variety of alphabets depending on their goal, so you may know π, for example). We find single letters a bit boring, so we use ordinary English </w:t>
      </w:r>
      <w:r w:rsidR="00826104">
        <w:t xml:space="preserve">(or pick your own language: the native </w:t>
      </w:r>
      <w:r w:rsidR="00826104" w:rsidRPr="00826104">
        <w:rPr>
          <w:b/>
        </w:rPr>
        <w:t>trygve</w:t>
      </w:r>
      <w:r w:rsidR="00826104">
        <w:t xml:space="preserve"> language is Nordic) </w:t>
      </w:r>
      <w:r>
        <w:t>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087F74"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r w:rsidR="00087F74">
        <w:t xml:space="preserve"> </w:t>
      </w:r>
    </w:p>
    <w:p w:rsidR="00087F74" w:rsidRDefault="00087F74" w:rsidP="00D101A5"/>
    <w:p w:rsidR="00087F74" w:rsidRDefault="00087F74" w:rsidP="00D101A5">
      <w:r>
        <w:t>If you want to know whether two identifiers name the same object, you can ask:</w:t>
      </w:r>
    </w:p>
    <w:p w:rsidR="00087F74" w:rsidRDefault="00087F74" w:rsidP="00D101A5"/>
    <w:p w:rsidR="00087F74" w:rsidRDefault="00087F74" w:rsidP="00087F74">
      <w:pPr>
        <w:rPr>
          <w:rFonts w:ascii="Courier New" w:hAnsi="Courier New"/>
        </w:rPr>
      </w:pPr>
      <w:r>
        <w:tab/>
      </w:r>
      <w:r>
        <w:rPr>
          <w:rFonts w:ascii="Courier New" w:hAnsi="Courier New"/>
        </w:rPr>
        <w:t>if (b is a) System.out.println("b and a are the same object")</w:t>
      </w:r>
    </w:p>
    <w:p w:rsidR="00087F74" w:rsidRDefault="00087F74" w:rsidP="00087F74">
      <w:pPr>
        <w:rPr>
          <w:rFonts w:ascii="Courier New" w:hAnsi="Courier New"/>
        </w:rPr>
      </w:pPr>
    </w:p>
    <w:p w:rsidR="00087F74" w:rsidRDefault="00087F74" w:rsidP="00D101A5">
      <w:r>
        <w:t>This is a different thing than asking whether two objects have "the same value."  We write that like this:</w:t>
      </w:r>
    </w:p>
    <w:p w:rsidR="00087F74" w:rsidRDefault="00087F74" w:rsidP="00D101A5"/>
    <w:p w:rsidR="00087F74" w:rsidRPr="00087F74" w:rsidRDefault="00087F74" w:rsidP="00D101A5">
      <w:pPr>
        <w:rPr>
          <w:rFonts w:ascii="Courier New" w:hAnsi="Courier New"/>
        </w:rPr>
      </w:pPr>
      <w:r>
        <w:tab/>
      </w:r>
      <w:r>
        <w:rPr>
          <w:rFonts w:ascii="Courier New" w:hAnsi="Courier New"/>
        </w:rPr>
        <w:t>if (b == a) System.out.println("b and a have the same value")</w:t>
      </w:r>
    </w:p>
    <w:p w:rsidR="00087F74" w:rsidRDefault="00087F74" w:rsidP="00D101A5"/>
    <w:p w:rsidR="00087F74" w:rsidRDefault="00087F74" w:rsidP="00D101A5">
      <w:r>
        <w:t>What "have the same value" means varies from type to type</w:t>
      </w:r>
      <w:r w:rsidR="00DC3AB0">
        <w:t xml:space="preserve"> and usually matches intuition</w:t>
      </w:r>
      <w:r>
        <w:t>. If we wrote:</w:t>
      </w:r>
    </w:p>
    <w:p w:rsidR="00087F74" w:rsidRDefault="00087F74" w:rsidP="00D101A5"/>
    <w:p w:rsidR="00087F74" w:rsidRDefault="00087F74" w:rsidP="00087F74">
      <w:pPr>
        <w:rPr>
          <w:rFonts w:ascii="Courier New" w:hAnsi="Courier New"/>
        </w:rPr>
      </w:pPr>
      <w:r>
        <w:tab/>
      </w:r>
      <w:r>
        <w:rPr>
          <w:rFonts w:ascii="Courier New" w:hAnsi="Courier New"/>
        </w:rPr>
        <w:t>a = 1</w:t>
      </w:r>
    </w:p>
    <w:p w:rsidR="00087F74" w:rsidRDefault="00087F74" w:rsidP="00087F74">
      <w:pPr>
        <w:rPr>
          <w:rFonts w:ascii="Courier New" w:hAnsi="Courier New"/>
        </w:rPr>
      </w:pPr>
      <w:r>
        <w:tab/>
      </w:r>
      <w:r>
        <w:rPr>
          <w:rFonts w:ascii="Courier New" w:hAnsi="Courier New"/>
        </w:rPr>
        <w:t>b = 1</w:t>
      </w:r>
    </w:p>
    <w:p w:rsidR="00087F74" w:rsidRDefault="00087F74" w:rsidP="00087F74">
      <w:pPr>
        <w:rPr>
          <w:rFonts w:ascii="Courier New" w:hAnsi="Courier New"/>
        </w:rPr>
      </w:pPr>
    </w:p>
    <w:p w:rsidR="00DC3AB0" w:rsidRDefault="00087F74" w:rsidP="00583A3D">
      <w:pPr>
        <w:keepNext/>
      </w:pPr>
      <w:r>
        <w:t xml:space="preserve">most people would agree that </w:t>
      </w:r>
      <w:r>
        <w:rPr>
          <w:rFonts w:ascii="Courier New" w:hAnsi="Courier New"/>
        </w:rPr>
        <w:t>a</w:t>
      </w:r>
      <w:r>
        <w:t xml:space="preserve"> and </w:t>
      </w:r>
      <w:r>
        <w:rPr>
          <w:rFonts w:ascii="Courier New" w:hAnsi="Courier New"/>
        </w:rPr>
        <w:t>b</w:t>
      </w:r>
      <w:r>
        <w:t xml:space="preserve"> have the same value; however, the are </w:t>
      </w:r>
      <w:r w:rsidRPr="00DC3AB0">
        <w:rPr>
          <w:i/>
        </w:rPr>
        <w:t>not</w:t>
      </w:r>
      <w:r>
        <w:t xml:space="preserve"> the same object. That is:</w:t>
      </w:r>
    </w:p>
    <w:p w:rsidR="00DC3AB0" w:rsidRDefault="00DC3AB0" w:rsidP="00583A3D">
      <w:pPr>
        <w:keepNext/>
      </w:pPr>
    </w:p>
    <w:p w:rsidR="00583A3D" w:rsidRDefault="00DC3AB0" w:rsidP="00583A3D">
      <w:pPr>
        <w:keepNext/>
        <w:rPr>
          <w:rFonts w:ascii="Courier New" w:hAnsi="Courier New"/>
        </w:rPr>
      </w:pPr>
      <w:r>
        <w:tab/>
      </w:r>
      <w:r>
        <w:rPr>
          <w:rFonts w:ascii="Courier New" w:hAnsi="Courier New"/>
        </w:rPr>
        <w:t xml:space="preserve">int </w:t>
      </w:r>
      <w:r w:rsidR="00583A3D">
        <w:rPr>
          <w:rFonts w:ascii="Courier New" w:hAnsi="Courier New"/>
        </w:rPr>
        <w:t>a, b</w:t>
      </w:r>
    </w:p>
    <w:p w:rsidR="00DC3AB0" w:rsidRDefault="00583A3D" w:rsidP="00583A3D">
      <w:pPr>
        <w:keepNext/>
        <w:rPr>
          <w:rFonts w:ascii="Courier New" w:hAnsi="Courier New"/>
        </w:rPr>
      </w:pPr>
      <w:r>
        <w:tab/>
      </w:r>
      <w:r w:rsidR="00DC3AB0">
        <w:rPr>
          <w:rFonts w:ascii="Courier New" w:hAnsi="Courier New"/>
        </w:rPr>
        <w:t>a = 1, b = 1</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101A5">
      <w:pPr>
        <w:rPr>
          <w:rFonts w:ascii="Courier New" w:hAnsi="Courier New"/>
        </w:rPr>
      </w:pPr>
      <w:r>
        <w:tab/>
      </w:r>
      <w:r>
        <w:rPr>
          <w:rFonts w:ascii="Courier New" w:hAnsi="Courier New"/>
        </w:rPr>
        <w:t>System.out.println(a is not b)</w:t>
      </w:r>
    </w:p>
    <w:p w:rsidR="00DC3AB0" w:rsidRDefault="00DC3AB0" w:rsidP="00D101A5"/>
    <w:p w:rsidR="00DC3AB0" w:rsidRDefault="00DC3AB0" w:rsidP="00583A3D">
      <w:pPr>
        <w:keepNext/>
      </w:pPr>
      <w:r>
        <w:t>will print:</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 xml:space="preserve">true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583A3D">
      <w:pPr>
        <w:keepNext/>
        <w:rPr>
          <w:rFonts w:ascii="Courier New" w:hAnsi="Courier New"/>
        </w:rPr>
      </w:pPr>
      <w:r>
        <w:tab/>
      </w:r>
      <w:r>
        <w:rPr>
          <w:rFonts w:ascii="Courier New" w:hAnsi="Courier New"/>
        </w:rPr>
        <w:t xml:space="preserve">false </w:t>
      </w:r>
    </w:p>
    <w:p w:rsidR="00DC3AB0" w:rsidRDefault="00DC3AB0" w:rsidP="00D101A5">
      <w:r>
        <w:tab/>
      </w:r>
      <w:r>
        <w:rPr>
          <w:rFonts w:ascii="Courier New" w:hAnsi="Courier New"/>
        </w:rPr>
        <w:t xml:space="preserve">true </w:t>
      </w:r>
    </w:p>
    <w:p w:rsidR="00DC3AB0" w:rsidRDefault="00DC3AB0" w:rsidP="00D101A5"/>
    <w:p w:rsidR="00DC3AB0" w:rsidRDefault="00DC3AB0" w:rsidP="00583A3D">
      <w:pPr>
        <w:keepNext/>
      </w:pPr>
      <w:r>
        <w:t>Compare that with:</w:t>
      </w:r>
    </w:p>
    <w:p w:rsidR="00DC3AB0" w:rsidRDefault="00DC3AB0" w:rsidP="00583A3D">
      <w:pPr>
        <w:keepNext/>
      </w:pPr>
    </w:p>
    <w:p w:rsidR="00DC3AB0" w:rsidRDefault="00DC3AB0" w:rsidP="00583A3D">
      <w:pPr>
        <w:keepNext/>
        <w:rPr>
          <w:rFonts w:ascii="Courier New" w:hAnsi="Courier New"/>
        </w:rPr>
      </w:pPr>
      <w:r>
        <w:tab/>
      </w:r>
      <w:r>
        <w:rPr>
          <w:rFonts w:ascii="Courier New" w:hAnsi="Courier New"/>
        </w:rPr>
        <w:t>int a, b</w:t>
      </w:r>
    </w:p>
    <w:p w:rsidR="00DC3AB0" w:rsidRDefault="00DC3AB0" w:rsidP="00583A3D">
      <w:pPr>
        <w:keepNext/>
        <w:rPr>
          <w:rFonts w:ascii="Courier New" w:hAnsi="Courier New"/>
        </w:rPr>
      </w:pPr>
      <w:r>
        <w:tab/>
      </w:r>
      <w:r>
        <w:rPr>
          <w:rFonts w:ascii="Courier New" w:hAnsi="Courier New"/>
        </w:rPr>
        <w:t>a = 1, b = a</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 b)</w:t>
      </w:r>
    </w:p>
    <w:p w:rsidR="00DC3AB0" w:rsidRDefault="00DC3AB0" w:rsidP="00583A3D">
      <w:pPr>
        <w:keepNext/>
        <w:rPr>
          <w:rFonts w:ascii="Courier New" w:hAnsi="Courier New"/>
        </w:rPr>
      </w:pPr>
      <w:r>
        <w:tab/>
      </w:r>
      <w:r>
        <w:rPr>
          <w:rFonts w:ascii="Courier New" w:hAnsi="Courier New"/>
        </w:rPr>
        <w:t>System.out.println(a is b)</w:t>
      </w:r>
    </w:p>
    <w:p w:rsidR="00DC3AB0" w:rsidRDefault="00DC3AB0" w:rsidP="00DC3AB0">
      <w:pPr>
        <w:rPr>
          <w:rFonts w:ascii="Courier New" w:hAnsi="Courier New"/>
        </w:rPr>
      </w:pPr>
      <w:r>
        <w:tab/>
      </w:r>
      <w:r>
        <w:rPr>
          <w:rFonts w:ascii="Courier New" w:hAnsi="Courier New"/>
        </w:rPr>
        <w:t>System.out.println(a is not b)</w:t>
      </w:r>
    </w:p>
    <w:p w:rsidR="00DC3AB0" w:rsidRDefault="00DC3AB0" w:rsidP="00D101A5"/>
    <w:p w:rsidR="00DC3AB0" w:rsidRDefault="00DC3AB0" w:rsidP="00D101A5"/>
    <w:p w:rsidR="00DC3AB0" w:rsidRDefault="00DC3AB0" w:rsidP="00D101A5">
      <w:r>
        <w:t>which will print:</w:t>
      </w:r>
    </w:p>
    <w:p w:rsidR="00DC3AB0" w:rsidRDefault="00DC3AB0" w:rsidP="00D101A5"/>
    <w:p w:rsidR="00DC3AB0" w:rsidRDefault="00DC3AB0" w:rsidP="00DC3AB0">
      <w:pPr>
        <w:rPr>
          <w:rFonts w:ascii="Courier New" w:hAnsi="Courier New"/>
        </w:rPr>
      </w:pPr>
      <w:r>
        <w:tab/>
      </w:r>
      <w:r>
        <w:rPr>
          <w:rFonts w:ascii="Courier New" w:hAnsi="Courier New"/>
        </w:rPr>
        <w:t xml:space="preserve">true </w:t>
      </w:r>
    </w:p>
    <w:p w:rsidR="00DC3AB0" w:rsidRDefault="00DC3AB0" w:rsidP="00DC3AB0">
      <w:pPr>
        <w:rPr>
          <w:rFonts w:ascii="Courier New" w:hAnsi="Courier New"/>
        </w:rPr>
      </w:pPr>
      <w:r>
        <w:tab/>
      </w:r>
      <w:r>
        <w:rPr>
          <w:rFonts w:ascii="Courier New" w:hAnsi="Courier New"/>
        </w:rPr>
        <w:t xml:space="preserve">false </w:t>
      </w:r>
    </w:p>
    <w:p w:rsidR="00DC3AB0" w:rsidRDefault="00DC3AB0" w:rsidP="00DC3AB0">
      <w:pPr>
        <w:rPr>
          <w:rFonts w:ascii="Courier New" w:hAnsi="Courier New"/>
        </w:rPr>
      </w:pPr>
      <w:r>
        <w:tab/>
      </w:r>
      <w:r>
        <w:rPr>
          <w:rFonts w:ascii="Courier New" w:hAnsi="Courier New"/>
        </w:rPr>
        <w:t xml:space="preserve">true </w:t>
      </w:r>
    </w:p>
    <w:p w:rsidR="00DC3AB0" w:rsidRDefault="00DC3AB0" w:rsidP="00DC3AB0">
      <w:r>
        <w:tab/>
      </w:r>
      <w:r>
        <w:rPr>
          <w:rFonts w:ascii="Courier New" w:hAnsi="Courier New"/>
        </w:rPr>
        <w:t xml:space="preserve">false </w:t>
      </w:r>
    </w:p>
    <w:p w:rsidR="00087F74" w:rsidRDefault="00087F74" w:rsidP="00D101A5"/>
    <w:p w:rsidR="00B7681C" w:rsidRDefault="00AC4584" w:rsidP="00D101A5">
      <w:r>
        <w:t xml:space="preserve">Most identifiers start being associated with the value </w:t>
      </w:r>
      <w:r w:rsidRPr="00B7681C">
        <w:rPr>
          <w:rFonts w:ascii="Courier New" w:hAnsi="Courier New"/>
        </w:rPr>
        <w:t>null</w:t>
      </w:r>
      <w:r w:rsidR="00676AFC">
        <w:t xml:space="preserve"> when you declare the</w:t>
      </w:r>
      <w:r w:rsidR="007725F4">
        <w:t>m</w:t>
      </w:r>
      <w:r w:rsidR="00676AFC">
        <w:t xml:space="preserve"> but before you initialize them or assign to them.</w:t>
      </w:r>
      <w:r w:rsidR="00B7681C">
        <w:t xml:space="preserve"> You can check if an identif</w:t>
      </w:r>
      <w:r w:rsidR="00676AFC">
        <w:t>i</w:t>
      </w:r>
      <w:r w:rsidR="00B7681C">
        <w:t>er has been bound to an object with the expression:</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is null </w:t>
      </w:r>
    </w:p>
    <w:p w:rsidR="00AC4584" w:rsidRDefault="00AC4584" w:rsidP="00D101A5"/>
    <w:p w:rsidR="00B7681C" w:rsidRDefault="00B7681C" w:rsidP="00D101A5">
      <w:r>
        <w:t xml:space="preserve">and you can associate a name with the </w:t>
      </w:r>
      <w:r w:rsidRPr="00ED7823">
        <w:rPr>
          <w:rFonts w:ascii="Courier New" w:hAnsi="Courier New"/>
        </w:rPr>
        <w:t>null</w:t>
      </w:r>
      <w:r>
        <w:t xml:space="preserve"> value by saying</w:t>
      </w:r>
    </w:p>
    <w:p w:rsidR="00B7681C" w:rsidRDefault="00B7681C" w:rsidP="00D101A5"/>
    <w:p w:rsidR="00B7681C" w:rsidRDefault="00B7681C" w:rsidP="00B7681C">
      <w:pPr>
        <w:rPr>
          <w:rFonts w:ascii="Courier New" w:hAnsi="Courier New"/>
        </w:rPr>
      </w:pPr>
      <w:r>
        <w:tab/>
      </w:r>
      <w:r>
        <w:rPr>
          <w:rFonts w:ascii="Courier New" w:hAnsi="Courier New"/>
        </w:rPr>
        <w:t xml:space="preserve">objectName = null </w:t>
      </w:r>
    </w:p>
    <w:p w:rsidR="00AC4584" w:rsidRDefault="00AC4584" w:rsidP="00D101A5"/>
    <w:p w:rsidR="00952DAF" w:rsidRDefault="00952DAF" w:rsidP="00D101A5">
      <w:r>
        <w:t>The expression</w:t>
      </w:r>
    </w:p>
    <w:p w:rsidR="00952DAF" w:rsidRDefault="00952DAF" w:rsidP="00D101A5">
      <w:r>
        <w:t>'</w:t>
      </w:r>
    </w:p>
    <w:p w:rsidR="00952DAF" w:rsidRPr="00952DAF" w:rsidRDefault="00952DAF" w:rsidP="00952DAF">
      <w:pPr>
        <w:ind w:firstLine="720"/>
        <w:rPr>
          <w:rFonts w:ascii="Courier New" w:hAnsi="Courier New"/>
        </w:rPr>
      </w:pPr>
      <w:r>
        <w:rPr>
          <w:rFonts w:ascii="Courier New" w:hAnsi="Courier New"/>
        </w:rPr>
        <w:t xml:space="preserve">objectName == null </w:t>
      </w:r>
    </w:p>
    <w:p w:rsidR="00952DAF" w:rsidRDefault="00952DAF" w:rsidP="00D101A5"/>
    <w:p w:rsidR="00952DAF" w:rsidRDefault="00952DAF" w:rsidP="00D101A5">
      <w:r>
        <w:t xml:space="preserve">is also meaningful and </w:t>
      </w:r>
      <w:r w:rsidR="00F84C01">
        <w:t>gives</w:t>
      </w:r>
      <w:r>
        <w:t xml:space="preserve"> just about the same result as the expression </w:t>
      </w:r>
      <w:r>
        <w:rPr>
          <w:rFonts w:ascii="Courier New" w:hAnsi="Courier New"/>
        </w:rPr>
        <w:t>objectName is null</w:t>
      </w:r>
      <w:r>
        <w:t>.</w:t>
      </w:r>
    </w:p>
    <w:p w:rsidR="00952DAF" w:rsidRDefault="00952DAF"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087F74" w:rsidP="00FA1866">
      <w:r>
        <w:t>The rest of this paragraph</w:t>
      </w:r>
      <w:r w:rsidR="00FA1866">
        <w:t xml:space="preserve"> is probably a bit more than most people want or need to know, so you skip ahead to 4.3 if you like… There </w:t>
      </w:r>
      <w:r w:rsidR="00826104">
        <w:t xml:space="preserve">are </w:t>
      </w:r>
      <w:r w:rsidR="00FA1866">
        <w:t>longstanding tradition</w:t>
      </w:r>
      <w:r w:rsidR="00826104">
        <w:t>s</w:t>
      </w:r>
      <w:r w:rsidR="00FA1866">
        <w:t xml:space="preserve">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w:t>
      </w:r>
      <w:r w:rsidR="006D0356">
        <w:t xml:space="preserve"> too much</w:t>
      </w:r>
      <w:r>
        <w:t xml:space="preserve"> like computer code — at least to the extent that is possible within Java confines.</w:t>
      </w:r>
    </w:p>
    <w:p w:rsidR="00FA1866" w:rsidRDefault="00FA1866" w:rsidP="00FA1866"/>
    <w:p w:rsidR="00FA1866" w:rsidRDefault="00FA1866" w:rsidP="00FA1866">
      <w:r>
        <w:t xml:space="preserve">There are tougher restrictions </w:t>
      </w:r>
      <w:r w:rsidR="00ED7823">
        <w:t xml:space="preserve">on </w:t>
      </w:r>
      <w:r w:rsidR="00ED7823" w:rsidRPr="00ED7823">
        <w:rPr>
          <w:b/>
        </w:rPr>
        <w:t>trygve</w:t>
      </w:r>
      <w:r w:rsidR="00ED7823">
        <w:t xml:space="preserve"> identifier names </w:t>
      </w:r>
      <w:r>
        <w:t xml:space="preserve">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w:t>
      </w:r>
      <w:r w:rsidR="00C165BB">
        <w:t>, and that is the preferred usage</w:t>
      </w:r>
      <w:r>
        <w:t>). Inst</w:t>
      </w:r>
      <w:r w:rsidR="00826104">
        <w:t>ead of using the word “set” when we talk about</w:t>
      </w:r>
      <w:r>
        <w:t xml:space="preserve"> </w:t>
      </w:r>
      <w:r w:rsidRPr="00220FE3">
        <w:rPr>
          <w:b/>
        </w:rPr>
        <w:t>trygve</w:t>
      </w:r>
      <w:r w:rsidR="00826104">
        <w:rPr>
          <w:b/>
        </w:rPr>
        <w:t xml:space="preserve"> </w:t>
      </w:r>
      <w:r w:rsidR="00826104" w:rsidRPr="00826104">
        <w:t>programs</w:t>
      </w:r>
      <w:r>
        <w:t xml:space="preserve">, we use the word </w:t>
      </w:r>
      <w:r w:rsidRPr="00220FE3">
        <w:rPr>
          <w:i/>
        </w:rPr>
        <w:t>type</w:t>
      </w:r>
      <w:r>
        <w:t xml:space="preserve">. This word (in English) emphasizes that its members </w:t>
      </w:r>
      <w:r w:rsidR="00C165BB">
        <w:t>share</w:t>
      </w:r>
      <w:r>
        <w:t xml:space="preser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ED7823">
        <w:rPr>
          <w:rFonts w:ascii="Courier New" w:hAnsi="Courier New"/>
        </w:rPr>
        <w:t>boolean</w:t>
      </w:r>
      <w:r w:rsidR="00ED7823">
        <w:t>, and a few others. Some of them are described in the appendices.</w:t>
      </w:r>
    </w:p>
    <w:p w:rsidR="007C4110" w:rsidRDefault="007C4110" w:rsidP="00D101A5"/>
    <w:p w:rsidR="00370039" w:rsidRDefault="007C4110" w:rsidP="00D101A5">
      <w:r>
        <w:t>The above line</w:t>
      </w:r>
      <w:r w:rsidR="00583A3D">
        <w:t xml:space="preserve"> of code</w:t>
      </w:r>
      <w:r>
        <w:t xml:space="preserve"> is called a </w:t>
      </w:r>
      <w:r w:rsidRPr="007C4110">
        <w:rPr>
          <w:i/>
        </w:rPr>
        <w:t>declaration</w:t>
      </w:r>
      <w:r w:rsidR="00583A3D">
        <w:t>. Declarations join</w:t>
      </w:r>
      <w:r>
        <w:t xml:space="preserve"> </w:t>
      </w:r>
      <w:r w:rsidRPr="007C4110">
        <w:rPr>
          <w:i/>
        </w:rPr>
        <w:t>expressions</w:t>
      </w:r>
      <w:r>
        <w:t xml:space="preserve"> as one of the major building blocks of </w:t>
      </w:r>
      <w:r w:rsidRPr="007C4110">
        <w:rPr>
          <w:b/>
        </w:rPr>
        <w:t>trygve</w:t>
      </w:r>
      <w:r>
        <w:t xml:space="preserve"> </w:t>
      </w:r>
      <w:r w:rsidR="00583A3D">
        <w:t>scripts</w:t>
      </w:r>
      <w:r>
        <w:t>. By itself, a simple declaration doesn’t do any work or run any script. It doesn’t create any objects. It takes no memory in the machine. It merely “declares” some properties of its identifiers, for future use.</w:t>
      </w:r>
      <w:r w:rsidR="00EB2B65">
        <w:t xml:space="preserve"> You </w:t>
      </w:r>
      <w:r w:rsidR="00583A3D">
        <w:t>must</w:t>
      </w:r>
      <w:r w:rsidR="00EB2B65">
        <w:t xml:space="preserve"> declare an identifier </w:t>
      </w:r>
      <w:r w:rsidR="00583A3D">
        <w:t>before using it:</w:t>
      </w:r>
      <w:r w:rsidR="00EB2B65">
        <w:t xml:space="preserve"> Within a script the declaration for an identifier </w:t>
      </w:r>
      <w:r w:rsidR="00583A3D" w:rsidRPr="00583A3D">
        <w:rPr>
          <w:i/>
        </w:rPr>
        <w:t>usually</w:t>
      </w:r>
      <w:r w:rsidR="00583A3D">
        <w:t xml:space="preserve"> </w:t>
      </w:r>
      <w:r w:rsidR="00EB2B65">
        <w:t xml:space="preserve">must appear before its use. In general, it’s a good idea always to have the declaration for an identifier appear above its use </w:t>
      </w:r>
      <w:r w:rsidR="00FD6531">
        <w:t>with</w:t>
      </w:r>
      <w:r w:rsidR="00EB2B65">
        <w:t xml:space="preserve">in a </w:t>
      </w:r>
      <w:r w:rsidR="00FD6531">
        <w:t>script. Longstanding tradition holds that the declarations within classes (and analogous declarations like Contexts and Roles) put the public, published declarations at the top, because those are of most interest to the common reader of the code.</w:t>
      </w:r>
      <w:r w:rsidR="00EB2B65">
        <w:t xml:space="preserve"> </w:t>
      </w:r>
      <w:r w:rsidR="00FD6531">
        <w:t>However</w:t>
      </w:r>
      <w:r w:rsidR="00EB2B65">
        <w:t xml:space="preserve">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B6336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D409DE" w:rsidRDefault="00D409DE" w:rsidP="00D101A5"/>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w:t>
      </w:r>
      <w:r w:rsidR="00826104">
        <w:t>an object it usually changes the object</w:t>
      </w:r>
      <w:r>
        <w:t xml:space="preserve"> state. For example, if we have an object that</w:t>
      </w:r>
      <w:r w:rsidR="009E2A1D">
        <w:t xml:space="preserve"> represents a triangle on a plan</w:t>
      </w:r>
      <w:r>
        <w:t xml:space="preserve">e, and the object executes its </w:t>
      </w:r>
      <w:r w:rsidRPr="00FC66FE">
        <w:rPr>
          <w:rFonts w:ascii="Courier New" w:hAnsi="Courier New"/>
        </w:rPr>
        <w:t>moveTo</w:t>
      </w:r>
      <w:r>
        <w:t xml:space="preserve"> script, the object’s location changes. If the object is charged with “knowing” its location we say that location </w:t>
      </w:r>
      <w:r w:rsidR="00B6336E">
        <w:t>is</w:t>
      </w:r>
      <w:r>
        <w:t xml:space="preserve"> part of its state. State has meaning only u</w:t>
      </w:r>
      <w:r w:rsidR="009E2A1D">
        <w:t>nder the possibility of change</w:t>
      </w:r>
      <w:r>
        <w:t>. An object’s state is usually implemented in a specific small collection of computer data that are allocated when an object comes into existence.</w:t>
      </w:r>
    </w:p>
    <w:p w:rsidR="00E26F12" w:rsidRDefault="00E26F12" w:rsidP="00D101A5"/>
    <w:p w:rsidR="00216009" w:rsidRDefault="00E26F12" w:rsidP="00D101A5">
      <w:r>
        <w:t xml:space="preserve">The third is identity. If an object exists and we associate an identifier with it, and then associate another identifier with the same object, then we can send a </w:t>
      </w:r>
      <w:r w:rsidR="006016EF">
        <w:t>cue</w:t>
      </w:r>
      <w:r>
        <w:t xml:space="preserv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w:t>
      </w:r>
      <w:r w:rsidR="00B6336E">
        <w:t xml:space="preserve"> predefined</w:t>
      </w:r>
      <w:r>
        <w:t xml:space="preserve"> scripts for adding, subtracting, multiplying, and dividing numbers, and maybe a few other arithmetic tasks. </w:t>
      </w:r>
      <w:r w:rsidR="009E2A1D">
        <w:t>Each</w:t>
      </w:r>
      <w:r>
        <w:t xml:space="preserve">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826104">
        <w:rPr>
          <w:i/>
        </w:rPr>
        <w:t xml:space="preserve"> </w:t>
      </w:r>
      <w:r w:rsidR="00826104" w:rsidRPr="00826104">
        <w:t xml:space="preserve">A </w:t>
      </w:r>
      <w:r w:rsidR="00826104">
        <w:rPr>
          <w:i/>
        </w:rPr>
        <w:t xml:space="preserve">class </w:t>
      </w:r>
      <w:r w:rsidR="00826104" w:rsidRPr="00826104">
        <w:t>is a concrete implementation of a type</w:t>
      </w:r>
      <w:r w:rsidR="00705925">
        <w:rPr>
          <w:i/>
        </w:rPr>
        <w:t>.</w:t>
      </w:r>
      <w:r w:rsidR="00705925">
        <w:t xml:space="preserve"> </w:t>
      </w:r>
      <w:r w:rsidR="008614E4">
        <w:t xml:space="preserve">Classes are the most common building blocks of </w:t>
      </w:r>
      <w:r w:rsidR="008614E4" w:rsidRPr="008614E4">
        <w:rPr>
          <w:b/>
        </w:rPr>
        <w:t>trygve</w:t>
      </w:r>
      <w:r w:rsidR="008614E4">
        <w:t xml:space="preserve"> </w:t>
      </w:r>
      <w:r w:rsidR="00D64794">
        <w:t>scripts</w:t>
      </w:r>
      <w:r w:rsidR="008614E4">
        <w:t>.</w:t>
      </w:r>
      <w:r w:rsidR="008F0B51">
        <w:t xml:space="preserve"> We think objects and write classes and Roles.</w:t>
      </w:r>
      <w:r w:rsidR="008614E4">
        <w:t xml:space="preserve">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9F7451" w:rsidP="00D101A5">
      <w:pPr>
        <w:rPr>
          <w:rFonts w:ascii="Courier New" w:hAnsi="Courier New"/>
        </w:rPr>
      </w:pPr>
      <w:r>
        <w:tab/>
      </w:r>
      <w:r w:rsidR="00B961A9" w:rsidRPr="00FC66FE">
        <w:rPr>
          <w:rFonts w:ascii="Courier New" w:hAnsi="Courier New"/>
        </w:rPr>
        <w:t>}</w:t>
      </w:r>
    </w:p>
    <w:p w:rsidR="00B961A9" w:rsidRDefault="00B961A9" w:rsidP="00D101A5"/>
    <w:p w:rsidR="00B961A9" w:rsidRDefault="00B961A9" w:rsidP="00D101A5"/>
    <w:p w:rsidR="00FC66FE" w:rsidRDefault="00B961A9" w:rsidP="00D101A5">
      <w:r>
        <w:t xml:space="preserve">We usually capitalize class names. This simple class represents one of </w:t>
      </w:r>
      <w:r w:rsidR="00461B87">
        <w:t xml:space="preserve">any of </w:t>
      </w:r>
      <w:r>
        <w:t>our classmates. Its scripts so far are very simple, just giving us some insight into the</w:t>
      </w:r>
      <w:r w:rsidR="008614E4">
        <w:t xml:space="preserve"> data used to represent the information in the class’s state.</w:t>
      </w:r>
      <w:r w:rsidR="008F0B51">
        <w:t xml:space="preserve"> Good classes are simple — and dumb.</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5D2A09" w:rsidRDefault="005D2A09" w:rsidP="00D101A5"/>
    <w:p w:rsidR="005D2A09" w:rsidRDefault="005D2A09" w:rsidP="005D2A09">
      <w:pPr>
        <w:pStyle w:val="Heading3"/>
      </w:pPr>
      <w:r>
        <w:t>State declarations</w:t>
      </w:r>
    </w:p>
    <w:p w:rsidR="00741B2E" w:rsidRPr="005D2A09" w:rsidRDefault="00741B2E" w:rsidP="005D2A09"/>
    <w:p w:rsidR="009A23F8" w:rsidRDefault="00741B2E" w:rsidP="00D101A5">
      <w:r>
        <w:t>Before talking about the class’s scripts, let’s look at its</w:t>
      </w:r>
      <w:r w:rsidR="00364C29">
        <w:t xml:space="preserve"> description of</w:t>
      </w:r>
      <w:r>
        <w:t xml:space="preserve"> </w:t>
      </w:r>
      <w:r w:rsidRPr="00364C29">
        <w:rPr>
          <w:i/>
        </w:rPr>
        <w:t>state</w:t>
      </w:r>
      <w:r>
        <w:t xml:space="preserv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w:t>
      </w:r>
      <w:r w:rsidRPr="008F0B51">
        <w:rPr>
          <w:rFonts w:ascii="Courier New" w:hAnsi="Courier New"/>
        </w:rPr>
        <w:t>private</w:t>
      </w:r>
      <w:r>
        <w:t xml:space="preserve"> attribute. That means that they</w:t>
      </w:r>
      <w:r w:rsidR="008F0B51">
        <w:t xml:space="preserve"> are private to </w:t>
      </w:r>
      <w:r w:rsidR="008F0B51" w:rsidRPr="00FC66FE">
        <w:rPr>
          <w:rFonts w:ascii="Courier New" w:hAnsi="Courier New"/>
        </w:rPr>
        <w:t>ClassMate</w:t>
      </w:r>
      <w:r w:rsidR="008F0B51">
        <w:t>. They</w:t>
      </w:r>
      <w:r>
        <w:t xml:space="preserve">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w:t>
      </w:r>
      <w:r w:rsidR="008F0B51">
        <w:t>digestible</w:t>
      </w:r>
      <w:r>
        <w:t xml:space="preserve"> by humans: a </w:t>
      </w:r>
      <w:r w:rsidRPr="009A23F8">
        <w:rPr>
          <w:rFonts w:ascii="Courier New" w:hAnsi="Courier New"/>
        </w:rPr>
        <w:t>String</w:t>
      </w:r>
      <w:r>
        <w:t xml:space="preserve">.  We do this with the </w:t>
      </w:r>
      <w:r w:rsidR="00B6336E">
        <w:rPr>
          <w:rFonts w:ascii="Courier New" w:hAnsi="Courier New"/>
        </w:rPr>
        <w:t>toS</w:t>
      </w:r>
      <w:r w:rsidRPr="009A23F8">
        <w:rPr>
          <w:rFonts w:ascii="Courier New" w:hAnsi="Courier New"/>
        </w:rPr>
        <w:t>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823FFA" w:rsidP="00D101A5">
      <w:pPr>
        <w:rPr>
          <w:rFonts w:ascii="Courier New" w:hAnsi="Courier New"/>
        </w:rPr>
      </w:pPr>
      <w:r>
        <w:tab/>
      </w:r>
      <w:r w:rsidR="009A23F8" w:rsidRPr="00FD23A3">
        <w:rPr>
          <w:rFonts w:ascii="Courier New" w:hAnsi="Courier New"/>
        </w:rPr>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23FFA" w:rsidP="008614E4">
      <w:pPr>
        <w:rPr>
          <w:rFonts w:ascii="Courier New" w:hAnsi="Courier New"/>
        </w:rPr>
      </w:pPr>
      <w:r>
        <w:tab/>
      </w:r>
      <w:r w:rsidR="008614E4" w:rsidRPr="00C4661E">
        <w:rPr>
          <w:rFonts w:ascii="Courier New" w:hAnsi="Courier New"/>
        </w:rPr>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5D2A09" w:rsidRDefault="005D2A09" w:rsidP="008614E4"/>
    <w:p w:rsidR="005D2A09" w:rsidRDefault="005D2A09" w:rsidP="005D2A09">
      <w:pPr>
        <w:pStyle w:val="Heading3"/>
      </w:pPr>
      <w:r>
        <w:t>Script declarations</w:t>
      </w:r>
    </w:p>
    <w:p w:rsidR="00214209" w:rsidRPr="005D2A09" w:rsidRDefault="00214209" w:rsidP="005D2A09"/>
    <w:p w:rsidR="001B5B35" w:rsidRDefault="00214209" w:rsidP="008614E4">
      <w:r>
        <w:t xml:space="preserve">A script declaration typically starts with a </w:t>
      </w:r>
      <w:r w:rsidRPr="00B6336E">
        <w:rPr>
          <w:rFonts w:ascii="Courier New" w:hAnsi="Courier New"/>
        </w:rPr>
        <w:t>public</w:t>
      </w:r>
      <w:r>
        <w:t xml:space="preserve"> or </w:t>
      </w:r>
      <w:r w:rsidRPr="00B6336E">
        <w:rPr>
          <w:rFonts w:ascii="Courier New" w:hAnsi="Courier New"/>
        </w:rPr>
        <w:t>private</w:t>
      </w:r>
      <w:r>
        <w:t xml:space="preserv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we think of it as being</w:t>
      </w:r>
      <w:r w:rsidR="009E2A1D">
        <w:t xml:space="preserve"> replicated</w:t>
      </w:r>
      <w:r>
        <w:t xml:space="preserve"> </w:t>
      </w:r>
      <w:r w:rsidRPr="001B5B35">
        <w:rPr>
          <w:i/>
        </w:rPr>
        <w:t>inside</w:t>
      </w:r>
      <w:r w:rsidR="00BF759C">
        <w:rPr>
          <w:i/>
        </w:rPr>
        <w:t xml:space="preserve"> </w:t>
      </w:r>
      <w:r w:rsidR="007C309C">
        <w:t>of each</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w:t>
      </w:r>
      <w:r w:rsidRPr="007C309C">
        <w:rPr>
          <w:rFonts w:ascii="Courier New" w:hAnsi="Courier New"/>
        </w:rPr>
        <w:t>public</w:t>
      </w:r>
      <w:r>
        <w:t xml:space="preserve">,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w:t>
      </w:r>
      <w:r w:rsidRPr="007C309C">
        <w:rPr>
          <w:rFonts w:ascii="Courier New" w:hAnsi="Courier New"/>
        </w:rPr>
        <w:t>ClassMate</w:t>
      </w:r>
      <w:r>
        <w:t xml:space="preserv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823FFA" w:rsidP="00823FFA">
      <w:pPr>
        <w:rPr>
          <w:rFonts w:ascii="Courier New" w:hAnsi="Courier New"/>
        </w:rPr>
      </w:pPr>
      <w:r>
        <w:tab/>
      </w:r>
      <w:r w:rsidR="00741B2E"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5D2A09" w:rsidRDefault="001F6229" w:rsidP="008614E4">
      <w:r>
        <w:t xml:space="preserve">The </w:t>
      </w:r>
      <w:r w:rsidRPr="00CC0149">
        <w:rPr>
          <w:rFonts w:ascii="Courier New" w:hAnsi="Courier New"/>
        </w:rPr>
        <w:t>familyName</w:t>
      </w:r>
      <w:r>
        <w:t xml:space="preserve"> script is written to return an object to the one who cued it. Here, the code cueing the script binds that returned object to the identifier </w:t>
      </w:r>
      <w:r w:rsidRPr="00CC0149">
        <w:rPr>
          <w:rFonts w:ascii="Courier New" w:hAnsi="Courier New"/>
        </w:rPr>
        <w:t>familyNameOfMyStudyPartner</w:t>
      </w:r>
      <w:r>
        <w:t xml:space="preserve">. </w:t>
      </w:r>
      <w:r w:rsidR="005D2A09">
        <w:t>Because we don't need to send any specific objects to the script (there is nothing inside the "()" part of the invocation) we can alternatively write:</w:t>
      </w:r>
    </w:p>
    <w:p w:rsidR="005D2A09" w:rsidRDefault="005D2A09" w:rsidP="005D2A09"/>
    <w:p w:rsidR="005D2A09" w:rsidRPr="00CC0149" w:rsidRDefault="005D2A09" w:rsidP="005D2A09">
      <w:pPr>
        <w:rPr>
          <w:rFonts w:ascii="Courier New" w:hAnsi="Courier New"/>
        </w:rPr>
      </w:pPr>
      <w:r>
        <w:tab/>
      </w:r>
      <w:r w:rsidRPr="00CC0149">
        <w:rPr>
          <w:rFonts w:ascii="Courier New" w:hAnsi="Courier New"/>
        </w:rPr>
        <w:t>// cue the study partner</w:t>
      </w:r>
    </w:p>
    <w:p w:rsidR="005D2A09" w:rsidRPr="00CC0149" w:rsidRDefault="005D2A09" w:rsidP="005D2A09">
      <w:pPr>
        <w:rPr>
          <w:rFonts w:ascii="Courier New" w:hAnsi="Courier New"/>
        </w:rPr>
      </w:pPr>
      <w:r>
        <w:tab/>
      </w:r>
      <w:r w:rsidRPr="00CC0149">
        <w:rPr>
          <w:rFonts w:ascii="Courier New" w:hAnsi="Courier New"/>
        </w:rPr>
        <w:t>String familyNameOfMyStudyPartner = studyPartner.familyName</w:t>
      </w:r>
      <w:r>
        <w:rPr>
          <w:rFonts w:ascii="Courier New" w:hAnsi="Courier New"/>
        </w:rPr>
        <w:t>;</w:t>
      </w:r>
    </w:p>
    <w:p w:rsidR="005D2A09" w:rsidRDefault="005D2A09" w:rsidP="008614E4"/>
    <w:p w:rsidR="00B77FAE" w:rsidRDefault="00FD6531" w:rsidP="008614E4">
      <w:r>
        <w:t xml:space="preserve">(You can omit the parentheses only in cases where it doesn't lead to ambiguity, and, unfortunately, that isn't always the case.) </w:t>
      </w:r>
      <w:r w:rsidR="00741B2E">
        <w:t xml:space="preserve">We say that the client </w:t>
      </w:r>
      <w:r w:rsidR="00741B2E" w:rsidRPr="00741B2E">
        <w:rPr>
          <w:i/>
        </w:rPr>
        <w:t>sends a cue</w:t>
      </w:r>
      <w:r w:rsidR="00741B2E">
        <w:t xml:space="preserve"> to </w:t>
      </w:r>
      <w:r w:rsidR="00741B2E" w:rsidRPr="00CC0149">
        <w:rPr>
          <w:rFonts w:ascii="Courier New" w:hAnsi="Courier New"/>
        </w:rPr>
        <w:t>studyPartner</w:t>
      </w:r>
      <w:r w:rsidR="00741B2E">
        <w:t xml:space="preserve"> requesting that it perform its </w:t>
      </w:r>
      <w:r w:rsidR="00741B2E" w:rsidRPr="00CC0149">
        <w:rPr>
          <w:rFonts w:ascii="Courier New" w:hAnsi="Courier New"/>
        </w:rPr>
        <w:t>familyName</w:t>
      </w:r>
      <w:r w:rsidR="00741B2E">
        <w:t xml:space="preserve"> script.</w:t>
      </w:r>
      <w:r w:rsidR="00B77FAE">
        <w:t xml:space="preserve"> This is reminiscent of players in a play saying their piece or performing some action in response to some words or action directed to them from some other actor on the stage.</w:t>
      </w:r>
      <w:r w:rsidR="00741B2E">
        <w:t xml:space="preserve"> In computerese, what we</w:t>
      </w:r>
      <w:r w:rsidR="00B77FAE">
        <w:t xml:space="preserve"> here</w:t>
      </w:r>
      <w:r w:rsidR="00741B2E">
        <w:t xml:space="preserve"> call a </w:t>
      </w:r>
      <w:r w:rsidR="00741B2E" w:rsidRPr="00741B2E">
        <w:rPr>
          <w:i/>
        </w:rPr>
        <w:t>cue</w:t>
      </w:r>
      <w:r w:rsidR="00741B2E">
        <w:t xml:space="preserve"> is called a </w:t>
      </w:r>
      <w:r w:rsidR="00741B2E" w:rsidRPr="00741B2E">
        <w:rPr>
          <w:i/>
        </w:rPr>
        <w:t>message</w:t>
      </w:r>
      <w:r w:rsidR="00B77FAE">
        <w:t>. In this example, t</w:t>
      </w:r>
      <w:r w:rsidR="00741B2E">
        <w:t xml:space="preserve">he </w:t>
      </w:r>
      <w:r w:rsidR="00741B2E" w:rsidRPr="00CC0149">
        <w:rPr>
          <w:rFonts w:ascii="Courier New" w:hAnsi="Courier New"/>
        </w:rPr>
        <w:t>studyPartner</w:t>
      </w:r>
      <w:r w:rsidR="00741B2E">
        <w:t xml:space="preserve"> object (of class </w:t>
      </w:r>
      <w:r w:rsidR="00741B2E" w:rsidRPr="00CC0149">
        <w:rPr>
          <w:rFonts w:ascii="Courier New" w:hAnsi="Courier New"/>
        </w:rPr>
        <w:t>ClassMate</w:t>
      </w:r>
      <w:r w:rsidR="00741B2E">
        <w:t xml:space="preserve">) runs its script — which in this case is very simple. </w:t>
      </w:r>
      <w:r w:rsidR="008614E4">
        <w:t xml:space="preserve">When the script runs it takes </w:t>
      </w:r>
      <w:r w:rsidR="00741B2E">
        <w:t xml:space="preserve">the object that was previously associated with its local identifier </w:t>
      </w:r>
      <w:r w:rsidR="00741B2E" w:rsidRPr="00CC0149">
        <w:rPr>
          <w:rFonts w:ascii="Courier New" w:hAnsi="Courier New"/>
        </w:rPr>
        <w:t>familyName_</w:t>
      </w:r>
      <w:r w:rsidR="00741B2E">
        <w:t xml:space="preserve"> (</w:t>
      </w:r>
      <w:r w:rsidR="00CC0149">
        <w:t xml:space="preserve">identifiers </w:t>
      </w:r>
      <w:r w:rsidR="00741B2E">
        <w:t xml:space="preserve">local </w:t>
      </w:r>
      <w:r w:rsidR="00CC0149">
        <w:t>to a class</w:t>
      </w:r>
      <w:r w:rsidR="00741B2E">
        <w:t xml:space="preserve"> usually end in an underscore, but that is only a convention) and “returns” it to the client.</w:t>
      </w:r>
      <w:r w:rsidR="00214209">
        <w:t xml:space="preserve"> The return expression delivers the object to the client in the place where the cue appears in the code.</w:t>
      </w:r>
      <w:r w:rsidR="00741B2E">
        <w:t xml:space="preserve"> In this example, the identifier </w:t>
      </w:r>
      <w:r w:rsidR="00741B2E" w:rsidRPr="00CC0149">
        <w:rPr>
          <w:rFonts w:ascii="Courier New" w:hAnsi="Courier New"/>
        </w:rPr>
        <w:t>familyNameOfMyStudyPartner</w:t>
      </w:r>
      <w:r w:rsidR="00741B2E">
        <w:t xml:space="preserve"> in the client also becomes bound to the same object that </w:t>
      </w:r>
      <w:r w:rsidR="00741B2E" w:rsidRPr="00CC0149">
        <w:rPr>
          <w:rFonts w:ascii="Courier New" w:hAnsi="Courier New"/>
        </w:rPr>
        <w:t>ClassMate</w:t>
      </w:r>
      <w:r w:rsidR="00741B2E">
        <w:t xml:space="preserve"> had already bound to its </w:t>
      </w:r>
      <w:r w:rsidR="00741B2E" w:rsidRPr="00CC0149">
        <w:rPr>
          <w:rFonts w:ascii="Courier New" w:hAnsi="Courier New"/>
        </w:rPr>
        <w:t>familyName_</w:t>
      </w:r>
      <w:r w:rsidR="00741B2E">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CC4D0A" w:rsidRDefault="00835565" w:rsidP="00CC4D0A">
      <w:pPr>
        <w:pStyle w:val="Heading3"/>
      </w:pPr>
      <w:r>
        <w:t>Constructors and Method Parameters</w:t>
      </w:r>
    </w:p>
    <w:p w:rsidR="00835565" w:rsidRPr="00CC4D0A" w:rsidRDefault="00835565" w:rsidP="00CC4D0A">
      <w:pPr>
        <w:keepNext/>
        <w:keepLines/>
      </w:pPr>
    </w:p>
    <w:p w:rsidR="00835565" w:rsidRDefault="00835565" w:rsidP="00CC4D0A">
      <w:pPr>
        <w:keepNext/>
        <w:keepLines/>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w:t>
      </w:r>
      <w:r w:rsidR="006016EF">
        <w:t>cue</w:t>
      </w:r>
      <w:r w:rsidR="0095502D">
        <w:t xml:space="preserv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t>
      </w:r>
      <w:r w:rsidR="00556DF7" w:rsidRPr="00556DF7">
        <w:rPr>
          <w:rFonts w:ascii="Courier New" w:hAnsi="Courier New"/>
        </w:rPr>
        <w:t>System.out</w:t>
      </w:r>
      <w:r w:rsidR="00556DF7">
        <w:t xml:space="preserve"> is just a special object of class </w:t>
      </w:r>
      <w:r w:rsidR="00556DF7" w:rsidRPr="00556DF7">
        <w:rPr>
          <w:rFonts w:ascii="Courier New" w:hAnsi="Courier New"/>
        </w:rPr>
        <w:t>OutputStream</w:t>
      </w:r>
      <w:r w:rsidR="00556DF7">
        <w:t xml:space="preserve"> ("special" in the sense that, at this writing, you cannot create your own objects of this class). </w:t>
      </w:r>
      <w:r w:rsidR="001F6229">
        <w:t xml:space="preserve">The scripts </w:t>
      </w:r>
      <w:r w:rsidR="00556DF7">
        <w:rPr>
          <w:rFonts w:ascii="Courier New" w:hAnsi="Courier New"/>
        </w:rPr>
        <w:t>Output</w:t>
      </w:r>
      <w:r w:rsidR="001F6229" w:rsidRPr="001F6229">
        <w:rPr>
          <w:rFonts w:ascii="Courier New" w:hAnsi="Courier New"/>
        </w:rPr>
        <w:t>Stream.print</w:t>
      </w:r>
      <w:r w:rsidR="001F6229">
        <w:t xml:space="preserve"> and </w:t>
      </w:r>
      <w:r w:rsidR="001F6229" w:rsidRPr="001F6229">
        <w:rPr>
          <w:rFonts w:ascii="Courier New" w:hAnsi="Courier New"/>
        </w:rPr>
        <w:t>Out</w:t>
      </w:r>
      <w:r w:rsidR="00556DF7">
        <w:rPr>
          <w:rFonts w:ascii="Courier New" w:hAnsi="Courier New"/>
        </w:rPr>
        <w:t>put</w:t>
      </w:r>
      <w:r w:rsidR="001F6229" w:rsidRPr="001F6229">
        <w:rPr>
          <w:rFonts w:ascii="Courier New" w:hAnsi="Courier New"/>
        </w:rPr>
        <w:t>Stream.println</w:t>
      </w:r>
      <w:r w:rsidR="001F6229">
        <w:t xml:space="preserve"> both return the output stream for which they were called</w:t>
      </w:r>
      <w:r>
        <w:t>.</w:t>
      </w:r>
      <w:r w:rsidR="001F6229">
        <w:t xml:space="preserve"> So </w:t>
      </w:r>
      <w:r w:rsidR="001F6229" w:rsidRPr="001F6229">
        <w:rPr>
          <w:rFonts w:ascii="Courier New" w:hAnsi="Courier New"/>
        </w:rPr>
        <w:t>System.out.print(123)</w:t>
      </w:r>
      <w:r w:rsidR="001F6229">
        <w:t xml:space="preserve"> is an expression that evaluates to </w:t>
      </w:r>
      <w:r w:rsidR="001F6229" w:rsidRPr="001F6229">
        <w:rPr>
          <w:rFonts w:ascii="Courier New" w:hAnsi="Courier New"/>
        </w:rPr>
        <w:t>System.out</w:t>
      </w:r>
      <w:r w:rsidR="00556DF7">
        <w:t xml:space="preserve">. That means we can say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rsidRPr="001F6229">
        <w:rPr>
          <w:rFonts w:ascii="Courier New" w:hAnsi="Courier New"/>
        </w:rPr>
        <w:t>)</w:t>
      </w:r>
      <w:r w:rsidR="00556DF7">
        <w:t xml:space="preserve"> to print 123456. Or we can omit the parenthesis and just write </w:t>
      </w:r>
      <w:r w:rsidR="00556DF7">
        <w:rPr>
          <w:rFonts w:ascii="Courier New" w:hAnsi="Courier New"/>
        </w:rPr>
        <w:t>S</w:t>
      </w:r>
      <w:r w:rsidR="00556DF7" w:rsidRPr="001F6229">
        <w:rPr>
          <w:rFonts w:ascii="Courier New" w:hAnsi="Courier New"/>
        </w:rPr>
        <w:t>ystem.out.print(123</w:t>
      </w:r>
      <w:r w:rsidR="00556DF7">
        <w:rPr>
          <w:rFonts w:ascii="Courier New" w:hAnsi="Courier New"/>
        </w:rPr>
        <w:t>).print(456)</w:t>
      </w:r>
      <w:r w:rsidR="00556DF7">
        <w:t xml:space="preserve"> to save some typing.</w:t>
      </w:r>
    </w:p>
    <w:p w:rsidR="00306E7E" w:rsidRDefault="001B5B35" w:rsidP="001B5B35">
      <w:pPr>
        <w:pStyle w:val="Heading3"/>
      </w:pPr>
      <w:r>
        <w:t>Scripts at several levels</w:t>
      </w:r>
    </w:p>
    <w:p w:rsidR="001B5B35" w:rsidRPr="00306E7E" w:rsidRDefault="001B5B35" w:rsidP="00306E7E"/>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306E7E" w:rsidRDefault="005E7F28" w:rsidP="005E7F28">
      <w:pPr>
        <w:pStyle w:val="Heading3"/>
      </w:pPr>
      <w:r>
        <w:t>Identifiers Inside a Script</w:t>
      </w:r>
    </w:p>
    <w:p w:rsidR="005E7F28" w:rsidRPr="00306E7E" w:rsidRDefault="005E7F28" w:rsidP="00306E7E"/>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9F7451">
      <w:pPr>
        <w:keepNext/>
        <w:ind w:firstLine="709"/>
        <w:rPr>
          <w:rFonts w:ascii="Courier New" w:hAnsi="Courier New"/>
        </w:rPr>
      </w:pP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9F7451">
      <w:pPr>
        <w:keepNext/>
        <w:ind w:firstLine="709"/>
        <w:rPr>
          <w:rFonts w:ascii="Courier New" w:hAnsi="Courier New"/>
        </w:rPr>
      </w:pPr>
      <w:r w:rsidRPr="00831104">
        <w:rPr>
          <w:rFonts w:ascii="Courier New" w:hAnsi="Courier New"/>
        </w:rPr>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F7451">
      <w:pPr>
        <w:ind w:firstLine="709"/>
        <w:rPr>
          <w:rFonts w:ascii="Courier New" w:hAnsi="Courier New"/>
        </w:rPr>
      </w:pP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7451">
      <w:pPr>
        <w:ind w:firstLine="709"/>
        <w:rPr>
          <w:rFonts w:ascii="Courier New" w:hAnsi="Courier New"/>
        </w:rPr>
      </w:pPr>
      <w:r w:rsidRPr="00831104">
        <w:rPr>
          <w:rFonts w:ascii="Courier New" w:hAnsi="Courier New"/>
        </w:rPr>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9F7451">
      <w:pPr>
        <w:pStyle w:val="Heading3"/>
      </w:pPr>
      <w:r>
        <w:t>The IF expression</w:t>
      </w:r>
    </w:p>
    <w:p w:rsidR="00D10E59" w:rsidRDefault="00D10E59" w:rsidP="009F7451">
      <w:pPr>
        <w:keepNext/>
      </w:pPr>
    </w:p>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9F7451">
      <w:pPr>
        <w:ind w:firstLine="709"/>
        <w:rPr>
          <w:rFonts w:ascii="Courier New" w:hAnsi="Courier New"/>
        </w:rPr>
      </w:pPr>
      <w:r w:rsidRPr="00831104">
        <w:rPr>
          <w:rFonts w:ascii="Courier New" w:hAnsi="Courier New"/>
        </w:rPr>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9F7451">
      <w:pPr>
        <w:ind w:firstLine="709"/>
        <w:rPr>
          <w:rFonts w:ascii="Courier New" w:hAnsi="Courier New"/>
        </w:rPr>
      </w:pP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 xml:space="preserve">Instead of writing a script that returns the root to another script in response to a </w:t>
      </w:r>
      <w:r w:rsidR="006016EF">
        <w:rPr>
          <w:lang w:val="da-DK"/>
        </w:rPr>
        <w:t>cue</w:t>
      </w:r>
      <w:r>
        <w:rPr>
          <w:lang w:val="da-DK"/>
        </w:rPr>
        <w:t>,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9F7451">
      <w:pPr>
        <w:keepNext/>
        <w:ind w:firstLine="709"/>
        <w:rPr>
          <w:rFonts w:ascii="Courier New" w:hAnsi="Courier New"/>
        </w:rPr>
      </w:pP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w:t>
      </w:r>
      <w:r w:rsidR="00B6336E">
        <w:rPr>
          <w:lang w:val="da-DK"/>
        </w:rPr>
        <w:t>yer spits at another we can deduce even after-the-fact (at least for a short while)</w:t>
      </w:r>
      <w:r w:rsidR="00BA1527">
        <w:rPr>
          <w:lang w:val="da-DK"/>
        </w:rPr>
        <w:t xml:space="preserve"> that we had come to that point in the script.</w:t>
      </w:r>
      <w:r w:rsidR="00B6336E">
        <w:rPr>
          <w:lang w:val="da-DK"/>
        </w:rPr>
        <w:t xml:space="preserve"> </w:t>
      </w:r>
      <w:r w:rsidR="00BA1527">
        <w:rPr>
          <w:lang w:val="da-DK"/>
        </w:rPr>
        <w: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w:t>
      </w:r>
      <w:r w:rsidR="009735D9">
        <w:rPr>
          <w:lang w:val="da-DK"/>
        </w:rPr>
        <w:t>vectors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w:t>
      </w:r>
      <w:r w:rsidR="009735D9">
        <w:t>have to deal with, we can use a</w:t>
      </w:r>
      <w:r w:rsidR="00032C62">
        <w:t xml:space="preserve"> </w:t>
      </w:r>
      <w:r w:rsidR="009735D9">
        <w:t>vector. We can create a</w:t>
      </w:r>
      <w:r w:rsidR="00032C62">
        <w:t xml:space="preserve"> </w:t>
      </w:r>
      <w:r w:rsidR="009735D9">
        <w:t>vector</w:t>
      </w:r>
      <w:r w:rsidR="00032C62">
        <w:t xml:space="preserve">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We mus</w:t>
      </w:r>
      <w:r w:rsidR="009735D9">
        <w:t>t declare a</w:t>
      </w:r>
      <w:r>
        <w:t xml:space="preserve"> </w:t>
      </w:r>
      <w:r w:rsidR="009735D9">
        <w:t>vector before we can use it. A</w:t>
      </w:r>
      <w:r>
        <w:t xml:space="preserve"> </w:t>
      </w:r>
      <w:r w:rsidR="009735D9">
        <w:t>vector</w:t>
      </w:r>
      <w:r>
        <w:t xml:space="preserve">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w:t>
      </w:r>
      <w:r w:rsidR="009735D9">
        <w:t>vector</w:t>
      </w:r>
      <w:r>
        <w:t xml:space="preserve"> is called </w:t>
      </w:r>
      <w:r w:rsidRPr="00032C62">
        <w:rPr>
          <w:rFonts w:ascii="Courier New" w:hAnsi="Courier New"/>
        </w:rPr>
        <w:t>scores</w:t>
      </w:r>
      <w:r>
        <w:t xml:space="preserve"> and has 23 </w:t>
      </w:r>
      <w:r w:rsidRPr="00032C62">
        <w:rPr>
          <w:i/>
        </w:rPr>
        <w:t>elements</w:t>
      </w:r>
      <w:r>
        <w:t xml:space="preserve">. </w:t>
      </w:r>
      <w:r w:rsidR="009735D9">
        <w:t xml:space="preserve">Before we arrange otherwise, each element of the vector is associated to the </w:t>
      </w:r>
      <w:r w:rsidR="009735D9" w:rsidRPr="009735D9">
        <w:rPr>
          <w:rFonts w:ascii="Courier New" w:hAnsi="Courier New"/>
        </w:rPr>
        <w:t>null</w:t>
      </w:r>
      <w:r w:rsidR="009735D9">
        <w:t xml:space="preserve"> value. </w:t>
      </w:r>
      <w:r>
        <w:t xml:space="preserve">Each element of the </w:t>
      </w:r>
      <w:r w:rsidR="009735D9">
        <w:t>vector</w:t>
      </w:r>
      <w:r>
        <w:t xml:space="preserve"> is ju</w:t>
      </w:r>
      <w:r w:rsidR="00D562D6">
        <w:t>st a name, and we can associate</w:t>
      </w:r>
      <w:r>
        <w:t xml:space="preserve">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r w:rsidR="009735D9">
        <w:rPr>
          <w:rFonts w:ascii="Courier New" w:hAnsi="Courier New"/>
        </w:rPr>
        <w:t>;</w:t>
      </w:r>
    </w:p>
    <w:p w:rsidR="00032C62" w:rsidRPr="00032C62" w:rsidRDefault="00032C62" w:rsidP="00032C62">
      <w:pPr>
        <w:rPr>
          <w:rFonts w:ascii="Courier New" w:hAnsi="Courier New"/>
        </w:rPr>
      </w:pPr>
      <w:r>
        <w:tab/>
      </w:r>
      <w:r w:rsidRPr="00032C62">
        <w:rPr>
          <w:rFonts w:ascii="Courier New" w:hAnsi="Courier New"/>
        </w:rPr>
        <w:t xml:space="preserve">scores[5] = </w:t>
      </w:r>
      <w:r w:rsidR="009735D9">
        <w:rPr>
          <w:rFonts w:ascii="Courier New" w:hAnsi="Courier New"/>
        </w:rPr>
        <w:t>joesScore</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w:t>
      </w:r>
      <w:r w:rsidR="00D562D6">
        <w:t>ose value is 96, and then cause</w:t>
      </w:r>
      <w:r>
        <w:t xml:space="preserve"> </w:t>
      </w:r>
      <w:r w:rsidRPr="00032C62">
        <w:rPr>
          <w:rFonts w:ascii="Courier New" w:hAnsi="Courier New"/>
        </w:rPr>
        <w:t>scores[5]</w:t>
      </w:r>
      <w:r w:rsidR="009735D9">
        <w:rPr>
          <w:rFonts w:ascii="Courier New" w:hAnsi="Courier New"/>
        </w:rPr>
        <w:t xml:space="preserve"> </w:t>
      </w:r>
      <w:r>
        <w:t>to be</w:t>
      </w:r>
      <w:r w:rsidR="00D562D6">
        <w:t>come</w:t>
      </w:r>
      <w:r>
        <w:t xml:space="preserv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823FFA" w:rsidP="00032C62">
      <w:pPr>
        <w:rPr>
          <w:rFonts w:ascii="Courier New" w:hAnsi="Courier New"/>
        </w:rPr>
      </w:pPr>
      <w:r>
        <w:tab/>
      </w:r>
      <w:r w:rsidR="006F1110">
        <w:rPr>
          <w:rFonts w:ascii="Courier New" w:hAnsi="Courier New"/>
        </w:rPr>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BE610A"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BE610A" w:rsidRDefault="00BE610A" w:rsidP="00032C62"/>
    <w:p w:rsidR="00BE610A" w:rsidRDefault="00BE610A" w:rsidP="00032C62">
      <w:r>
        <w:t>Alternatively, we can say</w:t>
      </w:r>
    </w:p>
    <w:p w:rsidR="00BE610A" w:rsidRDefault="00BE610A" w:rsidP="00032C62"/>
    <w:p w:rsidR="006F1110" w:rsidRDefault="00BE610A" w:rsidP="00032C62">
      <w:r>
        <w:tab/>
      </w:r>
      <w:r>
        <w:rPr>
          <w:rFonts w:ascii="Courier New" w:hAnsi="Courier New"/>
        </w:rPr>
        <w:t>scores.atPut(joesIndex, joesScore)</w:t>
      </w:r>
    </w:p>
    <w:p w:rsidR="006F1110" w:rsidRDefault="006F1110" w:rsidP="00032C62"/>
    <w:p w:rsidR="00BE610A" w:rsidRDefault="00BE610A" w:rsidP="00032C62">
      <w:r>
        <w:t xml:space="preserve">to replace the element at </w:t>
      </w:r>
      <w:r w:rsidRPr="00BE610A">
        <w:rPr>
          <w:rFonts w:ascii="Courier New" w:hAnsi="Courier New"/>
        </w:rPr>
        <w:t>joesIndex</w:t>
      </w:r>
      <w:r>
        <w:t xml:space="preserve"> with the object </w:t>
      </w:r>
      <w:r w:rsidRPr="00BE610A">
        <w:rPr>
          <w:rFonts w:ascii="Courier New" w:hAnsi="Courier New"/>
        </w:rPr>
        <w:t>joesScore</w:t>
      </w:r>
      <w:r>
        <w:t>, and can use</w:t>
      </w:r>
    </w:p>
    <w:p w:rsidR="00BE610A" w:rsidRDefault="00BE610A" w:rsidP="00032C62"/>
    <w:p w:rsidR="00BE610A" w:rsidRDefault="00BE610A" w:rsidP="00032C62">
      <w:r>
        <w:tab/>
      </w:r>
      <w:r>
        <w:rPr>
          <w:rFonts w:ascii="Courier New" w:hAnsi="Courier New"/>
        </w:rPr>
        <w:t>scores.at(joesIndex)</w:t>
      </w:r>
    </w:p>
    <w:p w:rsidR="00BE610A" w:rsidRDefault="00BE610A" w:rsidP="00032C62"/>
    <w:p w:rsidR="00BE610A" w:rsidRDefault="00BE610A" w:rsidP="00032C62">
      <w:r>
        <w:t xml:space="preserve">as an alternative to </w:t>
      </w:r>
      <w:r>
        <w:rPr>
          <w:rFonts w:ascii="Courier New" w:hAnsi="Courier New"/>
        </w:rPr>
        <w:t>scores[joesIndex]</w:t>
      </w:r>
      <w:r>
        <w:t>. This will become useful when we specify</w:t>
      </w:r>
      <w:r w:rsidR="00E46CD3">
        <w:t xml:space="preserve"> a kind of contract for a Role, when we are expecting a vector as a Role-player. Most of the time you'll use the more straightforward, algebraic-like syntax.</w:t>
      </w:r>
    </w:p>
    <w:p w:rsidR="00BE610A" w:rsidRDefault="00BE610A" w:rsidP="00032C62"/>
    <w:p w:rsidR="006F1110" w:rsidRDefault="006F1110" w:rsidP="00032C62">
      <w:r>
        <w:t xml:space="preserve">We normally “fill up” an entire </w:t>
      </w:r>
      <w:r w:rsidR="009735D9">
        <w:t>vector</w:t>
      </w:r>
      <w:r>
        <w:t xml:space="preserve"> with values before it is used; however, there is nothing in </w:t>
      </w:r>
      <w:r w:rsidRPr="006F1110">
        <w:rPr>
          <w:b/>
        </w:rPr>
        <w:t>trygve</w:t>
      </w:r>
      <w:r>
        <w:t xml:space="preserve"> that says you must do this. If you do fill up the entire </w:t>
      </w:r>
      <w:r w:rsidR="009735D9">
        <w:t>vector</w:t>
      </w:r>
      <w:r>
        <w:t xml:space="preserve">,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823FFA">
      <w:pPr>
        <w:ind w:firstLine="720"/>
        <w:rPr>
          <w:rFonts w:ascii="Courier New" w:hAnsi="Courier New"/>
        </w:rPr>
      </w:pP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w:t>
      </w:r>
      <w:r w:rsidR="009735D9">
        <w:t>vectors</w:t>
      </w:r>
      <w:r>
        <w:t>. It is a general way of running an index over a predefined range with a regular increment, and it looks like this:</w:t>
      </w:r>
    </w:p>
    <w:p w:rsidR="00C53426" w:rsidRDefault="00C53426" w:rsidP="00032C62"/>
    <w:p w:rsidR="00C53426" w:rsidRPr="00C53426" w:rsidRDefault="00FE6042" w:rsidP="00032C62">
      <w:pPr>
        <w:rPr>
          <w:rFonts w:ascii="Courier New" w:hAnsi="Courier New"/>
        </w:rPr>
      </w:pPr>
      <w:r w:rsidRPr="00C53426">
        <w:rPr>
          <w:rFonts w:ascii="Courier New" w:hAnsi="Courier New"/>
        </w:rPr>
        <w:tab/>
      </w:r>
      <w:r w:rsidR="00C53426" w:rsidRPr="00C53426">
        <w:rPr>
          <w:rFonts w:ascii="Courier New" w:hAnsi="Courier New"/>
        </w:rPr>
        <w:t xml:space="preserve">for (int </w:t>
      </w:r>
      <w:r w:rsidR="00C53426">
        <w:rPr>
          <w:rFonts w:ascii="Courier New" w:hAnsi="Courier New"/>
        </w:rPr>
        <w:t>i</w:t>
      </w:r>
      <w:r w:rsidR="00C53426" w:rsidRPr="00C53426">
        <w:rPr>
          <w:rFonts w:ascii="Courier New" w:hAnsi="Courier New"/>
        </w:rPr>
        <w:t xml:space="preserve"> = 0; i &lt;</w:t>
      </w:r>
      <w:r w:rsidR="00C53426">
        <w:rPr>
          <w:rFonts w:ascii="Courier New" w:hAnsi="Courier New"/>
        </w:rPr>
        <w:t>= 22</w:t>
      </w:r>
      <w:r w:rsidR="00C53426"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w:t>
      </w:r>
      <w:r w:rsidR="009735D9">
        <w:t>for example, as an index into a</w:t>
      </w:r>
      <w:r w:rsidR="00F42D03">
        <w:t xml:space="preserve"> </w:t>
      </w:r>
      <w:r w:rsidR="009735D9">
        <w:t>vector</w:t>
      </w:r>
      <w:r w:rsidR="00F42D03">
        <w:t>.</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FE6042">
      <w:pPr>
        <w:ind w:firstLine="720"/>
        <w:rPr>
          <w:rFonts w:ascii="Courier New" w:hAnsi="Courier New"/>
        </w:rPr>
      </w:pP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57263F">
        <w:rPr>
          <w:rFonts w:ascii="Courier New" w:hAnsi="Courier New"/>
        </w:rPr>
        <w:t>i = 0; i</w:t>
      </w:r>
      <w:r w:rsidR="00C27868">
        <w:rPr>
          <w:rFonts w:ascii="Courier New" w:hAnsi="Courier New"/>
        </w:rPr>
        <w:t xml:space="preserve">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 xml:space="preserve">'s perhaps time for a little quiz! Given what you now know about objects and </w:t>
      </w:r>
      <w:r w:rsidR="009735D9">
        <w:t>vector</w:t>
      </w:r>
      <w:r>
        <w:t>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 xml:space="preserve">class </w:t>
      </w:r>
      <w:r w:rsidR="009735D9">
        <w:rPr>
          <w:rFonts w:ascii="Courier New" w:hAnsi="Courier New"/>
        </w:rPr>
        <w:t>Vector</w:t>
      </w:r>
      <w:r w:rsidRPr="006360A5">
        <w:rPr>
          <w:rFonts w:ascii="Courier New" w:hAnsi="Courier New"/>
        </w:rPr>
        <w:t>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w:t>
      </w:r>
      <w:r w:rsidR="009735D9">
        <w:rPr>
          <w:rFonts w:ascii="Courier New" w:hAnsi="Courier New"/>
        </w:rPr>
        <w:t>Vector</w:t>
      </w:r>
      <w:r w:rsidRPr="006360A5">
        <w:rPr>
          <w:rFonts w:ascii="Courier New" w:hAnsi="Courier New"/>
        </w:rPr>
        <w:t xml:space="preserve">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w:t>
      </w:r>
      <w:r w:rsidR="009735D9">
        <w:rPr>
          <w:rFonts w:ascii="Courier New" w:hAnsi="Courier New"/>
        </w:rPr>
        <w:t>Vector</w:t>
      </w:r>
      <w:r w:rsidRPr="006360A5">
        <w:rPr>
          <w:rFonts w:ascii="Courier New" w:hAnsi="Courier New"/>
        </w:rPr>
        <w:t>[i]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w:t>
      </w:r>
      <w:r w:rsidR="009735D9">
        <w:rPr>
          <w:rFonts w:ascii="Courier New" w:hAnsi="Courier New"/>
        </w:rPr>
        <w:t>Vector</w:t>
      </w:r>
      <w:r w:rsidRPr="006360A5">
        <w:rPr>
          <w:rFonts w:ascii="Courier New" w:hAnsi="Courier New"/>
        </w:rPr>
        <w:t>[i])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 xml:space="preserve">(new </w:t>
      </w:r>
      <w:r w:rsidR="009735D9">
        <w:rPr>
          <w:rFonts w:ascii="Courier New" w:hAnsi="Courier New"/>
        </w:rPr>
        <w:t>Vector</w:t>
      </w:r>
      <w:r w:rsidRPr="006360A5">
        <w:rPr>
          <w:rFonts w:ascii="Courier New" w:hAnsi="Courier New"/>
        </w:rPr>
        <w:t>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w:t>
      </w:r>
      <w:r w:rsidR="00F118E0">
        <w:t>e beginning or the end of the i</w:t>
      </w:r>
      <w:r>
        <w:t>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CC4D0A">
        <w:t xml:space="preserve"> some side </w:t>
      </w:r>
      <w:r w:rsidR="008F7206">
        <w:t xml:space="preserv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w:t>
      </w:r>
      <w:r w:rsidR="0057263F">
        <w:t>used</w:t>
      </w:r>
      <w:r>
        <w:t xml:space="preserve">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306E7E">
      <w:pPr>
        <w:keepNext/>
      </w:pPr>
    </w:p>
    <w:p w:rsidR="00D00265" w:rsidRDefault="00D00265" w:rsidP="00306E7E">
      <w:pPr>
        <w:keepNext/>
      </w:pPr>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306E7E">
      <w:pPr>
        <w:keepNext/>
      </w:pPr>
    </w:p>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w:t>
      </w:r>
      <w:r w:rsidR="00223E42">
        <w:t xml:space="preserve">of the loop </w:t>
      </w:r>
      <w:r>
        <w:t>immediately. Enactment ensues immediately following the loop.</w:t>
      </w:r>
    </w:p>
    <w:p w:rsidR="00720DCA" w:rsidRDefault="00720DCA" w:rsidP="00D41D5F"/>
    <w:p w:rsidR="00D84CA9" w:rsidRPr="00D41D5F" w:rsidRDefault="00720DCA" w:rsidP="00D41D5F">
      <w:r>
        <w:t xml:space="preserve">Use </w:t>
      </w:r>
      <w:r w:rsidRPr="00223E42">
        <w:rPr>
          <w:rFonts w:ascii="Courier New" w:hAnsi="Courier New"/>
        </w:rPr>
        <w:t>break</w:t>
      </w:r>
      <w:r>
        <w:t xml:space="preserve">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23E42"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p>
    <w:p w:rsidR="00223E42" w:rsidRDefault="002456D3" w:rsidP="00223E42">
      <w:pPr>
        <w:ind w:left="720" w:firstLine="720"/>
      </w:pP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p>
    <w:p w:rsidR="002456D3" w:rsidRDefault="002456D3" w:rsidP="00223E42">
      <w:pPr>
        <w:ind w:firstLine="720"/>
      </w:pP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t>
      </w:r>
      <w:r w:rsidR="0013523D">
        <w:t xml:space="preserve">(These </w:t>
      </w:r>
      <w:r w:rsidR="0013523D" w:rsidRPr="0013523D">
        <w:rPr>
          <w:rFonts w:ascii="Courier New" w:hAnsi="Courier New"/>
        </w:rPr>
        <w:t>case</w:t>
      </w:r>
      <w:r w:rsidR="0013523D">
        <w:t xml:space="preserve"> labels are just tags in the code: they aren't really "enacted" per se, but just anchor some points at which enactment might ensue, depending on the </w:t>
      </w:r>
      <w:r w:rsidR="0013523D" w:rsidRPr="0013523D">
        <w:rPr>
          <w:rFonts w:ascii="Courier New" w:hAnsi="Courier New"/>
        </w:rPr>
        <w:t>switch</w:t>
      </w:r>
      <w:r w:rsidR="0013523D">
        <w:t xml:space="preserve"> value). </w:t>
      </w:r>
      <w:r>
        <w:t xml:space="preserve">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9F7451">
      <w:pPr>
        <w:ind w:firstLine="709"/>
        <w:rPr>
          <w:rFonts w:ascii="Courier New" w:hAnsi="Courier New"/>
        </w:rPr>
      </w:pPr>
      <w:r>
        <w:rPr>
          <w:rFonts w:ascii="Courier New" w:hAnsi="Courier New"/>
        </w:rPr>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FE5250" w:rsidP="009F7451">
      <w:pPr>
        <w:ind w:firstLine="709"/>
        <w:rPr>
          <w:rFonts w:ascii="Courier New" w:hAnsi="Courier New"/>
        </w:rPr>
      </w:pPr>
      <w:r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r w:rsidR="0054570E" w:rsidRPr="001E4FDA">
        <w:rPr>
          <w:rFonts w:ascii="Courier New" w:hAnsi="Courier New"/>
        </w:rPr>
        <w:t xml:space="preserve"> break;</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r w:rsidR="0054570E" w:rsidRPr="001E4FDA">
        <w:rPr>
          <w:rFonts w:ascii="Courier New" w:hAnsi="Courier New"/>
        </w:rPr>
        <w:t xml:space="preserve"> break;</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9F7451">
      <w:pPr>
        <w:ind w:firstLine="709"/>
        <w:rPr>
          <w:rFonts w:ascii="Courier New" w:hAnsi="Courier New"/>
        </w:rPr>
      </w:pP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r w:rsidR="0054570E" w:rsidRPr="001E4FDA">
        <w:rPr>
          <w:rFonts w:ascii="Courier New" w:hAnsi="Courier New"/>
        </w:rPr>
        <w:t xml:space="preserve"> break;</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r w:rsidR="0054570E" w:rsidRPr="001E4FDA">
        <w:rPr>
          <w:rFonts w:ascii="Courier New" w:hAnsi="Courier New"/>
        </w:rPr>
        <w:t xml:space="preserve"> break;</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009F7451">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9F7451">
      <w:pPr>
        <w:ind w:firstLine="709"/>
        <w:rPr>
          <w:rFonts w:ascii="Courier New" w:hAnsi="Courier New"/>
        </w:rPr>
      </w:pPr>
      <w:r w:rsidRPr="00F851E5">
        <w:rPr>
          <w:rFonts w:ascii="Courier New" w:hAnsi="Courier New"/>
        </w:rPr>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 xml:space="preserve">types, including </w:t>
      </w:r>
      <w:r w:rsidR="0039231E" w:rsidRPr="00F118E0">
        <w:rPr>
          <w:rFonts w:ascii="Courier New" w:hAnsi="Courier New"/>
        </w:rPr>
        <w:t>String</w:t>
      </w:r>
      <w:r w:rsidR="0039231E">
        <w:t>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866724">
      <w:pPr>
        <w:keepNext/>
        <w:keepLines/>
      </w:pPr>
      <w:r>
        <w:t>We can write a class for a complex number like this:</w:t>
      </w:r>
    </w:p>
    <w:p w:rsidR="007265DC" w:rsidRDefault="007265DC" w:rsidP="00866724">
      <w:pPr>
        <w:keepNext/>
        <w:keepLines/>
      </w:pPr>
    </w:p>
    <w:p w:rsidR="007265DC" w:rsidRPr="0017745C" w:rsidRDefault="007265DC" w:rsidP="00866724">
      <w:pPr>
        <w:keepNext/>
        <w:keepLines/>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9F7451"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w:t>
      </w:r>
    </w:p>
    <w:p w:rsidR="007265DC" w:rsidRPr="0017745C" w:rsidRDefault="009F7451" w:rsidP="007265DC">
      <w:pPr>
        <w:rPr>
          <w:rFonts w:ascii="Courier New" w:hAnsi="Courier New"/>
        </w:rPr>
      </w:pPr>
      <w:r>
        <w:rPr>
          <w:rFonts w:ascii="Courier New" w:hAnsi="Courier New"/>
        </w:rPr>
        <w:t xml:space="preserve">                                                               </w:t>
      </w:r>
      <w:r w:rsidR="007265DC" w:rsidRPr="0017745C">
        <w:rPr>
          <w:rFonts w:ascii="Courier New" w:hAnsi="Courier New"/>
        </w:rPr>
        <w:t xml:space="preserve">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CC596F">
      <w:pPr>
        <w:ind w:left="720"/>
        <w:rPr>
          <w:rFonts w:ascii="Courier New" w:hAnsi="Courier New"/>
        </w:rPr>
      </w:pP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9F7451">
      <w:pPr>
        <w:ind w:firstLine="720"/>
      </w:pP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CC596F">
      <w:pPr>
        <w:ind w:left="720"/>
        <w:rPr>
          <w:rFonts w:ascii="Courier New" w:hAnsi="Courier New"/>
        </w:rPr>
      </w:pP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CC596F">
      <w:pPr>
        <w:ind w:left="720"/>
      </w:pPr>
      <w:r>
        <w:rPr>
          <w:rFonts w:ascii="Courier New" w:hAnsi="Courier New"/>
        </w:rPr>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w:t>
      </w:r>
      <w:r w:rsidR="00DB6D67">
        <w:t>: we're explicitly calling a script named "+", using the usual notation with a period that we use when enacting other scripts. While this syntax</w:t>
      </w:r>
      <w:r>
        <w:t xml:space="preserve">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 xml:space="preserve">You can also change </w:t>
      </w:r>
      <w:r w:rsidR="00F118E0">
        <w:t>the w</w:t>
      </w:r>
      <w:r>
        <w:t>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w:t>
      </w:r>
      <w:r w:rsidR="002F75E8" w:rsidRPr="003E3060">
        <w:rPr>
          <w:b/>
        </w:rPr>
        <w:t>trygve</w:t>
      </w:r>
      <w:r w:rsidR="002F75E8">
        <w:t xml:space="preser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CC596F">
      <w:pPr>
        <w:ind w:left="720"/>
      </w:pPr>
      <w:r>
        <w:rPr>
          <w:rFonts w:ascii="Courier New" w:hAnsi="Courier New"/>
        </w:rPr>
        <w:t>public String toString() const { . . . . }</w:t>
      </w:r>
    </w:p>
    <w:p w:rsidR="0013206B" w:rsidRPr="0017745C" w:rsidRDefault="0013206B" w:rsidP="00CC596F">
      <w:pPr>
        <w:ind w:left="720"/>
        <w:rPr>
          <w:rFonts w:ascii="Courier New" w:hAnsi="Courier New"/>
        </w:rPr>
      </w:pPr>
      <w:r w:rsidRPr="0017745C">
        <w:rPr>
          <w:rFonts w:ascii="Courier New" w:hAnsi="Courier New"/>
        </w:rPr>
        <w:t>public double realPart() const { return realPart_ }</w:t>
      </w:r>
    </w:p>
    <w:p w:rsidR="0013206B" w:rsidRPr="0017745C" w:rsidRDefault="0013206B" w:rsidP="00CC596F">
      <w:pPr>
        <w:ind w:left="720"/>
        <w:rPr>
          <w:rFonts w:ascii="Courier New" w:hAnsi="Courier New"/>
        </w:rPr>
      </w:pP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9F7451"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w:t>
      </w:r>
    </w:p>
    <w:p w:rsidR="008C454F" w:rsidRPr="0017745C" w:rsidRDefault="009F7451" w:rsidP="008C454F">
      <w:pPr>
        <w:rPr>
          <w:rFonts w:ascii="Courier New" w:hAnsi="Courier New"/>
        </w:rPr>
      </w:pPr>
      <w:r>
        <w:rPr>
          <w:rFonts w:ascii="Courier New" w:hAnsi="Courier New"/>
        </w:rPr>
        <w:t xml:space="preserve">                                                               </w:t>
      </w:r>
      <w:r w:rsidR="008C454F" w:rsidRPr="0017745C">
        <w:rPr>
          <w:rFonts w:ascii="Courier New" w:hAnsi="Courier New"/>
        </w:rPr>
        <w:t xml:space="preserve">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9F7451">
      <w:pPr>
        <w:ind w:firstLine="709"/>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9F7451">
      <w:pPr>
        <w:ind w:firstLine="709"/>
        <w:rPr>
          <w:rFonts w:ascii="Courier New" w:hAnsi="Courier New"/>
        </w:rPr>
      </w:pPr>
      <w:r>
        <w:rPr>
          <w:rFonts w:ascii="Courier New" w:hAnsi="Courier New"/>
        </w:rPr>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w:t>
      </w:r>
      <w:r w:rsidR="009735D9">
        <w:t xml:space="preserve"> of our complex classmates in a</w:t>
      </w:r>
      <w:r>
        <w:t xml:space="preserve"> </w:t>
      </w:r>
      <w:r w:rsidR="009735D9">
        <w:t>vector</w:t>
      </w:r>
      <w:r>
        <w:t xml:space="preserve">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w:t>
      </w:r>
      <w:r w:rsidR="009735D9">
        <w:t>vector</w:t>
      </w:r>
      <w:r>
        <w:t xml:space="preserve">,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1F6229" w:rsidRDefault="00C97610" w:rsidP="00C97610">
      <w:pPr>
        <w:pStyle w:val="Heading3"/>
      </w:pPr>
      <w:r>
        <w:t>Interface Guidelines</w:t>
      </w:r>
    </w:p>
    <w:p w:rsidR="00C97610" w:rsidRPr="001F6229" w:rsidRDefault="00C97610" w:rsidP="001F6229"/>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One of the uglier but most celebrated parts of C++ is its template system. What started as a text-substitution facility to stamp out cookie-cutter clones of a common glob of code eventually made it into the compiler as a language fea</w:t>
      </w:r>
      <w:r w:rsidR="009E2A1D">
        <w:t>ture. Java adopted this feature</w:t>
      </w:r>
      <w:r>
        <w:t xml:space="preserve">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9F7451">
      <w:pPr>
        <w:ind w:firstLine="720"/>
        <w:rPr>
          <w:rFonts w:ascii="Courier New" w:hAnsi="Courier New"/>
        </w:rPr>
      </w:pP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9F7451">
      <w:pPr>
        <w:ind w:firstLine="72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9F7451">
      <w:pPr>
        <w:ind w:left="72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9F7451">
      <w:pPr>
        <w:ind w:left="72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9F7451">
      <w:pPr>
        <w:ind w:left="72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9F7451">
      <w:pPr>
        <w:ind w:left="72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9F7451">
      <w:pPr>
        <w:ind w:left="720"/>
        <w:rPr>
          <w:rFonts w:ascii="Courier New" w:hAnsi="Courier New"/>
        </w:rPr>
      </w:pPr>
      <w:r>
        <w:rPr>
          <w:rFonts w:ascii="Courier New" w:hAnsi="Courier New"/>
        </w:rPr>
        <w:t>int size = intList.size();</w:t>
      </w:r>
    </w:p>
    <w:p w:rsidR="00370039" w:rsidRDefault="00370039" w:rsidP="009F7451">
      <w:pPr>
        <w:ind w:left="720"/>
      </w:pPr>
      <w:r>
        <w:rPr>
          <w:rFonts w:ascii="Courier New" w:hAnsi="Courier New"/>
        </w:rPr>
        <w:t>int theIndex = intList.indexOf("two")</w:t>
      </w:r>
    </w:p>
    <w:p w:rsidR="00CC596F" w:rsidRDefault="00CC596F" w:rsidP="00CC596F"/>
    <w:p w:rsidR="00370039" w:rsidRDefault="00CC596F" w:rsidP="00CC596F">
      <w:r>
        <w:t xml:space="preserve">Though this has nothing to do with generics, remember: When using collections like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that if you are putting any objects of your </w:t>
      </w:r>
      <w:r w:rsidRPr="00CC596F">
        <w:rPr>
          <w:i/>
        </w:rPr>
        <w:t>own</w:t>
      </w:r>
      <w:r>
        <w:t xml:space="preserve"> classes in them, that your classes should define the </w:t>
      </w:r>
      <w:r w:rsidRPr="00CC596F">
        <w:rPr>
          <w:rFonts w:ascii="Courier New" w:hAnsi="Courier New"/>
        </w:rPr>
        <w:t>compareTo</w:t>
      </w:r>
      <w:r>
        <w:t xml:space="preserve"> operator as a public script. Your </w:t>
      </w:r>
      <w:r w:rsidRPr="00CC596F">
        <w:rPr>
          <w:rFonts w:ascii="Courier New" w:hAnsi="Courier New"/>
        </w:rPr>
        <w:t>compareTo</w:t>
      </w:r>
      <w:r>
        <w:t xml:space="preserve"> will be consulted by scripts such as the </w:t>
      </w:r>
      <w:r w:rsidRPr="00CC596F">
        <w:rPr>
          <w:rFonts w:ascii="Courier New" w:hAnsi="Courier New"/>
        </w:rPr>
        <w:t>contains</w:t>
      </w:r>
      <w:r>
        <w:t xml:space="preserve"> script of </w:t>
      </w:r>
      <w:r w:rsidRPr="00CC596F">
        <w:rPr>
          <w:rFonts w:ascii="Courier New" w:hAnsi="Courier New"/>
        </w:rPr>
        <w:t>List</w:t>
      </w:r>
      <w:r>
        <w:t xml:space="preserve">, which will compare its argument with every element of the </w:t>
      </w:r>
      <w:r w:rsidRPr="00CC596F">
        <w:rPr>
          <w:rFonts w:ascii="Courier New" w:hAnsi="Courier New"/>
        </w:rPr>
        <w:t>List</w:t>
      </w:r>
      <w:r>
        <w:t xml:space="preserve"> in turn until it finds a match (i.e., your  script </w:t>
      </w:r>
      <w:r w:rsidRPr="00CC596F">
        <w:rPr>
          <w:rFonts w:ascii="Courier New" w:hAnsi="Courier New"/>
        </w:rPr>
        <w:t>compareTo</w:t>
      </w:r>
      <w:r>
        <w:t xml:space="preserve"> returns zero, which means value equality. An integer less than zero means that "&lt;" is true, and an integer greater than zero means "&gt;" is true — if they apply). If you do not provide a </w:t>
      </w:r>
      <w:r w:rsidRPr="00CC596F">
        <w:rPr>
          <w:rFonts w:ascii="Courier New" w:hAnsi="Courier New"/>
        </w:rPr>
        <w:t>compareTo</w:t>
      </w:r>
      <w:r>
        <w:t xml:space="preserve">  script then </w:t>
      </w:r>
      <w:r w:rsidRPr="00CC596F">
        <w:rPr>
          <w:rFonts w:ascii="Courier New" w:hAnsi="Courier New"/>
        </w:rPr>
        <w:t>List</w:t>
      </w:r>
      <w:r>
        <w:t xml:space="preserve">, </w:t>
      </w:r>
      <w:r w:rsidRPr="00CC596F">
        <w:rPr>
          <w:rFonts w:ascii="Courier New" w:hAnsi="Courier New"/>
        </w:rPr>
        <w:t>Set</w:t>
      </w:r>
      <w:r>
        <w:t xml:space="preserve"> and </w:t>
      </w:r>
      <w:r w:rsidRPr="00CC596F">
        <w:rPr>
          <w:rFonts w:ascii="Courier New" w:hAnsi="Courier New"/>
        </w:rPr>
        <w:t>Map</w:t>
      </w:r>
      <w:r>
        <w:t xml:space="preserve"> will use identity comparison for scripts like  </w:t>
      </w:r>
      <w:r w:rsidRPr="00CC596F">
        <w:rPr>
          <w:rFonts w:ascii="Courier New" w:hAnsi="Courier New"/>
        </w:rPr>
        <w:t>contains</w:t>
      </w:r>
      <w:r>
        <w:t xml:space="preserve">, </w:t>
      </w:r>
      <w:r>
        <w:rPr>
          <w:rFonts w:ascii="Courier New" w:hAnsi="Courier New"/>
        </w:rPr>
        <w:t>remove</w:t>
      </w:r>
      <w:r>
        <w:t>,</w:t>
      </w:r>
      <w:r>
        <w:rPr>
          <w:rFonts w:ascii="Courier New" w:hAnsi="Courier New"/>
        </w:rPr>
        <w:t xml:space="preserve"> indexOf</w:t>
      </w:r>
      <w:r>
        <w:t>, and others (in other words, these scripts will find a match only if it is exactly the same object).</w:t>
      </w: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C73589" w:rsidP="002771CA">
      <w:r>
        <w:t>Fourth</w:t>
      </w:r>
      <w:r w:rsidR="00DA3031">
        <w:t xml:space="preserve">,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00DA3031" w:rsidRPr="00DA3031">
        <w:rPr>
          <w:rFonts w:ascii="Courier New" w:hAnsi="Courier New"/>
        </w:rPr>
        <w:t>Rectangle</w:t>
      </w:r>
      <w:r w:rsidR="00DA3031">
        <w:t xml:space="preserve"> might be a generic base class useable by any programmer in the general public, with derived classes </w:t>
      </w:r>
      <w:r w:rsidR="00DA3031" w:rsidRPr="00DA3031">
        <w:rPr>
          <w:rFonts w:ascii="Courier New" w:hAnsi="Courier New"/>
        </w:rPr>
        <w:t>Square</w:t>
      </w:r>
      <w:r w:rsidR="00DA3031">
        <w:t xml:space="preserve"> and </w:t>
      </w:r>
      <w:r w:rsidR="00DA3031" w:rsidRPr="00DA3031">
        <w:rPr>
          <w:rFonts w:ascii="Courier New" w:hAnsi="Courier New"/>
        </w:rPr>
        <w:t>GoldenRectangle</w:t>
      </w:r>
      <w:r w:rsidR="00DA3031">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1177AB"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E1298A" w:rsidRPr="0028639B" w:rsidRDefault="00E1298A"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E1298A" w:rsidRPr="0028639B" w:rsidRDefault="00E1298A"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E1298A" w:rsidRPr="0028639B" w:rsidRDefault="00E1298A"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E1298A" w:rsidRPr="0028639B" w:rsidRDefault="00E1298A"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style="mso-next-textbox:#_x0000_s1106" inset=",7.2pt,,7.2pt">
              <w:txbxContent>
                <w:p w:rsidR="00E1298A" w:rsidRDefault="00E1298A"/>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E01A61" w:rsidRPr="00E01A61" w:rsidRDefault="00E01A61" w:rsidP="00E01A61">
      <w:pPr>
        <w:pStyle w:val="Heading3"/>
      </w:pPr>
      <w:r>
        <w:t>Liskov Sub</w:t>
      </w:r>
      <w:r w:rsidRPr="00E01A61">
        <w:t>typing in trygve</w:t>
      </w:r>
    </w:p>
    <w:p w:rsidR="00E01A61" w:rsidRDefault="00E01A61" w:rsidP="002771CA"/>
    <w:p w:rsidR="00E01A61" w:rsidRDefault="00E01A61" w:rsidP="002771CA">
      <w:r>
        <w:t xml:space="preserve">Most object-oriented programming languages govern the relationships between methods in a pair of classes related by inheritance, if those methods have the same name. The </w:t>
      </w:r>
      <w:r w:rsidRPr="00E01A61">
        <w:rPr>
          <w:b/>
        </w:rPr>
        <w:t>trygve</w:t>
      </w:r>
      <w:r>
        <w:t xml:space="preserve"> language also has rules governing what is allowed, and what happens when a script is called, when several scripts of the same name appear scattered across the inheritance hierarchy for the object's class.</w:t>
      </w:r>
    </w:p>
    <w:p w:rsidR="00E01A61" w:rsidRDefault="00E01A61" w:rsidP="002771CA"/>
    <w:p w:rsidR="00E01A61" w:rsidRDefault="00E01A61" w:rsidP="002771CA">
      <w:r>
        <w:t xml:space="preserve">If there are multiple scripts with the same name, within the same class, then </w:t>
      </w:r>
      <w:r w:rsidRPr="00E01A61">
        <w:rPr>
          <w:b/>
        </w:rPr>
        <w:t>trygve</w:t>
      </w:r>
      <w:r>
        <w:t xml:space="preserve"> selects one whose argument types match those of the caller. This is commonly called </w:t>
      </w:r>
      <w:r w:rsidRPr="00E01A61">
        <w:rPr>
          <w:i/>
        </w:rPr>
        <w:t>overloading</w:t>
      </w:r>
      <w:r>
        <w:t xml:space="preserve">. If several scripts match, be warned: </w:t>
      </w:r>
      <w:r w:rsidRPr="00E01A61">
        <w:rPr>
          <w:b/>
        </w:rPr>
        <w:t>trygve</w:t>
      </w:r>
      <w:r>
        <w:t xml:space="preserve"> will pick the first match it finds, and the order of consideration is indeterminate. The moral of the story is to make sure that the formal parameters are distinct across each such set of methods: that at least one of the arguments can't be converted to (or from), promoted to (or from) the type of the corresponding (by position) parameter in any other script in that scope that has the same name.</w:t>
      </w:r>
    </w:p>
    <w:p w:rsidR="00E01A61" w:rsidRDefault="00E01A61" w:rsidP="002771CA"/>
    <w:p w:rsidR="00E01A61" w:rsidRDefault="00E01A61" w:rsidP="002771CA">
      <w:r>
        <w:t xml:space="preserve">If a script appears in some class interface and another script with the same name appears in that class's base class, we can start to get the power of class-based programming. This is called </w:t>
      </w:r>
      <w:r w:rsidRPr="00E01A61">
        <w:rPr>
          <w:i/>
        </w:rPr>
        <w:t>overriding</w:t>
      </w:r>
      <w:r>
        <w:t xml:space="preserve"> and the derived class script is said to </w:t>
      </w:r>
      <w:r w:rsidRPr="00E01A61">
        <w:rPr>
          <w:i/>
        </w:rPr>
        <w:t>override</w:t>
      </w:r>
      <w:r>
        <w:t xml:space="preserve"> the base class version. Normally, these two scripts will have the same parameter list and return type. In that case, when the script is enacted by another object, the most-derived class version wins the bid to handle the request.</w:t>
      </w:r>
    </w:p>
    <w:p w:rsidR="00E01A61" w:rsidRDefault="00E01A61" w:rsidP="002771CA"/>
    <w:p w:rsidR="00E01A61" w:rsidRDefault="00E01A61" w:rsidP="002771CA">
      <w:r>
        <w:t xml:space="preserve">It can also work if each parameter of the derived class script is no </w:t>
      </w:r>
      <w:r w:rsidR="00DC0F8C">
        <w:t>m</w:t>
      </w:r>
      <w:r>
        <w:t xml:space="preserve">ore specific than the corresponding (by position) parameter in the base class script of the same name. This adheres to what is called the </w:t>
      </w:r>
      <w:r w:rsidRPr="00E01A61">
        <w:rPr>
          <w:i/>
        </w:rPr>
        <w:t>Liskov substitutability principle</w:t>
      </w:r>
      <w:r>
        <w:t xml:space="preserve">. It allows the user of an object to be able to address that object </w:t>
      </w:r>
      <w:r w:rsidR="00AA338C">
        <w:t>bound to</w:t>
      </w:r>
      <w:r>
        <w:t xml:space="preserve"> an identifier declared in terms of any of that object's classes (the class used to instantiate it, or any of its base classes) without the code getting into trouble by asking one of the argument objects to do something that it doesn't know how to do (e.g., because that knowledge would be only in some derived class).</w:t>
      </w:r>
      <w:r w:rsidR="000F49DA">
        <w:t xml:space="preserve"> This is sometimes called </w:t>
      </w:r>
      <w:r w:rsidR="000F49DA" w:rsidRPr="000F49DA">
        <w:rPr>
          <w:i/>
        </w:rPr>
        <w:t>contravariance</w:t>
      </w:r>
      <w:r w:rsidR="000F49DA">
        <w:t xml:space="preserve"> in computer science lingo.</w:t>
      </w:r>
    </w:p>
    <w:p w:rsidR="00E01A61" w:rsidRDefault="00E01A61" w:rsidP="002771CA"/>
    <w:p w:rsidR="00E01A61" w:rsidRDefault="00E01A61" w:rsidP="002771CA">
      <w:r>
        <w:t xml:space="preserve">Using the same reasoning, the type of the object returned by a derived class script must be no </w:t>
      </w:r>
      <w:r w:rsidRPr="000F49DA">
        <w:rPr>
          <w:i/>
        </w:rPr>
        <w:t>less</w:t>
      </w:r>
      <w:r>
        <w:t xml:space="preserve"> specific than the return type of the corresponding base class script.</w:t>
      </w:r>
      <w:r w:rsidR="000F49DA">
        <w:t xml:space="preserve"> This is called </w:t>
      </w:r>
      <w:r w:rsidR="000F49DA" w:rsidRPr="000F49DA">
        <w:rPr>
          <w:i/>
        </w:rPr>
        <w:t>covariance</w:t>
      </w:r>
      <w:r w:rsidR="000F49DA">
        <w:t>. It is a compile-time error to violate either of these two rules.</w:t>
      </w:r>
    </w:p>
    <w:p w:rsidR="00E01A61" w:rsidRDefault="00E01A61" w:rsidP="002771CA"/>
    <w:p w:rsidR="00E01A61" w:rsidRDefault="00E01A61" w:rsidP="00E01A61">
      <w:r>
        <w:t xml:space="preserve">The algorithm for </w:t>
      </w:r>
      <w:r w:rsidR="000F49DA">
        <w:t xml:space="preserve">script </w:t>
      </w:r>
      <w:r>
        <w:t>lookup</w:t>
      </w:r>
      <w:r w:rsidR="000F49DA">
        <w:t xml:space="preserve"> at run time</w:t>
      </w:r>
      <w:r>
        <w:t xml:space="preserve"> is to start at the derived-most class looking for a match for the message, and step-by-step going up the hierarchy.</w:t>
      </w:r>
      <w:r w:rsidR="004D1979">
        <w:t xml:space="preserve"> The compiler guarantees that there will be at least one match at run time.</w:t>
      </w:r>
    </w:p>
    <w:p w:rsidR="00E01A61" w:rsidRDefault="00E01A61" w:rsidP="00E01A61"/>
    <w:p w:rsidR="000F49DA" w:rsidRDefault="00E01A61" w:rsidP="00E01A61">
      <w:r>
        <w:t>The only compile-time restriction is that for a pair of classes related by inheritance, that have a contravariant match in any respective pair of signatures with matching method selectors, the return types for the corresponding scripts must be covariant. All other possible relationships are ignored.</w:t>
      </w:r>
    </w:p>
    <w:p w:rsidR="000F49DA" w:rsidRDefault="000F49DA" w:rsidP="00E01A61"/>
    <w:p w:rsidR="0085586C" w:rsidRDefault="000F49DA" w:rsidP="00E01A61">
      <w:r>
        <w:t xml:space="preserve">Keep it simple, because it's easy to get confused. This code by Matthew </w:t>
      </w:r>
      <w:r w:rsidR="0085586C">
        <w:t xml:space="preserve">Browne is perfectly legal </w:t>
      </w:r>
      <w:r w:rsidR="0085586C" w:rsidRPr="0085586C">
        <w:rPr>
          <w:b/>
        </w:rPr>
        <w:t>trygve</w:t>
      </w:r>
      <w:r w:rsidR="0085586C">
        <w:t>, as it follows all the rules. That doesn't mean that it's readable. (What does it print?)</w:t>
      </w:r>
    </w:p>
    <w:p w:rsidR="0085586C" w:rsidRDefault="0085586C" w:rsidP="00E01A61"/>
    <w:p w:rsidR="0085586C" w:rsidRPr="0085586C" w:rsidRDefault="0085586C" w:rsidP="0085586C">
      <w:pPr>
        <w:ind w:left="567"/>
        <w:rPr>
          <w:rFonts w:ascii="Courier New" w:hAnsi="Courier New"/>
        </w:rPr>
      </w:pPr>
      <w:r w:rsidRPr="0085586C">
        <w:rPr>
          <w:rFonts w:ascii="Courier New" w:hAnsi="Courier New"/>
        </w:rPr>
        <w:t>class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DerivedA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r w:rsidRPr="0085586C">
        <w:rPr>
          <w:rFonts w:ascii="Courier New" w:hAnsi="Courier New"/>
        </w:rPr>
        <w:t>class DerivedB extends Base {</w:t>
      </w:r>
      <w:r>
        <w:rPr>
          <w:rFonts w:ascii="Courier New" w:hAnsi="Courier New"/>
        </w:rPr>
        <w:t xml:space="preserve"> </w:t>
      </w: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Base2 {</w:t>
      </w:r>
    </w:p>
    <w:p w:rsidR="0085586C" w:rsidRPr="0085586C" w:rsidRDefault="0085586C" w:rsidP="0085586C">
      <w:pPr>
        <w:ind w:left="567"/>
        <w:rPr>
          <w:rFonts w:ascii="Courier New" w:hAnsi="Courier New"/>
        </w:rPr>
      </w:pPr>
      <w:r w:rsidRPr="0085586C">
        <w:rPr>
          <w:rFonts w:ascii="Courier New" w:hAnsi="Courier New"/>
        </w:rPr>
        <w:t xml:space="preserve">    public void func(Base x) {</w:t>
      </w:r>
    </w:p>
    <w:p w:rsidR="0085586C" w:rsidRPr="0085586C" w:rsidRDefault="0085586C" w:rsidP="0085586C">
      <w:pPr>
        <w:ind w:left="567"/>
        <w:rPr>
          <w:rFonts w:ascii="Courier New" w:hAnsi="Courier New"/>
        </w:rPr>
      </w:pPr>
      <w:r w:rsidRPr="0085586C">
        <w:rPr>
          <w:rFonts w:ascii="Courier New" w:hAnsi="Courier New"/>
        </w:rPr>
        <w:t xml:space="preserve">        S</w:t>
      </w:r>
      <w:r>
        <w:rPr>
          <w:rFonts w:ascii="Courier New" w:hAnsi="Courier New"/>
        </w:rPr>
        <w:t>ystem.out.println("Base2.func")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Derived2 extends Base2 {</w:t>
      </w:r>
    </w:p>
    <w:p w:rsidR="0085586C" w:rsidRPr="0085586C" w:rsidRDefault="0085586C" w:rsidP="0085586C">
      <w:pPr>
        <w:ind w:left="567"/>
        <w:rPr>
          <w:rFonts w:ascii="Courier New" w:hAnsi="Courier New"/>
        </w:rPr>
      </w:pPr>
      <w:r w:rsidRPr="0085586C">
        <w:rPr>
          <w:rFonts w:ascii="Courier New" w:hAnsi="Courier New"/>
        </w:rPr>
        <w:t xml:space="preserve">    public void func(DerivedA x) {</w:t>
      </w:r>
    </w:p>
    <w:p w:rsidR="0085586C" w:rsidRPr="0085586C" w:rsidRDefault="0085586C" w:rsidP="0085586C">
      <w:pPr>
        <w:ind w:left="567"/>
        <w:rPr>
          <w:rFonts w:ascii="Courier New" w:hAnsi="Courier New"/>
        </w:rPr>
      </w:pPr>
      <w:r w:rsidRPr="0085586C">
        <w:rPr>
          <w:rFonts w:ascii="Courier New" w:hAnsi="Courier New"/>
        </w:rPr>
        <w:t xml:space="preserve">        System.out.println("Deriv</w:t>
      </w:r>
      <w:r>
        <w:rPr>
          <w:rFonts w:ascii="Courier New" w:hAnsi="Courier New"/>
        </w:rPr>
        <w:t>ed2.func")</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ind w:left="567"/>
        <w:rPr>
          <w:rFonts w:ascii="Courier New" w:hAnsi="Courier New"/>
        </w:rPr>
      </w:pPr>
    </w:p>
    <w:p w:rsidR="0085586C" w:rsidRPr="0085586C" w:rsidRDefault="0085586C" w:rsidP="0085586C">
      <w:pPr>
        <w:ind w:left="567"/>
        <w:rPr>
          <w:rFonts w:ascii="Courier New" w:hAnsi="Courier New"/>
        </w:rPr>
      </w:pPr>
      <w:r w:rsidRPr="0085586C">
        <w:rPr>
          <w:rFonts w:ascii="Courier New" w:hAnsi="Courier New"/>
        </w:rPr>
        <w:t>class Test {</w:t>
      </w:r>
    </w:p>
    <w:p w:rsidR="0085586C" w:rsidRPr="0085586C" w:rsidRDefault="0085586C" w:rsidP="0085586C">
      <w:pPr>
        <w:ind w:left="567"/>
        <w:rPr>
          <w:rFonts w:ascii="Courier New" w:hAnsi="Courier New"/>
        </w:rPr>
      </w:pPr>
      <w:r w:rsidRPr="0085586C">
        <w:rPr>
          <w:rFonts w:ascii="Courier New" w:hAnsi="Courier New"/>
        </w:rPr>
        <w:t xml:space="preserve">    public Test(Base2 x) {</w:t>
      </w:r>
    </w:p>
    <w:p w:rsidR="0085586C" w:rsidRPr="0085586C" w:rsidRDefault="0085586C" w:rsidP="0085586C">
      <w:pPr>
        <w:ind w:left="567"/>
        <w:rPr>
          <w:rFonts w:ascii="Courier New" w:hAnsi="Courier New"/>
        </w:rPr>
      </w:pPr>
      <w:r>
        <w:rPr>
          <w:rFonts w:ascii="Courier New" w:hAnsi="Courier New"/>
        </w:rPr>
        <w:t xml:space="preserve">        x.func(new DerivedB())</w:t>
      </w:r>
    </w:p>
    <w:p w:rsidR="0085586C" w:rsidRPr="0085586C" w:rsidRDefault="0085586C" w:rsidP="0085586C">
      <w:pPr>
        <w:ind w:left="567"/>
        <w:rPr>
          <w:rFonts w:ascii="Courier New" w:hAnsi="Courier New"/>
        </w:rPr>
      </w:pPr>
      <w:r w:rsidRPr="0085586C">
        <w:rPr>
          <w:rFonts w:ascii="Courier New" w:hAnsi="Courier New"/>
        </w:rPr>
        <w:t xml:space="preserve">    }</w:t>
      </w:r>
    </w:p>
    <w:p w:rsidR="0085586C" w:rsidRPr="0085586C" w:rsidRDefault="0085586C" w:rsidP="0085586C">
      <w:pPr>
        <w:ind w:left="567"/>
        <w:rPr>
          <w:rFonts w:ascii="Courier New" w:hAnsi="Courier New"/>
        </w:rPr>
      </w:pPr>
      <w:r w:rsidRPr="0085586C">
        <w:rPr>
          <w:rFonts w:ascii="Courier New" w:hAnsi="Courier New"/>
        </w:rPr>
        <w:t>}</w:t>
      </w:r>
    </w:p>
    <w:p w:rsidR="0085586C" w:rsidRPr="0085586C" w:rsidRDefault="0085586C" w:rsidP="0085586C">
      <w:pPr>
        <w:rPr>
          <w:rFonts w:ascii="Courier New" w:hAnsi="Courier New"/>
        </w:rPr>
      </w:pPr>
    </w:p>
    <w:p w:rsidR="00DB42E7" w:rsidRDefault="0085586C" w:rsidP="0085586C">
      <w:pPr>
        <w:ind w:left="567"/>
        <w:rPr>
          <w:rFonts w:ascii="Courier New" w:hAnsi="Courier New"/>
        </w:rPr>
      </w:pPr>
      <w:r w:rsidRPr="0085586C">
        <w:rPr>
          <w:rFonts w:ascii="Courier New" w:hAnsi="Courier New"/>
        </w:rPr>
        <w:t>new Test(new Derived2(</w:t>
      </w:r>
      <w:r>
        <w:rPr>
          <w:rFonts w:ascii="Courier New" w:hAnsi="Courier New"/>
        </w:rPr>
        <w:t>))</w:t>
      </w:r>
    </w:p>
    <w:p w:rsidR="00DB42E7" w:rsidRDefault="00DB42E7" w:rsidP="0085586C">
      <w:pPr>
        <w:ind w:left="567"/>
        <w:rPr>
          <w:rFonts w:ascii="Courier New" w:hAnsi="Courier New"/>
        </w:rPr>
      </w:pPr>
    </w:p>
    <w:p w:rsidR="00DB42E7" w:rsidRDefault="00DB42E7" w:rsidP="00DB42E7">
      <w:pPr>
        <w:rPr>
          <w:rFonts w:ascii="Courier New" w:hAnsi="Courier New"/>
        </w:rPr>
      </w:pPr>
      <w:r>
        <w:t>To belabor the issue a bit further, here is another example worth discussing:</w:t>
      </w:r>
    </w:p>
    <w:p w:rsidR="00DB42E7" w:rsidRDefault="00DB42E7" w:rsidP="0085586C">
      <w:pPr>
        <w:ind w:left="567"/>
        <w:rPr>
          <w:rFonts w:ascii="Courier New" w:hAnsi="Courier New"/>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Dog extends Animal {}</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putAnimal(Animal a)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CatShelter extends AnimalShelter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//does *not* override AnimalShelter.putAnimal()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void putAnimal(Cat c)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System.out.println("CatShelter.putAnimal");</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class Test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public Test(AnimalShelter shelter)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shelter.putAnimal(new Dog());</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    }</w:t>
      </w:r>
    </w:p>
    <w:p w:rsidR="00DB42E7" w:rsidRPr="00DB42E7" w:rsidRDefault="00DB42E7" w:rsidP="00DB42E7">
      <w:pPr>
        <w:widowControl w:val="0"/>
        <w:autoSpaceDE w:val="0"/>
        <w:autoSpaceDN w:val="0"/>
        <w:adjustRightInd w:val="0"/>
        <w:ind w:left="567"/>
        <w:rPr>
          <w:rFonts w:ascii="Courier New" w:hAnsi="Courier New" w:cs="Courier New"/>
          <w:szCs w:val="28"/>
        </w:rPr>
      </w:pPr>
      <w:r w:rsidRPr="00DB42E7">
        <w:rPr>
          <w:rFonts w:ascii="Courier New" w:hAnsi="Courier New" w:cs="Courier New"/>
          <w:szCs w:val="28"/>
        </w:rPr>
        <w:t>}</w:t>
      </w:r>
    </w:p>
    <w:p w:rsidR="00DB42E7" w:rsidRPr="00DB42E7" w:rsidRDefault="00DB42E7" w:rsidP="00DB42E7">
      <w:pPr>
        <w:widowControl w:val="0"/>
        <w:autoSpaceDE w:val="0"/>
        <w:autoSpaceDN w:val="0"/>
        <w:adjustRightInd w:val="0"/>
        <w:ind w:left="567"/>
        <w:rPr>
          <w:rFonts w:ascii="Courier New" w:hAnsi="Courier New" w:cs="Courier New"/>
          <w:szCs w:val="28"/>
        </w:rPr>
      </w:pPr>
    </w:p>
    <w:p w:rsidR="00DB42E7" w:rsidRPr="00DB42E7" w:rsidRDefault="00DB42E7" w:rsidP="00DB42E7">
      <w:pPr>
        <w:widowControl w:val="0"/>
        <w:autoSpaceDE w:val="0"/>
        <w:autoSpaceDN w:val="0"/>
        <w:adjustRightInd w:val="0"/>
        <w:rPr>
          <w:rFonts w:ascii="Courier New" w:hAnsi="Courier New" w:cs="Courier New"/>
          <w:szCs w:val="28"/>
        </w:rPr>
      </w:pPr>
    </w:p>
    <w:p w:rsidR="00DB42E7" w:rsidRDefault="00DB42E7" w:rsidP="00DB42E7">
      <w:pPr>
        <w:widowControl w:val="0"/>
        <w:autoSpaceDE w:val="0"/>
        <w:autoSpaceDN w:val="0"/>
        <w:adjustRightInd w:val="0"/>
        <w:ind w:left="567"/>
        <w:rPr>
          <w:rFonts w:ascii="Courier New" w:hAnsi="Courier New" w:cs="Courier New"/>
          <w:szCs w:val="28"/>
        </w:rPr>
      </w:pPr>
      <w:r>
        <w:rPr>
          <w:rFonts w:ascii="Courier New" w:hAnsi="Courier New" w:cs="Courier New"/>
          <w:szCs w:val="28"/>
        </w:rPr>
        <w:t>new Test(new CatShelter())</w:t>
      </w:r>
    </w:p>
    <w:p w:rsidR="00DB42E7" w:rsidRDefault="00DB42E7" w:rsidP="00DB42E7">
      <w:pPr>
        <w:widowControl w:val="0"/>
        <w:autoSpaceDE w:val="0"/>
        <w:autoSpaceDN w:val="0"/>
        <w:adjustRightInd w:val="0"/>
        <w:ind w:left="567"/>
        <w:rPr>
          <w:rFonts w:ascii="Courier New" w:hAnsi="Courier New" w:cs="Courier New"/>
          <w:szCs w:val="28"/>
        </w:rPr>
      </w:pPr>
    </w:p>
    <w:p w:rsidR="0039231E" w:rsidRPr="00CE32E3" w:rsidRDefault="00DB42E7" w:rsidP="00DB42E7">
      <w:pPr>
        <w:widowControl w:val="0"/>
        <w:autoSpaceDE w:val="0"/>
        <w:autoSpaceDN w:val="0"/>
        <w:adjustRightInd w:val="0"/>
      </w:pPr>
      <w:r>
        <w:t xml:space="preserve">Writing </w:t>
      </w:r>
      <w:r w:rsidRPr="00CE32E3">
        <w:rPr>
          <w:rFonts w:ascii="Courier New" w:hAnsi="Courier New"/>
        </w:rPr>
        <w:t>CatShelter.putAnimal</w:t>
      </w:r>
      <w:r w:rsidR="00CE32E3" w:rsidRPr="00CE32E3">
        <w:rPr>
          <w:rFonts w:ascii="Courier New" w:hAnsi="Courier New"/>
        </w:rPr>
        <w:t>(Cat c)</w:t>
      </w:r>
      <w:r>
        <w:t xml:space="preserve"> is no different than writing </w:t>
      </w:r>
      <w:r w:rsidRPr="00CE32E3">
        <w:rPr>
          <w:rFonts w:ascii="Courier New" w:hAnsi="Courier New"/>
        </w:rPr>
        <w:t>CatShelter.putCat</w:t>
      </w:r>
      <w:r w:rsidR="00CE32E3" w:rsidRPr="00CE32E3">
        <w:rPr>
          <w:rFonts w:ascii="Courier New" w:hAnsi="Courier New"/>
        </w:rPr>
        <w:t>(Cat c)</w:t>
      </w:r>
      <w:r w:rsidR="00CE32E3">
        <w:t xml:space="preserve">. Because of the need to maintain Liskov substitutability, neither one of these functions is in any way related to writing </w:t>
      </w:r>
      <w:r w:rsidR="00CE32E3">
        <w:rPr>
          <w:rFonts w:ascii="Courier New" w:hAnsi="Courier New"/>
        </w:rPr>
        <w:t>Animal</w:t>
      </w:r>
      <w:r w:rsidR="00CE32E3" w:rsidRPr="00CE32E3">
        <w:rPr>
          <w:rFonts w:ascii="Courier New" w:hAnsi="Courier New"/>
        </w:rPr>
        <w:t>Shelter.putAnimal(</w:t>
      </w:r>
      <w:r w:rsidR="00CE32E3">
        <w:rPr>
          <w:rFonts w:ascii="Courier New" w:hAnsi="Courier New"/>
        </w:rPr>
        <w:t>Animal a</w:t>
      </w:r>
      <w:r w:rsidR="00CE32E3" w:rsidRPr="00CE32E3">
        <w:rPr>
          <w:rFonts w:ascii="Courier New" w:hAnsi="Courier New"/>
        </w:rPr>
        <w:t>)</w:t>
      </w:r>
      <w:r w:rsidR="00CE32E3">
        <w:t xml:space="preserve">. The alternative would be for </w:t>
      </w:r>
      <w:r w:rsidR="00CE32E3" w:rsidRPr="00CE32E3">
        <w:rPr>
          <w:b/>
        </w:rPr>
        <w:t>trygve</w:t>
      </w:r>
      <w:r w:rsidR="00CE32E3">
        <w:t xml:space="preserve"> to issue a warning or even an error message for attempting to reuse the </w:t>
      </w:r>
      <w:r w:rsidR="00CE32E3" w:rsidRPr="00CE32E3">
        <w:rPr>
          <w:rFonts w:ascii="Courier New" w:hAnsi="Courier New"/>
        </w:rPr>
        <w:t>putAnimal</w:t>
      </w:r>
      <w:r w:rsidR="00CE32E3">
        <w:t xml:space="preserve"> name. But, in fact, this code leads to no undefined behavior: only the potential surprise that putting a cat in a cat shelter, through a generic animal shelter interface, will fail to invoke the </w:t>
      </w:r>
      <w:r w:rsidR="00CE32E3">
        <w:rPr>
          <w:rFonts w:ascii="Courier New" w:hAnsi="Courier New" w:cs="Courier New"/>
          <w:szCs w:val="28"/>
        </w:rPr>
        <w:t>CatShelter</w:t>
      </w:r>
      <w:r w:rsidR="00CE32E3">
        <w:t xml:space="preserve"> script.</w:t>
      </w:r>
    </w:p>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 xml:space="preserve">The analysis people understood this very early on. UML came on </w:t>
      </w:r>
      <w:r w:rsidR="004B18F7">
        <w:t>the scene in the 1990s, and Ivar</w:t>
      </w:r>
      <w:r>
        <w:t xml:space="preserve">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w:t>
      </w:r>
      <w:r w:rsidR="004B18F7">
        <w:t>do with being able to play Hamle</w:t>
      </w:r>
      <w:r>
        <w:t>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w:t>
      </w:r>
      <w:r w:rsidR="00AF352C">
        <w:t>le</w:t>
      </w:r>
      <w:r>
        <w:t>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r w:rsidR="006714F1">
        <w:t>it's important to focus on the interactions between multiple cooperating objects.</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both serve as the name of an object (</w:t>
      </w:r>
      <w:r w:rsidR="006F01C8">
        <w:t xml:space="preserve">the latter being </w:t>
      </w:r>
      <w:r w:rsidR="00FA6885">
        <w:t xml:space="preserve">called the </w:t>
      </w:r>
      <w:r w:rsidR="00FA6885" w:rsidRPr="00FA6885">
        <w:rPr>
          <w:i/>
        </w:rPr>
        <w:t>Role-player</w:t>
      </w:r>
      <w:r w:rsidR="00FA6885">
        <w:t xml:space="preserve">) </w:t>
      </w:r>
      <w:r w:rsidR="003F622C">
        <w:t>that</w:t>
      </w:r>
      <w:r w:rsidR="006F01C8">
        <w:t xml:space="preserve"> plays the R</w:t>
      </w:r>
      <w:r w:rsidR="00FA6885">
        <w:t>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rsidR="006F01C8">
        <w:t xml:space="preserve"> exist</w:t>
      </w:r>
      <w:r>
        <w:t xml:space="preserve">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E1298A" w:rsidP="00F14C0D">
      <w:r>
        <w:t>Here i</w:t>
      </w:r>
      <w:r w:rsidR="00AC3E66">
        <w:t>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022EF3"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r w:rsidR="00965FC4">
        <w:t xml:space="preserve"> And in fact they may </w:t>
      </w:r>
      <w:r w:rsidR="00965FC4" w:rsidRPr="00965FC4">
        <w:rPr>
          <w:i/>
        </w:rPr>
        <w:t>not</w:t>
      </w:r>
      <w:r w:rsidR="00965FC4">
        <w:t xml:space="preserve"> be played by the same Role-player.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4F2BA8" w:rsidRDefault="000C672B" w:rsidP="00A676D6">
      <w:r>
        <w:t xml:space="preserve">So, here, we have the </w:t>
      </w:r>
      <w:r w:rsidRPr="000C672B">
        <w:rPr>
          <w:rFonts w:ascii="Courier New" w:hAnsi="Courier New"/>
        </w:rPr>
        <w:t>Words</w:t>
      </w:r>
      <w:r>
        <w:t xml:space="preserve"> Role being played by an object returned by the script </w:t>
      </w:r>
      <w:r w:rsidR="007131E0">
        <w:rPr>
          <w:rFonts w:ascii="Courier New" w:hAnsi="Courier New"/>
        </w:rPr>
        <w:t>parser.wordsFor(</w:t>
      </w:r>
      <w:r w:rsidRPr="00A604D2">
        <w:rPr>
          <w:rFonts w:ascii="Courier New" w:hAnsi="Courier New"/>
        </w:rPr>
        <w:t>)</w:t>
      </w:r>
      <w:r>
        <w:t xml:space="preserve">; the </w:t>
      </w:r>
      <w:r w:rsidRPr="007131E0">
        <w:rPr>
          <w:rFonts w:ascii="Courier New" w:hAnsi="Courier New"/>
        </w:rPr>
        <w:t>CurrentWorld</w:t>
      </w:r>
      <w:r>
        <w:t xml:space="preserve"> Role being played by the Context object itself; and the </w:t>
      </w:r>
      <w:r w:rsidRPr="007131E0">
        <w:rPr>
          <w:rFonts w:ascii="Courier New" w:hAnsi="Courier New"/>
        </w:rPr>
        <w:t>Dictionary</w:t>
      </w:r>
      <w:r>
        <w:t xml:space="preserve"> role played by an object passed to the Context constructor</w:t>
      </w:r>
      <w:r w:rsidR="004F2BA8">
        <w:t xml:space="preserve">, identified as </w:t>
      </w:r>
      <w:r w:rsidR="004F2BA8" w:rsidRPr="00A604D2">
        <w:rPr>
          <w:rFonts w:ascii="Courier New" w:hAnsi="Courier New"/>
        </w:rPr>
        <w:t>dictionary</w:t>
      </w:r>
      <w:r>
        <w:t xml:space="preserve">. </w:t>
      </w:r>
      <w:r w:rsidR="00F96531">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00F96531" w:rsidRPr="00F96531">
        <w:rPr>
          <w:i/>
        </w:rPr>
        <w:t>Stage Props</w:t>
      </w:r>
      <w:r w:rsidR="00F96531">
        <w:t xml:space="preserve">. Stage Prop scripts may cue only </w:t>
      </w:r>
      <w:r w:rsidR="00F96531" w:rsidRPr="00F96531">
        <w:rPr>
          <w:rFonts w:ascii="Courier New" w:hAnsi="Courier New"/>
        </w:rPr>
        <w:t>const</w:t>
      </w:r>
      <w:r w:rsidR="00F96531">
        <w:t xml:space="preserve"> scripts of their Role-player.</w:t>
      </w:r>
    </w:p>
    <w:p w:rsidR="004F2BA8" w:rsidRDefault="004F2BA8" w:rsidP="00A676D6"/>
    <w:p w:rsidR="000C672B" w:rsidRDefault="004F2BA8" w:rsidP="00A676D6">
      <w:r>
        <w:t>It's also technically O.K. for a single object to play multiple Roles within a single enactment of a use case (i.e., inside a single Context instance) because we figure that the person who coded the Context knew what they were doing.</w:t>
      </w:r>
    </w:p>
    <w:p w:rsidR="000C672B" w:rsidRDefault="000C672B" w:rsidP="000C672B">
      <w:pPr>
        <w:pStyle w:val="Heading3"/>
      </w:pPr>
      <w:r>
        <w:t>Acting In and Out of Character</w:t>
      </w:r>
    </w:p>
    <w:p w:rsidR="000C672B" w:rsidRDefault="000C672B" w:rsidP="000C672B"/>
    <w:p w:rsidR="000C672B" w:rsidRDefault="000C672B" w:rsidP="000C672B">
      <w:r>
        <w:t>A Role-player plays a Role in some Context. The Role-player brings its own scripts from its class; it gets new scripts (in addition to the existing ones) when it becomes a Role-player, because it now can perform the Role scripts as well. In a network of interacting objects, Roles usually interact with each other by cueing each other through the Role scripts.</w:t>
      </w:r>
    </w:p>
    <w:p w:rsidR="000C672B" w:rsidRDefault="000C672B" w:rsidP="000C672B"/>
    <w:p w:rsidR="00F26599" w:rsidRDefault="000C672B" w:rsidP="000C672B">
      <w:r>
        <w:t xml:space="preserve">Just as an actress uses her born abilities to carry out the actions in a script, while playing her Role (speaking, moving, crying, fighting, etc.) so a Role in </w:t>
      </w:r>
      <w:r w:rsidRPr="00022EF3">
        <w:rPr>
          <w:b/>
        </w:rPr>
        <w:t>trygve</w:t>
      </w:r>
      <w:r>
        <w:t xml:space="preserve"> depends on the basic stuff in its Role-player to do the actual low-level work. There is a contract between a Role and its Role-player that describes what the Role expects its Role-player to be able to do. This is called the </w:t>
      </w:r>
      <w:r w:rsidRPr="00022EF3">
        <w:rPr>
          <w:rFonts w:ascii="Courier New" w:hAnsi="Courier New"/>
        </w:rPr>
        <w:t>requires</w:t>
      </w:r>
      <w:r w:rsidR="004F2BA8">
        <w:t xml:space="preserve"> contract.</w:t>
      </w:r>
    </w:p>
    <w:p w:rsidR="004F2BA8" w:rsidRDefault="004F2BA8" w:rsidP="000C672B"/>
    <w:p w:rsidR="004F2BA8" w:rsidRDefault="004F2BA8" w:rsidP="000C672B">
      <w:r>
        <w:t xml:space="preserve">So consider a role </w:t>
      </w:r>
      <w:r w:rsidRPr="004F2BA8">
        <w:rPr>
          <w:rFonts w:ascii="Courier New" w:hAnsi="Courier New"/>
        </w:rPr>
        <w:t>PathName</w:t>
      </w:r>
      <w:r>
        <w:t xml:space="preserve">. It may be played by a </w:t>
      </w:r>
      <w:r w:rsidRPr="004F2BA8">
        <w:rPr>
          <w:rFonts w:ascii="Courier New" w:hAnsi="Courier New"/>
        </w:rPr>
        <w:t>String</w:t>
      </w:r>
      <w:r>
        <w:t xml:space="preserve"> object. Of course, there are many other objects that could also play the Role of </w:t>
      </w:r>
      <w:r w:rsidRPr="004F2BA8">
        <w:rPr>
          <w:rFonts w:ascii="Courier New" w:hAnsi="Courier New"/>
        </w:rPr>
        <w:t>PathName</w:t>
      </w:r>
      <w:r>
        <w:t xml:space="preserve"> as long as </w:t>
      </w:r>
      <w:r w:rsidR="00E34932">
        <w:t>each</w:t>
      </w:r>
      <w:r>
        <w:t xml:space="preserve"> meet</w:t>
      </w:r>
      <w:r w:rsidR="00E34932">
        <w:t>s</w:t>
      </w:r>
      <w:r>
        <w:t xml:space="preserve"> the minimal requirements of what the Role methods need. These needs are documented in the </w:t>
      </w:r>
      <w:r w:rsidRPr="004F2BA8">
        <w:rPr>
          <w:rFonts w:ascii="Courier New" w:hAnsi="Courier New"/>
        </w:rPr>
        <w:t>requires</w:t>
      </w:r>
      <w:r>
        <w:t xml:space="preserve"> contract.</w:t>
      </w:r>
    </w:p>
    <w:p w:rsidR="004F2BA8" w:rsidRDefault="004F2BA8" w:rsidP="000C672B"/>
    <w:p w:rsidR="004F2BA8" w:rsidRPr="00A604D2" w:rsidRDefault="004F2BA8" w:rsidP="004F2BA8">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4F2BA8" w:rsidRDefault="004F2BA8" w:rsidP="004F2BA8">
      <w:pPr>
        <w:ind w:left="720" w:firstLine="720"/>
        <w:rPr>
          <w:rFonts w:ascii="Courier New" w:hAnsi="Courier New"/>
        </w:rPr>
      </w:pPr>
      <w:r>
        <w:rPr>
          <w:rFonts w:ascii="Courier New" w:hAnsi="Courier New"/>
        </w:rPr>
        <w:t>public String baseName() {</w:t>
      </w:r>
    </w:p>
    <w:p w:rsidR="004F2BA8" w:rsidRDefault="004F2BA8" w:rsidP="004F2BA8">
      <w:pPr>
        <w:ind w:left="720" w:firstLine="720"/>
        <w:rPr>
          <w:rFonts w:ascii="Courier New" w:hAnsi="Courier New"/>
        </w:rPr>
      </w:pPr>
      <w:r>
        <w:rPr>
          <w:rFonts w:ascii="Courier New" w:hAnsi="Courier New"/>
        </w:rPr>
        <w:tab/>
        <w:t>String retval = "";</w:t>
      </w:r>
    </w:p>
    <w:p w:rsidR="004F2BA8" w:rsidRDefault="004F2BA8" w:rsidP="004F2BA8">
      <w:pPr>
        <w:ind w:left="720" w:firstLine="720"/>
        <w:rPr>
          <w:rFonts w:ascii="Courier New" w:hAnsi="Courier New"/>
        </w:rPr>
      </w:pPr>
      <w:r>
        <w:rPr>
          <w:rFonts w:ascii="Courier New" w:hAnsi="Courier New"/>
        </w:rPr>
        <w:tab/>
        <w:t>int baseNameDelim = substring(0).findLast("/");</w:t>
      </w:r>
    </w:p>
    <w:p w:rsidR="004F2BA8" w:rsidRDefault="004F2BA8" w:rsidP="004F2BA8">
      <w:pPr>
        <w:ind w:left="720" w:firstLine="720"/>
        <w:rPr>
          <w:rFonts w:ascii="Courier New" w:hAnsi="Courier New"/>
        </w:rPr>
      </w:pPr>
      <w:r>
        <w:rPr>
          <w:rFonts w:ascii="Courier New" w:hAnsi="Courier New"/>
        </w:rPr>
        <w:tab/>
        <w:t>retval = if (baseNameDelim == -1) substring(0)</w:t>
      </w:r>
    </w:p>
    <w:p w:rsidR="004F2BA8" w:rsidRDefault="004F2BA8" w:rsidP="004F2BA8">
      <w:pPr>
        <w:ind w:left="720" w:firstLine="720"/>
        <w:rPr>
          <w:rFonts w:ascii="Courier New" w:hAnsi="Courier New"/>
        </w:rPr>
      </w:pPr>
      <w:r>
        <w:rPr>
          <w:rFonts w:ascii="Courier New" w:hAnsi="Courier New"/>
        </w:rPr>
        <w:tab/>
      </w:r>
      <w:r>
        <w:rPr>
          <w:rFonts w:ascii="Courier New" w:hAnsi="Courier New"/>
        </w:rPr>
        <w:tab/>
        <w:t xml:space="preserve">   else substring(baseNameDelim + 1)</w:t>
      </w:r>
    </w:p>
    <w:p w:rsidR="004F2BA8" w:rsidRDefault="004F2BA8" w:rsidP="004F2BA8">
      <w:pPr>
        <w:ind w:left="720" w:firstLine="720"/>
        <w:rPr>
          <w:rFonts w:ascii="Courier New" w:hAnsi="Courier New"/>
        </w:rPr>
      </w:pPr>
      <w:r>
        <w:rPr>
          <w:rFonts w:ascii="Courier New" w:hAnsi="Courier New"/>
        </w:rPr>
        <w:tab/>
        <w:t>return retval</w:t>
      </w:r>
    </w:p>
    <w:p w:rsidR="004F2BA8" w:rsidRDefault="004F2BA8" w:rsidP="004F2BA8">
      <w:pPr>
        <w:ind w:left="720" w:firstLine="720"/>
        <w:rPr>
          <w:rFonts w:ascii="Courier New" w:hAnsi="Courier New"/>
        </w:rPr>
      </w:pPr>
      <w:r>
        <w:rPr>
          <w:rFonts w:ascii="Courier New" w:hAnsi="Courier New"/>
        </w:rPr>
        <w:t>}</w:t>
      </w:r>
    </w:p>
    <w:p w:rsidR="004F2BA8" w:rsidRPr="00A604D2" w:rsidRDefault="004F2BA8" w:rsidP="004F2BA8">
      <w:pPr>
        <w:ind w:left="720" w:firstLine="720"/>
        <w:rPr>
          <w:rFonts w:ascii="Courier New" w:hAnsi="Courier New"/>
        </w:rPr>
      </w:pPr>
      <w:r>
        <w:rPr>
          <w:rFonts w:ascii="Courier New" w:hAnsi="Courier New"/>
        </w:rPr>
        <w:t>public String dirName() { . . . . }</w:t>
      </w:r>
    </w:p>
    <w:p w:rsidR="004F2BA8" w:rsidRDefault="004F2BA8" w:rsidP="004F2BA8">
      <w:pPr>
        <w:ind w:firstLine="720"/>
        <w:rPr>
          <w:rFonts w:ascii="Courier New" w:hAnsi="Courier New"/>
        </w:rPr>
      </w:pPr>
      <w:r w:rsidRPr="00A604D2">
        <w:rPr>
          <w:rFonts w:ascii="Courier New" w:hAnsi="Courier New"/>
        </w:rPr>
        <w:t>}</w:t>
      </w:r>
      <w:r>
        <w:rPr>
          <w:rFonts w:ascii="Courier New" w:hAnsi="Courier New"/>
        </w:rPr>
        <w:t xml:space="preserve"> requires {</w:t>
      </w:r>
    </w:p>
    <w:p w:rsidR="004F2BA8" w:rsidRDefault="004F2BA8" w:rsidP="004F2BA8">
      <w:pPr>
        <w:ind w:firstLine="720"/>
        <w:rPr>
          <w:rFonts w:ascii="Courier New" w:hAnsi="Courier New"/>
        </w:rPr>
      </w:pPr>
      <w:r>
        <w:rPr>
          <w:rFonts w:ascii="Courier New" w:hAnsi="Courier New"/>
        </w:rPr>
        <w:tab/>
        <w:t>int length();</w:t>
      </w:r>
    </w:p>
    <w:p w:rsidR="004F2BA8" w:rsidRDefault="004F2BA8" w:rsidP="004F2BA8">
      <w:pPr>
        <w:ind w:firstLine="720"/>
        <w:rPr>
          <w:rFonts w:ascii="Courier New" w:hAnsi="Courier New"/>
        </w:rPr>
      </w:pPr>
      <w:r>
        <w:rPr>
          <w:rFonts w:ascii="Courier New" w:hAnsi="Courier New"/>
        </w:rPr>
        <w:tab/>
        <w:t>String substring(int start, int theEnd)</w:t>
      </w:r>
    </w:p>
    <w:p w:rsidR="004F2BA8" w:rsidRPr="00A604D2" w:rsidRDefault="004F2BA8" w:rsidP="004F2BA8">
      <w:pPr>
        <w:ind w:firstLine="720"/>
        <w:rPr>
          <w:rFonts w:ascii="Courier New" w:hAnsi="Courier New"/>
        </w:rPr>
      </w:pPr>
      <w:r>
        <w:rPr>
          <w:rFonts w:ascii="Courier New" w:hAnsi="Courier New"/>
        </w:rPr>
        <w:t>}</w:t>
      </w:r>
    </w:p>
    <w:p w:rsidR="000C672B" w:rsidRDefault="000C672B" w:rsidP="000C672B"/>
    <w:p w:rsidR="00E34932" w:rsidRDefault="00E34932" w:rsidP="000C672B">
      <w:r>
        <w:t xml:space="preserve">This Role publishes only the </w:t>
      </w:r>
      <w:r>
        <w:rPr>
          <w:rFonts w:ascii="Courier New" w:hAnsi="Courier New"/>
        </w:rPr>
        <w:t>baseName</w:t>
      </w:r>
      <w:r>
        <w:t xml:space="preserve"> and </w:t>
      </w:r>
      <w:r>
        <w:rPr>
          <w:rFonts w:ascii="Courier New" w:hAnsi="Courier New"/>
        </w:rPr>
        <w:t>dirName</w:t>
      </w:r>
      <w:r>
        <w:t xml:space="preserve"> scripts for use by other Role scripts (and Context scripts) within the same Context. Every Role-player must provide the scripts </w:t>
      </w:r>
      <w:r>
        <w:rPr>
          <w:rFonts w:ascii="Courier New" w:hAnsi="Courier New"/>
        </w:rPr>
        <w:t>length</w:t>
      </w:r>
      <w:r w:rsidR="004D1979">
        <w:t xml:space="preserve"> and </w:t>
      </w:r>
      <w:r>
        <w:rPr>
          <w:rFonts w:ascii="Courier New" w:hAnsi="Courier New"/>
        </w:rPr>
        <w:t>substring</w:t>
      </w:r>
      <w:r>
        <w:t xml:space="preserve">. </w:t>
      </w:r>
      <w:r w:rsidR="000C672B">
        <w:t>However, a</w:t>
      </w:r>
      <w:r>
        <w:t>nother</w:t>
      </w:r>
      <w:r w:rsidR="000C672B">
        <w:t xml:space="preserve"> clever Role might know that a given Role-player </w:t>
      </w:r>
      <w:r>
        <w:t xml:space="preserve">for </w:t>
      </w:r>
      <w:r w:rsidRPr="00E34932">
        <w:rPr>
          <w:i/>
        </w:rPr>
        <w:t>this</w:t>
      </w:r>
      <w:r>
        <w:t xml:space="preserve"> Role </w:t>
      </w:r>
      <w:r w:rsidR="000C672B">
        <w:t xml:space="preserve">can also perform some script X which is not part of the Role itself, but which the object knows how to do because it is of a certain class. We in fact can know what some of these scripts are (without exactly knowing the class) by looking at the </w:t>
      </w:r>
      <w:r w:rsidR="000C672B" w:rsidRPr="00022EF3">
        <w:rPr>
          <w:rFonts w:ascii="Courier New" w:hAnsi="Courier New"/>
        </w:rPr>
        <w:t>requires</w:t>
      </w:r>
      <w:r w:rsidR="004D1979">
        <w:t xml:space="preserve"> </w:t>
      </w:r>
      <w:r w:rsidR="000C672B">
        <w:t>declaration of the Role.</w:t>
      </w:r>
      <w:r w:rsidR="004F2BA8">
        <w:t xml:space="preserve"> So some</w:t>
      </w:r>
      <w:r>
        <w:t>one might ask for</w:t>
      </w:r>
    </w:p>
    <w:p w:rsidR="00E34932" w:rsidRDefault="00E34932" w:rsidP="000C672B"/>
    <w:p w:rsidR="00E34932" w:rsidRPr="00A604D2" w:rsidRDefault="00E34932" w:rsidP="00E34932">
      <w:pPr>
        <w:ind w:firstLine="720"/>
        <w:rPr>
          <w:rFonts w:ascii="Courier New" w:hAnsi="Courier New"/>
        </w:rPr>
      </w:pPr>
      <w:r>
        <w:rPr>
          <w:rFonts w:ascii="Courier New" w:hAnsi="Courier New"/>
        </w:rPr>
        <w:t>int l = PathName.length</w:t>
      </w:r>
    </w:p>
    <w:p w:rsidR="00E34932" w:rsidRDefault="00E34932" w:rsidP="000C672B"/>
    <w:p w:rsidR="00E34932" w:rsidRDefault="00E34932" w:rsidP="000C672B">
      <w:r>
        <w:t xml:space="preserve">We know that the object has the </w:t>
      </w:r>
      <w:r>
        <w:rPr>
          <w:rFonts w:ascii="Courier New" w:hAnsi="Courier New"/>
        </w:rPr>
        <w:t>length</w:t>
      </w:r>
      <w:r>
        <w:t xml:space="preserve"> script so that, in theory, this should work — especially if we're thinking about objects and not classes and Roles. But this is bad form. We want to understand the object interactions in terms of interactions between the Roles, and this is cheating.</w:t>
      </w:r>
    </w:p>
    <w:p w:rsidR="00E34932" w:rsidRDefault="00E34932" w:rsidP="000C672B"/>
    <w:p w:rsidR="00E34932" w:rsidRDefault="00E34932" w:rsidP="000C672B">
      <w:r>
        <w:t xml:space="preserve">If you really, really want to do this, you can tell the compiler that you know what you are doing by pulling the interface of the </w:t>
      </w:r>
      <w:r>
        <w:rPr>
          <w:rFonts w:ascii="Courier New" w:hAnsi="Courier New"/>
        </w:rPr>
        <w:t>length</w:t>
      </w:r>
      <w:r>
        <w:t xml:space="preserve"> script up into the Role interface:</w:t>
      </w:r>
    </w:p>
    <w:p w:rsidR="00E34932" w:rsidRDefault="00E34932" w:rsidP="000C672B"/>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sidRPr="00E34932">
        <w:rPr>
          <w:rFonts w:ascii="Courier New" w:hAnsi="Courier New"/>
          <w:b/>
        </w:rPr>
        <w:t>public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0C672B" w:rsidRDefault="000C672B" w:rsidP="000C672B"/>
    <w:p w:rsidR="00E34932" w:rsidRDefault="00E34932" w:rsidP="00A676D6">
      <w:r>
        <w:t xml:space="preserve">The Role now documents the full API of the object that is used in the graph of computations inside the Context. It is up for the programmer to ensure that the Role-player does something reasonable when </w:t>
      </w:r>
      <w:r>
        <w:rPr>
          <w:rFonts w:ascii="Courier New" w:hAnsi="Courier New"/>
        </w:rPr>
        <w:t>length</w:t>
      </w:r>
      <w:r>
        <w:t xml:space="preserve"> is called, because unlike other Role scripts, the source for it is on the other side of some abstraction boundary. We have to reason beyond the assumptions of the object's Role in isolation to consider how the entire Context might interact with this script that is part of the Role-player.</w:t>
      </w:r>
    </w:p>
    <w:p w:rsidR="00E34932" w:rsidRDefault="00E34932" w:rsidP="00A676D6"/>
    <w:p w:rsidR="00E34932" w:rsidRDefault="00E34932" w:rsidP="00A676D6">
      <w:r>
        <w:t xml:space="preserve">If you want specifically to disallow access of these scripts, change the access modifier to </w:t>
      </w:r>
      <w:r w:rsidRPr="00E34932">
        <w:rPr>
          <w:rFonts w:ascii="Courier New" w:hAnsi="Courier New"/>
        </w:rPr>
        <w:t>private</w:t>
      </w:r>
      <w:r>
        <w:t>:</w:t>
      </w:r>
    </w:p>
    <w:p w:rsidR="00E34932" w:rsidRDefault="00E34932" w:rsidP="00E34932"/>
    <w:p w:rsidR="00E34932" w:rsidRPr="00A604D2" w:rsidRDefault="00E34932" w:rsidP="00E34932">
      <w:pPr>
        <w:ind w:firstLine="720"/>
        <w:rPr>
          <w:rFonts w:ascii="Courier New" w:hAnsi="Courier New"/>
        </w:rPr>
      </w:pPr>
      <w:r>
        <w:rPr>
          <w:rFonts w:ascii="Courier New" w:hAnsi="Courier New"/>
        </w:rPr>
        <w:t>role</w:t>
      </w:r>
      <w:r w:rsidRPr="00A604D2">
        <w:rPr>
          <w:rFonts w:ascii="Courier New" w:hAnsi="Courier New"/>
        </w:rPr>
        <w:t xml:space="preserve"> </w:t>
      </w:r>
      <w:r>
        <w:rPr>
          <w:rFonts w:ascii="Courier New" w:hAnsi="Courier New"/>
        </w:rPr>
        <w:t xml:space="preserve">PathName </w:t>
      </w:r>
      <w:r w:rsidRPr="00A604D2">
        <w:rPr>
          <w:rFonts w:ascii="Courier New" w:hAnsi="Courier New"/>
        </w:rPr>
        <w:t>{</w:t>
      </w:r>
    </w:p>
    <w:p w:rsidR="00E34932" w:rsidRDefault="00E34932" w:rsidP="00E34932">
      <w:pPr>
        <w:ind w:left="720" w:firstLine="720"/>
        <w:rPr>
          <w:rFonts w:ascii="Courier New" w:hAnsi="Courier New"/>
        </w:rPr>
      </w:pPr>
      <w:r>
        <w:rPr>
          <w:rFonts w:ascii="Courier New" w:hAnsi="Courier New"/>
        </w:rPr>
        <w:t>public String baseName() { . . . . }</w:t>
      </w:r>
    </w:p>
    <w:p w:rsidR="00E34932" w:rsidRDefault="00E34932" w:rsidP="00E34932">
      <w:pPr>
        <w:ind w:left="720" w:firstLine="720"/>
        <w:rPr>
          <w:rFonts w:ascii="Courier New" w:hAnsi="Courier New"/>
        </w:rPr>
      </w:pPr>
      <w:r>
        <w:rPr>
          <w:rFonts w:ascii="Courier New" w:hAnsi="Courier New"/>
        </w:rPr>
        <w:t>public String dirName() { . . . . }</w:t>
      </w:r>
    </w:p>
    <w:p w:rsidR="00E34932" w:rsidRPr="00E34932" w:rsidRDefault="00E34932" w:rsidP="00E34932">
      <w:pPr>
        <w:ind w:left="720" w:firstLine="720"/>
        <w:rPr>
          <w:rFonts w:ascii="Courier New" w:hAnsi="Courier New"/>
          <w:b/>
        </w:rPr>
      </w:pPr>
      <w:r>
        <w:rPr>
          <w:rFonts w:ascii="Courier New" w:hAnsi="Courier New"/>
          <w:b/>
        </w:rPr>
        <w:t>private</w:t>
      </w:r>
      <w:r w:rsidRPr="00E34932">
        <w:rPr>
          <w:rFonts w:ascii="Courier New" w:hAnsi="Courier New"/>
          <w:b/>
        </w:rPr>
        <w:t xml:space="preserve"> int length()</w:t>
      </w:r>
    </w:p>
    <w:p w:rsidR="00E34932" w:rsidRDefault="00E34932" w:rsidP="00E34932">
      <w:pPr>
        <w:ind w:firstLine="720"/>
        <w:rPr>
          <w:rFonts w:ascii="Courier New" w:hAnsi="Courier New"/>
        </w:rPr>
      </w:pPr>
      <w:r w:rsidRPr="00A604D2">
        <w:rPr>
          <w:rFonts w:ascii="Courier New" w:hAnsi="Courier New"/>
        </w:rPr>
        <w:t>}</w:t>
      </w:r>
      <w:r>
        <w:rPr>
          <w:rFonts w:ascii="Courier New" w:hAnsi="Courier New"/>
        </w:rPr>
        <w:t xml:space="preserve"> requires {</w:t>
      </w:r>
    </w:p>
    <w:p w:rsidR="00E34932" w:rsidRDefault="00E34932" w:rsidP="00E34932">
      <w:pPr>
        <w:ind w:firstLine="720"/>
        <w:rPr>
          <w:rFonts w:ascii="Courier New" w:hAnsi="Courier New"/>
        </w:rPr>
      </w:pPr>
      <w:r>
        <w:rPr>
          <w:rFonts w:ascii="Courier New" w:hAnsi="Courier New"/>
        </w:rPr>
        <w:tab/>
        <w:t>int length();</w:t>
      </w:r>
    </w:p>
    <w:p w:rsidR="00E34932" w:rsidRDefault="00E34932" w:rsidP="00E34932">
      <w:pPr>
        <w:ind w:firstLine="720"/>
        <w:rPr>
          <w:rFonts w:ascii="Courier New" w:hAnsi="Courier New"/>
        </w:rPr>
      </w:pPr>
      <w:r>
        <w:rPr>
          <w:rFonts w:ascii="Courier New" w:hAnsi="Courier New"/>
        </w:rPr>
        <w:tab/>
        <w:t>String substring(int start, int theEnd)</w:t>
      </w:r>
    </w:p>
    <w:p w:rsidR="00E34932" w:rsidRPr="00A604D2" w:rsidRDefault="00E34932" w:rsidP="00E34932">
      <w:pPr>
        <w:ind w:firstLine="720"/>
        <w:rPr>
          <w:rFonts w:ascii="Courier New" w:hAnsi="Courier New"/>
        </w:rPr>
      </w:pPr>
      <w:r>
        <w:rPr>
          <w:rFonts w:ascii="Courier New" w:hAnsi="Courier New"/>
        </w:rPr>
        <w:t>}</w:t>
      </w:r>
    </w:p>
    <w:p w:rsidR="00F26599" w:rsidRDefault="00F26599" w:rsidP="00A676D6"/>
    <w:p w:rsidR="00F26599" w:rsidRDefault="007C06AC" w:rsidP="00F26599">
      <w:pPr>
        <w:pStyle w:val="Heading3"/>
      </w:pPr>
      <w:r>
        <w:t>More p</w:t>
      </w:r>
      <w:r w:rsidR="00F26599">
        <w:t>roblems with playing multiple Roles at a time</w:t>
      </w:r>
    </w:p>
    <w:p w:rsidR="00F26599" w:rsidRDefault="00F26599" w:rsidP="00A676D6"/>
    <w:p w:rsidR="00D82B8C" w:rsidRDefault="00F26599" w:rsidP="00A676D6">
      <w:r>
        <w:t xml:space="preserve">Consider that a Role player is set up to play Role Daniel in the current context called NormalLife. That Context instantiates another Context called the NannySetting. That Context happens to use the same Role-player for a Role named Doubtfire. The nature of a Role is that it can change the state of the object. This raises the possibility that the NormalLife Context might run a script on the NannySetting Context which in turn indirectly modifies the state of the Role player ("indirectly" because the change is hidden from anyone reading the NormalLife Context code). If the NormalLife Context code depends on the state being consistent across its own calls to the </w:t>
      </w:r>
      <w:r w:rsidRPr="00F26599">
        <w:rPr>
          <w:rFonts w:ascii="Courier New" w:hAnsi="Courier New"/>
        </w:rPr>
        <w:t>requires</w:t>
      </w:r>
      <w:r>
        <w:t xml:space="preserve"> scripts of the Role-player, then there may be une</w:t>
      </w:r>
      <w:r w:rsidR="00D82B8C">
        <w:t>xpected state changes</w:t>
      </w:r>
      <w:r>
        <w:t>!</w:t>
      </w:r>
    </w:p>
    <w:p w:rsidR="00D82B8C" w:rsidRDefault="00D82B8C" w:rsidP="00A676D6"/>
    <w:p w:rsidR="000943C2" w:rsidRDefault="00D82B8C" w:rsidP="000943C2">
      <w:r>
        <w:t xml:space="preserve">We have described how the </w:t>
      </w:r>
      <w:r w:rsidRPr="00D82B8C">
        <w:rPr>
          <w:rFonts w:ascii="Courier New" w:hAnsi="Courier New"/>
        </w:rPr>
        <w:t>stageprop</w:t>
      </w:r>
      <w:r w:rsidR="00130DB4">
        <w:t xml:space="preserve"> feature</w:t>
      </w:r>
      <w:r>
        <w:t xml:space="preserve"> allows one Context to access a Role-player without modifying its state, and usually it's enough to use the </w:t>
      </w:r>
      <w:r w:rsidRPr="00D82B8C">
        <w:rPr>
          <w:rFonts w:ascii="Courier New" w:hAnsi="Courier New"/>
        </w:rPr>
        <w:t>stageprop</w:t>
      </w:r>
      <w:r w:rsidR="001E6AEC">
        <w:t xml:space="preserve"> feature</w:t>
      </w:r>
      <w:r>
        <w:t xml:space="preserve"> to give multiple Contexts access to the same Role-player.</w:t>
      </w:r>
      <w:r w:rsidR="000943C2">
        <w:t xml:space="preserve"> A </w:t>
      </w:r>
      <w:r w:rsidR="000943C2" w:rsidRPr="00D82B8C">
        <w:rPr>
          <w:rFonts w:ascii="Courier New" w:hAnsi="Courier New"/>
        </w:rPr>
        <w:t>stageprop</w:t>
      </w:r>
      <w:r w:rsidR="000943C2">
        <w:t xml:space="preserve"> can be declared just to use the </w:t>
      </w:r>
      <w:r w:rsidR="000943C2" w:rsidRPr="000943C2">
        <w:rPr>
          <w:rFonts w:ascii="Courier New" w:hAnsi="Courier New"/>
        </w:rPr>
        <w:t>const</w:t>
      </w:r>
      <w:r w:rsidR="000943C2">
        <w:t xml:space="preserve"> scripts of the Role-player. However, problems can arise if the two Contexts are somehow tightly linked: for example, if one of them creates the other, and passes the Role-player as the argument that will be bound to the Role in the other. If we trace the path by which the object is handed off from one Context to another, it will be bound to several different identifiers. Those identifiers must be declared in terms of types with compatible sets of scripts: in particular, the </w:t>
      </w:r>
      <w:r w:rsidR="000943C2" w:rsidRPr="000943C2">
        <w:rPr>
          <w:rFonts w:ascii="Courier New" w:hAnsi="Courier New"/>
        </w:rPr>
        <w:t>const</w:t>
      </w:r>
      <w:r w:rsidR="000943C2">
        <w:t>-ness must be consistent.</w:t>
      </w:r>
    </w:p>
    <w:p w:rsidR="000943C2" w:rsidRDefault="000943C2" w:rsidP="000943C2"/>
    <w:p w:rsidR="000943C2" w:rsidRDefault="000943C2" w:rsidP="000943C2">
      <w:r>
        <w:t xml:space="preserve">Consider a Context that implements a use case to pay multiple bills from a common account that is bound to the Role </w:t>
      </w:r>
      <w:r w:rsidRPr="000943C2">
        <w:rPr>
          <w:rFonts w:ascii="Courier New" w:hAnsi="Courier New"/>
        </w:rPr>
        <w:t>SOURCE_ACCOUNT</w:t>
      </w:r>
      <w:r>
        <w:t xml:space="preserve">.  Its </w:t>
      </w:r>
      <w:r w:rsidRPr="004A05DF">
        <w:rPr>
          <w:rFonts w:ascii="Courier New" w:hAnsi="Courier New"/>
        </w:rPr>
        <w:t>doit</w:t>
      </w:r>
      <w:r>
        <w:t xml:space="preserve"> method may look like this:</w:t>
      </w:r>
    </w:p>
    <w:p w:rsidR="000943C2" w:rsidRDefault="000943C2" w:rsidP="000943C2"/>
    <w:p w:rsidR="004A05DF" w:rsidRPr="004A05DF" w:rsidRDefault="000943C2" w:rsidP="004A05DF">
      <w:pPr>
        <w:widowControl w:val="0"/>
        <w:tabs>
          <w:tab w:val="left" w:pos="529"/>
        </w:tabs>
        <w:autoSpaceDE w:val="0"/>
        <w:autoSpaceDN w:val="0"/>
        <w:adjustRightInd w:val="0"/>
        <w:rPr>
          <w:rFonts w:ascii="Courier New" w:hAnsi="Courier New" w:cs="Menlo Regular"/>
          <w:color w:val="000000" w:themeColor="text1"/>
        </w:rPr>
      </w:pPr>
      <w:r>
        <w:rPr>
          <w:rFonts w:ascii="Menlo Regular" w:hAnsi="Menlo Regular" w:cs="Menlo Regular"/>
          <w:color w:val="000000"/>
          <w:sz w:val="22"/>
        </w:rPr>
        <w:t xml:space="preserve"> </w:t>
      </w:r>
      <w:r w:rsidR="004A05DF">
        <w:rPr>
          <w:rFonts w:ascii="Menlo Regular" w:hAnsi="Menlo Regular" w:cs="Menlo Regular"/>
          <w:color w:val="000000"/>
          <w:sz w:val="22"/>
        </w:rPr>
        <w:t xml:space="preserve">   </w:t>
      </w:r>
      <w:r w:rsidR="004A05DF" w:rsidRPr="004A05DF">
        <w:rPr>
          <w:rFonts w:ascii="Courier New" w:hAnsi="Courier New" w:cs="Menlo Regular"/>
          <w:color w:val="000000" w:themeColor="text1"/>
        </w:rPr>
        <w:t>public void doit()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for (Creditor credit : CREDITORS) {</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 Note that here we invoke another Use Case</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TransferMoneyContext xfer = new TransferMoneyContext(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credit.amountOwed(),</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SOURCE_ACCOUNT,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credit.account());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xfer.doit()</w:t>
      </w:r>
    </w:p>
    <w:p w:rsidR="004A05DF" w:rsidRPr="004A05DF" w:rsidRDefault="004A05DF" w:rsidP="004A05DF">
      <w:pPr>
        <w:widowControl w:val="0"/>
        <w:tabs>
          <w:tab w:val="left" w:pos="529"/>
        </w:tabs>
        <w:autoSpaceDE w:val="0"/>
        <w:autoSpaceDN w:val="0"/>
        <w:adjustRightInd w:val="0"/>
        <w:rPr>
          <w:rFonts w:ascii="Courier New" w:hAnsi="Courier New" w:cs="Menlo Regular"/>
          <w:color w:val="000000" w:themeColor="text1"/>
        </w:rPr>
      </w:pPr>
      <w:r w:rsidRPr="004A05DF">
        <w:rPr>
          <w:rFonts w:ascii="Courier New" w:hAnsi="Courier New" w:cs="Menlo Regular"/>
          <w:color w:val="000000" w:themeColor="text1"/>
        </w:rPr>
        <w:t xml:space="preserve">        }</w:t>
      </w:r>
    </w:p>
    <w:p w:rsidR="000943C2" w:rsidRDefault="004A05DF" w:rsidP="004A05DF">
      <w:pPr>
        <w:widowControl w:val="0"/>
        <w:tabs>
          <w:tab w:val="left" w:pos="529"/>
        </w:tabs>
        <w:autoSpaceDE w:val="0"/>
        <w:autoSpaceDN w:val="0"/>
        <w:adjustRightInd w:val="0"/>
      </w:pPr>
      <w:r w:rsidRPr="004A05DF">
        <w:rPr>
          <w:rFonts w:ascii="Courier New" w:hAnsi="Courier New" w:cs="Menlo Regular"/>
          <w:color w:val="000000" w:themeColor="text1"/>
        </w:rPr>
        <w:t xml:space="preserve">    }</w:t>
      </w:r>
    </w:p>
    <w:p w:rsidR="000943C2" w:rsidRDefault="000943C2" w:rsidP="000943C2"/>
    <w:p w:rsidR="004A05DF" w:rsidRDefault="004A05DF" w:rsidP="00A676D6">
      <w:r>
        <w:t xml:space="preserve">The </w:t>
      </w:r>
      <w:r w:rsidRPr="000943C2">
        <w:rPr>
          <w:rFonts w:ascii="Courier New" w:hAnsi="Courier New"/>
        </w:rPr>
        <w:t>SOURCE_ACCOUNT</w:t>
      </w:r>
      <w:r>
        <w:t xml:space="preserve"> Role is perhaps declared like this:</w:t>
      </w:r>
    </w:p>
    <w:p w:rsidR="004A05DF" w:rsidRDefault="004A05DF" w:rsidP="00A676D6"/>
    <w:p w:rsidR="00501570" w:rsidRPr="004A05DF" w:rsidRDefault="004A05DF" w:rsidP="00501570">
      <w:pPr>
        <w:rPr>
          <w:rFonts w:ascii="Courier New" w:hAnsi="Courier New"/>
        </w:rPr>
      </w:pPr>
      <w:r w:rsidRPr="004A05DF">
        <w:rPr>
          <w:rFonts w:ascii="Courier New" w:hAnsi="Courier New"/>
        </w:rPr>
        <w:t xml:space="preserve">    </w:t>
      </w:r>
      <w:r w:rsidR="001E6AEC">
        <w:rPr>
          <w:rFonts w:ascii="Courier New" w:hAnsi="Courier New"/>
        </w:rPr>
        <w:t xml:space="preserve"> </w:t>
      </w:r>
      <w:r w:rsidR="00501570">
        <w:rPr>
          <w:rFonts w:ascii="Courier New" w:hAnsi="Courier New"/>
        </w:rPr>
        <w:t>role</w:t>
      </w:r>
      <w:r w:rsidR="00501570"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eBalance(Currency amount)</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w:t>
      </w:r>
      <w:r>
        <w:rPr>
          <w:rFonts w:ascii="Courier New" w:hAnsi="Courier New"/>
        </w:rPr>
        <w:t>sage, Date dt, Currency amount)</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sidR="007C06AC">
        <w:rPr>
          <w:rFonts w:ascii="Courier New" w:hAnsi="Courier New"/>
        </w:rPr>
        <w:t>a</w:t>
      </w:r>
      <w:r w:rsidRPr="004A05DF">
        <w:rPr>
          <w:rFonts w:ascii="Courier New" w:hAnsi="Courier New"/>
        </w:rPr>
        <w:t>t</w:t>
      </w:r>
      <w:r w:rsidR="007C06AC">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501570" w:rsidRDefault="00501570" w:rsidP="00501570"/>
    <w:p w:rsidR="00501570" w:rsidRDefault="00501570" w:rsidP="00501570">
      <w:r>
        <w:t xml:space="preserve">The problem is that </w:t>
      </w:r>
      <w:r w:rsidRPr="004A05DF">
        <w:rPr>
          <w:rFonts w:ascii="Courier New" w:hAnsi="Courier New"/>
        </w:rPr>
        <w:t>increaseBalance</w:t>
      </w:r>
      <w:r>
        <w:t xml:space="preserve"> and </w:t>
      </w:r>
      <w:r w:rsidRPr="004A05DF">
        <w:rPr>
          <w:rFonts w:ascii="Courier New" w:hAnsi="Courier New"/>
        </w:rPr>
        <w:t>decreaseBalance</w:t>
      </w:r>
      <w:r>
        <w:t xml:space="preserve"> are non-</w:t>
      </w:r>
      <w:r w:rsidRPr="004A05DF">
        <w:rPr>
          <w:rFonts w:ascii="Courier New" w:hAnsi="Courier New"/>
        </w:rPr>
        <w:t>const</w:t>
      </w:r>
      <w:r>
        <w:t xml:space="preserve"> scripts. The </w:t>
      </w:r>
      <w:r w:rsidRPr="004A05DF">
        <w:rPr>
          <w:rFonts w:ascii="Courier New" w:hAnsi="Courier New"/>
        </w:rPr>
        <w:t>decreaseBalance</w:t>
      </w:r>
      <w:r>
        <w:t xml:space="preserve"> script must be non-</w:t>
      </w:r>
      <w:r w:rsidRPr="004A05DF">
        <w:rPr>
          <w:rFonts w:ascii="Courier New" w:hAnsi="Courier New"/>
        </w:rPr>
        <w:t>const</w:t>
      </w:r>
      <w:r>
        <w:t xml:space="preserve"> for TransferMoneyContext to be able to debit it to pay the bills. But that means that the Role-playing account is playing a Role in the PayBills Context and in each of the </w:t>
      </w:r>
      <w:r w:rsidRPr="004A05DF">
        <w:rPr>
          <w:rFonts w:ascii="Courier New" w:hAnsi="Courier New"/>
        </w:rPr>
        <w:t>CREDITOR</w:t>
      </w:r>
      <w:r>
        <w:t xml:space="preserve"> Contexts — </w:t>
      </w:r>
      <w:r w:rsidR="007C06AC">
        <w:t>and that</w:t>
      </w:r>
      <w:r>
        <w:t xml:space="preserve"> will </w:t>
      </w:r>
      <w:r w:rsidR="007C06AC">
        <w:t>lead to</w:t>
      </w:r>
      <w:r>
        <w:t xml:space="preserve"> a (non-fatal) run-time error. We could fix this by declaring </w:t>
      </w:r>
      <w:r w:rsidRPr="004A05DF">
        <w:rPr>
          <w:rFonts w:ascii="Courier New" w:hAnsi="Courier New"/>
        </w:rPr>
        <w:t>decreaseBalance</w:t>
      </w:r>
      <w:r>
        <w:t xml:space="preserve">  to be </w:t>
      </w:r>
      <w:r w:rsidRPr="004A05DF">
        <w:rPr>
          <w:rFonts w:ascii="Courier New" w:hAnsi="Courier New"/>
        </w:rPr>
        <w:t>const</w:t>
      </w:r>
      <w:r>
        <w:t>, but it's n</w:t>
      </w:r>
      <w:r w:rsidR="007C06AC">
        <w:t xml:space="preserve">ot. And static type-checking in </w:t>
      </w:r>
      <w:r w:rsidR="007C06AC" w:rsidRPr="007C06AC">
        <w:rPr>
          <w:b/>
        </w:rPr>
        <w:t>trygve</w:t>
      </w:r>
      <w:r>
        <w:t xml:space="preserve"> require</w:t>
      </w:r>
      <w:r w:rsidR="007C06AC">
        <w:t>s</w:t>
      </w:r>
      <w:r>
        <w:t xml:space="preserve"> that it be declared </w:t>
      </w:r>
      <w:r w:rsidRPr="004A05DF">
        <w:rPr>
          <w:rFonts w:ascii="Courier New" w:hAnsi="Courier New"/>
        </w:rPr>
        <w:t>const</w:t>
      </w:r>
      <w:r>
        <w:t xml:space="preserve"> in all these Contexts if it is declared </w:t>
      </w:r>
      <w:r w:rsidRPr="004A05DF">
        <w:rPr>
          <w:rFonts w:ascii="Courier New" w:hAnsi="Courier New"/>
        </w:rPr>
        <w:t>const</w:t>
      </w:r>
      <w:r>
        <w:t xml:space="preserve"> in any of them!</w:t>
      </w:r>
    </w:p>
    <w:p w:rsidR="00501570" w:rsidRDefault="00501570" w:rsidP="00501570"/>
    <w:p w:rsidR="00501570" w:rsidRDefault="00501570" w:rsidP="004A05DF">
      <w:r>
        <w:t xml:space="preserve">We want a way to tell </w:t>
      </w:r>
      <w:r w:rsidRPr="004A05DF">
        <w:rPr>
          <w:b/>
        </w:rPr>
        <w:t>trygve</w:t>
      </w:r>
      <w:r>
        <w:t xml:space="preserve"> that though the </w:t>
      </w:r>
      <w:r w:rsidRPr="004A05DF">
        <w:rPr>
          <w:rFonts w:ascii="Courier New" w:hAnsi="Courier New"/>
        </w:rPr>
        <w:t>decreaseBalance</w:t>
      </w:r>
      <w:r>
        <w:t xml:space="preserve"> script is non-</w:t>
      </w:r>
      <w:r w:rsidRPr="004A05DF">
        <w:rPr>
          <w:rFonts w:ascii="Courier New" w:hAnsi="Courier New"/>
        </w:rPr>
        <w:t>const</w:t>
      </w:r>
      <w:r>
        <w:t xml:space="preserve">, that it doesn't matter in the PayBills script because PayBills in fact doesn't enact the </w:t>
      </w:r>
      <w:r w:rsidRPr="004A05DF">
        <w:rPr>
          <w:rFonts w:ascii="Courier New" w:hAnsi="Courier New"/>
        </w:rPr>
        <w:t>decreaseBalance</w:t>
      </w:r>
      <w:r>
        <w:t xml:space="preserve"> script so there is no danger of having multiple Contexts modifying shared state. We have a keyword, </w:t>
      </w:r>
      <w:r w:rsidRPr="00501570">
        <w:rPr>
          <w:rFonts w:ascii="Courier New" w:hAnsi="Courier New"/>
        </w:rPr>
        <w:t>unused</w:t>
      </w:r>
      <w:r>
        <w:t xml:space="preserve">, that works like </w:t>
      </w:r>
      <w:r w:rsidRPr="004A05DF">
        <w:rPr>
          <w:rFonts w:ascii="Courier New" w:hAnsi="Courier New"/>
        </w:rPr>
        <w:t>const</w:t>
      </w:r>
      <w:r>
        <w:t xml:space="preserve"> in this regard but which can be used to annotate non-</w:t>
      </w:r>
      <w:r w:rsidRPr="004A05DF">
        <w:rPr>
          <w:rFonts w:ascii="Courier New" w:hAnsi="Courier New"/>
        </w:rPr>
        <w:t>const</w:t>
      </w:r>
      <w:r>
        <w:t xml:space="preserve"> methods in a </w:t>
      </w:r>
      <w:r>
        <w:rPr>
          <w:rFonts w:ascii="Courier New" w:hAnsi="Courier New"/>
        </w:rPr>
        <w:t>stageprop</w:t>
      </w:r>
      <w:r>
        <w:t xml:space="preserve"> so the language treats them as though they </w:t>
      </w:r>
      <w:r w:rsidRPr="00501570">
        <w:rPr>
          <w:i/>
        </w:rPr>
        <w:t>were</w:t>
      </w:r>
      <w:r>
        <w:t xml:space="preserve"> </w:t>
      </w:r>
      <w:r w:rsidRPr="004A05DF">
        <w:rPr>
          <w:rFonts w:ascii="Courier New" w:hAnsi="Courier New"/>
        </w:rPr>
        <w:t>const</w:t>
      </w:r>
      <w:r>
        <w:t xml:space="preserve"> in that Context. So </w:t>
      </w:r>
      <w:r w:rsidRPr="00501570">
        <w:rPr>
          <w:rFonts w:ascii="Courier New" w:hAnsi="Courier New"/>
        </w:rPr>
        <w:t>SOURCE_ACCOUNT</w:t>
      </w:r>
      <w:r>
        <w:t xml:space="preserve"> in PayBillis is declared like this:</w:t>
      </w:r>
    </w:p>
    <w:p w:rsidR="00501570" w:rsidRDefault="00501570" w:rsidP="004A05DF"/>
    <w:p w:rsidR="00501570" w:rsidRPr="004A05DF" w:rsidRDefault="00501570" w:rsidP="00501570">
      <w:pPr>
        <w:rPr>
          <w:rFonts w:ascii="Courier New" w:hAnsi="Courier New"/>
        </w:rPr>
      </w:pPr>
      <w:r w:rsidRPr="004A05DF">
        <w:rPr>
          <w:rFonts w:ascii="Courier New" w:hAnsi="Courier New"/>
        </w:rPr>
        <w:t xml:space="preserve">    </w:t>
      </w:r>
      <w:r>
        <w:rPr>
          <w:rFonts w:ascii="Courier New" w:hAnsi="Courier New"/>
        </w:rPr>
        <w:t>stageprop</w:t>
      </w:r>
      <w:r w:rsidRPr="004A05DF">
        <w:rPr>
          <w:rFonts w:ascii="Courier New" w:hAnsi="Courier New"/>
        </w:rPr>
        <w:t xml:space="preserve"> SOURCE_ACCOUNT {</w:t>
      </w:r>
    </w:p>
    <w:p w:rsidR="00501570" w:rsidRPr="004A05DF" w:rsidRDefault="00501570" w:rsidP="00501570">
      <w:pPr>
        <w:rPr>
          <w:rFonts w:ascii="Courier New" w:hAnsi="Courier New"/>
        </w:rPr>
      </w:pPr>
      <w:r w:rsidRPr="004A05DF">
        <w:rPr>
          <w:rFonts w:ascii="Courier New" w:hAnsi="Courier New"/>
        </w:rPr>
        <w:t xml:space="preserve">        public String accountID() const;</w:t>
      </w:r>
    </w:p>
    <w:p w:rsidR="00501570" w:rsidRPr="004A05DF" w:rsidRDefault="00501570" w:rsidP="00501570">
      <w:pPr>
        <w:rPr>
          <w:rFonts w:ascii="Courier New" w:hAnsi="Courier New"/>
        </w:rPr>
      </w:pPr>
      <w:r w:rsidRPr="004A05DF">
        <w:rPr>
          <w:rFonts w:ascii="Courier New" w:hAnsi="Courier New"/>
        </w:rPr>
        <w:t xml:space="preserve">        public Currency availableBalance() const;</w:t>
      </w:r>
    </w:p>
    <w:p w:rsidR="00501570" w:rsidRPr="004A05DF" w:rsidRDefault="00501570" w:rsidP="00501570">
      <w:pPr>
        <w:rPr>
          <w:rFonts w:ascii="Courier New" w:hAnsi="Courier New"/>
        </w:rPr>
      </w:pPr>
      <w:r w:rsidRPr="004A05DF">
        <w:rPr>
          <w:rFonts w:ascii="Courier New" w:hAnsi="Courier New"/>
        </w:rPr>
        <w:t xml:space="preserve">        public void increas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decreas</w:t>
      </w:r>
      <w:r>
        <w:rPr>
          <w:rFonts w:ascii="Courier New" w:hAnsi="Courier New"/>
        </w:rPr>
        <w:t xml:space="preserve">eBalance(Currency amount) </w:t>
      </w:r>
      <w:r w:rsidRPr="00E04C6F">
        <w:rPr>
          <w:rFonts w:ascii="Courier New" w:hAnsi="Courier New"/>
          <w:b/>
        </w:rPr>
        <w:t>unused</w:t>
      </w:r>
      <w:r w:rsidRPr="004A05DF">
        <w:rPr>
          <w:rFonts w:ascii="Courier New" w:hAnsi="Courier New"/>
        </w:rPr>
        <w:t>;</w:t>
      </w:r>
    </w:p>
    <w:p w:rsidR="00501570" w:rsidRPr="004A05DF" w:rsidRDefault="00501570" w:rsidP="00501570">
      <w:pPr>
        <w:rPr>
          <w:rFonts w:ascii="Courier New" w:hAnsi="Courier New"/>
        </w:rPr>
      </w:pPr>
      <w:r w:rsidRPr="004A05DF">
        <w:rPr>
          <w:rFonts w:ascii="Courier New" w:hAnsi="Courier New"/>
        </w:rPr>
        <w:t xml:space="preserve">        public void updateLog(String message, Date dt, Currency amount) </w:t>
      </w:r>
      <w:r w:rsidRPr="00E04C6F">
        <w:rPr>
          <w:rFonts w:ascii="Courier New" w:hAnsi="Courier New"/>
          <w:b/>
        </w:rPr>
        <w:t>unused</w:t>
      </w:r>
    </w:p>
    <w:p w:rsidR="00501570" w:rsidRPr="004A05DF" w:rsidRDefault="00501570" w:rsidP="00501570">
      <w:pPr>
        <w:rPr>
          <w:rFonts w:ascii="Courier New" w:hAnsi="Courier New"/>
        </w:rPr>
      </w:pPr>
      <w:r w:rsidRPr="004A05DF">
        <w:rPr>
          <w:rFonts w:ascii="Courier New" w:hAnsi="Courier New"/>
        </w:rPr>
        <w:t xml:space="preserve">    } requires {</w:t>
      </w:r>
    </w:p>
    <w:p w:rsidR="00501570" w:rsidRPr="004A05DF" w:rsidRDefault="00501570" w:rsidP="00501570">
      <w:pPr>
        <w:rPr>
          <w:rFonts w:ascii="Courier New" w:hAnsi="Courier New"/>
        </w:rPr>
      </w:pPr>
      <w:r w:rsidRPr="004A05DF">
        <w:rPr>
          <w:rFonts w:ascii="Courier New" w:hAnsi="Courier New"/>
        </w:rPr>
        <w:t xml:space="preserve">        String accountID() const;</w:t>
      </w:r>
    </w:p>
    <w:p w:rsidR="00501570" w:rsidRPr="004A05DF" w:rsidRDefault="00501570" w:rsidP="00501570">
      <w:pPr>
        <w:rPr>
          <w:rFonts w:ascii="Courier New" w:hAnsi="Courier New"/>
        </w:rPr>
      </w:pPr>
      <w:r w:rsidRPr="004A05DF">
        <w:rPr>
          <w:rFonts w:ascii="Courier New" w:hAnsi="Courier New"/>
        </w:rPr>
        <w:t xml:space="preserve">        Currency availableBalance() const;</w:t>
      </w:r>
    </w:p>
    <w:p w:rsidR="00501570" w:rsidRPr="004A05DF" w:rsidRDefault="00501570" w:rsidP="00501570">
      <w:pPr>
        <w:rPr>
          <w:rFonts w:ascii="Courier New" w:hAnsi="Courier New"/>
        </w:rPr>
      </w:pPr>
      <w:r w:rsidRPr="004A05DF">
        <w:rPr>
          <w:rFonts w:ascii="Courier New" w:hAnsi="Courier New"/>
        </w:rPr>
        <w:t xml:space="preserve">        void increaseBalance(Currency amount);</w:t>
      </w:r>
    </w:p>
    <w:p w:rsidR="00501570" w:rsidRPr="004A05DF" w:rsidRDefault="00501570" w:rsidP="00501570">
      <w:pPr>
        <w:rPr>
          <w:rFonts w:ascii="Courier New" w:hAnsi="Courier New"/>
        </w:rPr>
      </w:pPr>
      <w:r w:rsidRPr="004A05DF">
        <w:rPr>
          <w:rFonts w:ascii="Courier New" w:hAnsi="Courier New"/>
        </w:rPr>
        <w:t xml:space="preserve">        void decreaseBalance(Currency amount);</w:t>
      </w:r>
    </w:p>
    <w:p w:rsidR="00501570" w:rsidRPr="004A05DF" w:rsidRDefault="00501570" w:rsidP="00501570">
      <w:pPr>
        <w:rPr>
          <w:rFonts w:ascii="Courier New" w:hAnsi="Courier New"/>
        </w:rPr>
      </w:pPr>
      <w:r w:rsidRPr="004A05DF">
        <w:rPr>
          <w:rFonts w:ascii="Courier New" w:hAnsi="Courier New"/>
        </w:rPr>
        <w:t xml:space="preserve">        void updateLog(String message, Date d</w:t>
      </w:r>
      <w:r>
        <w:rPr>
          <w:rFonts w:ascii="Courier New" w:hAnsi="Courier New"/>
        </w:rPr>
        <w:t>a</w:t>
      </w:r>
      <w:r w:rsidRPr="004A05DF">
        <w:rPr>
          <w:rFonts w:ascii="Courier New" w:hAnsi="Courier New"/>
        </w:rPr>
        <w:t>t</w:t>
      </w:r>
      <w:r>
        <w:rPr>
          <w:rFonts w:ascii="Courier New" w:hAnsi="Courier New"/>
        </w:rPr>
        <w:t>e</w:t>
      </w:r>
      <w:r w:rsidRPr="004A05DF">
        <w:rPr>
          <w:rFonts w:ascii="Courier New" w:hAnsi="Courier New"/>
        </w:rPr>
        <w:t>, Currency amount)</w:t>
      </w:r>
    </w:p>
    <w:p w:rsidR="00501570" w:rsidRPr="004A05DF" w:rsidRDefault="00501570" w:rsidP="00501570">
      <w:pPr>
        <w:rPr>
          <w:rFonts w:ascii="Courier New" w:hAnsi="Courier New"/>
        </w:rPr>
      </w:pPr>
      <w:r w:rsidRPr="004A05DF">
        <w:rPr>
          <w:rFonts w:ascii="Courier New" w:hAnsi="Courier New"/>
        </w:rPr>
        <w:t xml:space="preserve">    }</w:t>
      </w:r>
    </w:p>
    <w:p w:rsidR="007C06AC" w:rsidRDefault="007C06AC" w:rsidP="004A05DF"/>
    <w:p w:rsidR="00077D65" w:rsidRPr="00A676D6" w:rsidRDefault="00501570" w:rsidP="004A05DF">
      <w:r>
        <w:t xml:space="preserve">This allows </w:t>
      </w:r>
      <w:r w:rsidRPr="00501570">
        <w:rPr>
          <w:rFonts w:ascii="Courier New" w:hAnsi="Courier New"/>
        </w:rPr>
        <w:t>SOURCE_ACCOUNT</w:t>
      </w:r>
      <w:r>
        <w:t xml:space="preserve"> to be declared as a </w:t>
      </w:r>
      <w:r>
        <w:rPr>
          <w:rFonts w:ascii="Courier New" w:hAnsi="Courier New"/>
        </w:rPr>
        <w:t>stageprop</w:t>
      </w:r>
      <w:r>
        <w:t xml:space="preserve"> in PayBills. Each of the </w:t>
      </w:r>
      <w:r w:rsidRPr="00501570">
        <w:rPr>
          <w:rFonts w:ascii="Courier New" w:hAnsi="Courier New"/>
        </w:rPr>
        <w:t>CREDITOR</w:t>
      </w:r>
      <w:r>
        <w:t xml:space="preserve"> Contexts</w:t>
      </w:r>
      <w:r w:rsidR="00E04C6F">
        <w:t xml:space="preserve"> (of Context TransferMoneyContext)</w:t>
      </w:r>
      <w:r>
        <w:t xml:space="preserve"> can bind the same object to a Role (which may also be called </w:t>
      </w:r>
      <w:r w:rsidRPr="00501570">
        <w:rPr>
          <w:rFonts w:ascii="Courier New" w:hAnsi="Courier New"/>
        </w:rPr>
        <w:t>SOURCE_ACCOUNT</w:t>
      </w:r>
      <w:r>
        <w:rPr>
          <w:rFonts w:ascii="Courier New" w:hAnsi="Courier New"/>
        </w:rPr>
        <w:t xml:space="preserve"> </w:t>
      </w:r>
      <w:r>
        <w:t xml:space="preserve">— why not?) where </w:t>
      </w:r>
      <w:r w:rsidRPr="004A05DF">
        <w:rPr>
          <w:rFonts w:ascii="Courier New" w:hAnsi="Courier New"/>
        </w:rPr>
        <w:t>decreas</w:t>
      </w:r>
      <w:r>
        <w:rPr>
          <w:rFonts w:ascii="Courier New" w:hAnsi="Courier New"/>
        </w:rPr>
        <w:t>eBalance</w:t>
      </w:r>
      <w:r>
        <w:t xml:space="preserve"> is just an ordinary script that is adorned neither with a </w:t>
      </w:r>
      <w:r w:rsidRPr="004A05DF">
        <w:rPr>
          <w:rFonts w:ascii="Courier New" w:hAnsi="Courier New"/>
        </w:rPr>
        <w:t>const</w:t>
      </w:r>
      <w:r>
        <w:t xml:space="preserve"> nor an </w:t>
      </w:r>
      <w:r>
        <w:rPr>
          <w:rFonts w:ascii="Courier New" w:hAnsi="Courier New"/>
        </w:rPr>
        <w:t>unused</w:t>
      </w:r>
      <w:r>
        <w:t xml:space="preserve"> modifier. Since only one Creditor is in existence at any given time</w:t>
      </w:r>
      <w:r w:rsidR="007C06AC">
        <w:t xml:space="preserve"> (we pay bills one at a time)</w:t>
      </w:r>
      <w:r>
        <w:t xml:space="preserve">, the Role-player is ever bound to at most one Role — and one </w:t>
      </w:r>
      <w:r>
        <w:rPr>
          <w:rFonts w:ascii="Courier New" w:hAnsi="Courier New"/>
        </w:rPr>
        <w:t>stageprop</w:t>
      </w:r>
      <w:r w:rsidR="007C06AC">
        <w:t xml:space="preserve"> as well</w:t>
      </w:r>
      <w:r>
        <w:t>. There is no danger that one Context can modify the state of a Role-player bound to a Role in another Context.</w:t>
      </w:r>
    </w:p>
    <w:p w:rsidR="005A2997" w:rsidRDefault="00077D65" w:rsidP="00077D65">
      <w:pPr>
        <w:pStyle w:val="Heading2"/>
      </w:pPr>
      <w:r>
        <w:t>An example</w:t>
      </w:r>
    </w:p>
    <w:p w:rsidR="00861EC4" w:rsidRPr="005A2997" w:rsidRDefault="00861EC4" w:rsidP="005A2997"/>
    <w:p w:rsidR="00D67AC3"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D67AC3">
        <w:tc>
          <w:tcPr>
            <w:tcW w:w="10318" w:type="dxa"/>
          </w:tcPr>
          <w:tbl>
            <w:tblPr>
              <w:tblStyle w:val="MediumGrid3-Accent3"/>
              <w:tblW w:w="0" w:type="auto"/>
              <w:jc w:val="center"/>
              <w:tblLook w:val="0620"/>
            </w:tblPr>
            <w:tblGrid>
              <w:gridCol w:w="1615"/>
              <w:gridCol w:w="3959"/>
            </w:tblGrid>
            <w:tr w:rsidR="00D67AC3">
              <w:trPr>
                <w:cnfStyle w:val="100000000000"/>
                <w:trHeight w:val="238"/>
                <w:jc w:val="center"/>
              </w:trPr>
              <w:tc>
                <w:tcPr>
                  <w:tcW w:w="1615" w:type="dxa"/>
                  <w:shd w:val="clear" w:color="auto" w:fill="00B050"/>
                </w:tcPr>
                <w:p w:rsidR="00D67AC3" w:rsidRDefault="00D67AC3" w:rsidP="00247DC6">
                  <w:pPr>
                    <w:keepLines/>
                    <w:jc w:val="center"/>
                  </w:pPr>
                  <w:r>
                    <w:t>Domain</w:t>
                  </w:r>
                </w:p>
              </w:tc>
              <w:tc>
                <w:tcPr>
                  <w:tcW w:w="3959" w:type="dxa"/>
                  <w:shd w:val="clear" w:color="auto" w:fill="00B050"/>
                </w:tcPr>
                <w:p w:rsidR="00D67AC3" w:rsidRDefault="00D67AC3" w:rsidP="00247DC6">
                  <w:pPr>
                    <w:keepLines/>
                    <w:jc w:val="center"/>
                  </w:pPr>
                  <w:r>
                    <w:t>Description</w:t>
                  </w:r>
                </w:p>
              </w:tc>
            </w:tr>
            <w:tr w:rsidR="00D67AC3">
              <w:trPr>
                <w:trHeight w:val="238"/>
                <w:jc w:val="center"/>
              </w:trPr>
              <w:tc>
                <w:tcPr>
                  <w:tcW w:w="1615" w:type="dxa"/>
                </w:tcPr>
                <w:p w:rsidR="00D67AC3" w:rsidRDefault="00D67AC3" w:rsidP="00247DC6">
                  <w:pPr>
                    <w:keepLines/>
                    <w:jc w:val="center"/>
                  </w:pPr>
                  <w:r>
                    <w:t>Document</w:t>
                  </w:r>
                </w:p>
              </w:tc>
              <w:tc>
                <w:tcPr>
                  <w:tcW w:w="3959" w:type="dxa"/>
                </w:tcPr>
                <w:p w:rsidR="00D67AC3" w:rsidRDefault="00D67AC3" w:rsidP="00247DC6">
                  <w:pPr>
                    <w:keepLines/>
                    <w:jc w:val="center"/>
                  </w:pPr>
                  <w:r>
                    <w:t>Encapsulates the sequence of words from a manuscript</w:t>
                  </w:r>
                </w:p>
              </w:tc>
            </w:tr>
            <w:tr w:rsidR="00D67AC3">
              <w:trPr>
                <w:trHeight w:val="255"/>
                <w:jc w:val="center"/>
              </w:trPr>
              <w:tc>
                <w:tcPr>
                  <w:tcW w:w="1615" w:type="dxa"/>
                </w:tcPr>
                <w:p w:rsidR="00D67AC3" w:rsidRDefault="00D67AC3" w:rsidP="00247DC6">
                  <w:pPr>
                    <w:keepLines/>
                    <w:jc w:val="center"/>
                  </w:pPr>
                  <w:r>
                    <w:t>Word</w:t>
                  </w:r>
                </w:p>
              </w:tc>
              <w:tc>
                <w:tcPr>
                  <w:tcW w:w="3959" w:type="dxa"/>
                </w:tcPr>
                <w:p w:rsidR="00D67AC3" w:rsidRDefault="00D67AC3" w:rsidP="00247DC6">
                  <w:pPr>
                    <w:keepLines/>
                    <w:jc w:val="center"/>
                  </w:pPr>
                  <w:r>
                    <w:t>A unit of spell-checkability, but it also includes units of punctuation and spacing</w:t>
                  </w:r>
                </w:p>
              </w:tc>
            </w:tr>
            <w:tr w:rsidR="00D67AC3">
              <w:trPr>
                <w:trHeight w:val="255"/>
                <w:jc w:val="center"/>
              </w:trPr>
              <w:tc>
                <w:tcPr>
                  <w:tcW w:w="1615" w:type="dxa"/>
                </w:tcPr>
                <w:p w:rsidR="00D67AC3" w:rsidRDefault="00D67AC3" w:rsidP="00247DC6">
                  <w:pPr>
                    <w:keepLines/>
                    <w:jc w:val="center"/>
                  </w:pPr>
                  <w:r>
                    <w:t>Dictionary</w:t>
                  </w:r>
                </w:p>
              </w:tc>
              <w:tc>
                <w:tcPr>
                  <w:tcW w:w="3959" w:type="dxa"/>
                </w:tcPr>
                <w:p w:rsidR="00D67AC3" w:rsidRDefault="00D67AC3" w:rsidP="00247DC6">
                  <w:pPr>
                    <w:keepLines/>
                    <w:jc w:val="center"/>
                  </w:pPr>
                  <w:r>
                    <w:t>The locus of deciding whether a given word is spelled correctly or not, and an oracle that can provide suggested replacements for misspellings</w:t>
                  </w:r>
                </w:p>
              </w:tc>
            </w:tr>
          </w:tbl>
          <w:p w:rsidR="00D67AC3" w:rsidRDefault="00D67AC3" w:rsidP="00D67AC3">
            <w:pPr>
              <w:keepLines/>
              <w:jc w:val="center"/>
            </w:pPr>
          </w:p>
          <w:p w:rsidR="00D67AC3" w:rsidRDefault="00D67AC3" w:rsidP="00D67AC3">
            <w:pPr>
              <w:keepLines/>
              <w:jc w:val="center"/>
            </w:pPr>
            <w:r>
              <w:t>The domains of the design</w:t>
            </w:r>
          </w:p>
        </w:tc>
      </w:tr>
    </w:tbl>
    <w:p w:rsidR="004911D1" w:rsidRDefault="004911D1" w:rsidP="00861EC4"/>
    <w:p w:rsidR="00B35DCF" w:rsidRDefault="00B35DCF" w:rsidP="00861EC4"/>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F31850" w:rsidP="001D7BD2"/>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A72917">
      <w:pPr>
        <w:pStyle w:val="Heading3"/>
      </w:pPr>
      <w:r>
        <w:t>The narrative and user story</w:t>
      </w:r>
    </w:p>
    <w:p w:rsidR="00DF1ADA" w:rsidRPr="002805D2" w:rsidRDefault="00DF1ADA" w:rsidP="00A72917">
      <w:pPr>
        <w:keepLines/>
      </w:pPr>
    </w:p>
    <w:p w:rsidR="00E47346" w:rsidRDefault="00DF1ADA" w:rsidP="00A72917">
      <w:pPr>
        <w:keepLines/>
      </w:pPr>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w:t>
      </w:r>
      <w:r w:rsidR="004B18F7">
        <w:rPr>
          <w:i/>
        </w:rPr>
        <w:t>ast that was kept by the king of</w:t>
      </w:r>
      <w:r w:rsidRPr="00370827">
        <w:rPr>
          <w:i/>
        </w:rPr>
        <w:t xml:space="preserve">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3C0C97" w:rsidRDefault="002805D2" w:rsidP="00DF1ADA">
      <w:r>
        <w:t>Together, these preliminary activities prepare us to dig into the scenarios and to discuss how the feature is going to work. We can document our decisions in a use case.</w:t>
      </w:r>
    </w:p>
    <w:p w:rsidR="003C0C97" w:rsidRDefault="003C0C97" w:rsidP="00DF1ADA"/>
    <w:p w:rsidR="003C0C97" w:rsidRDefault="003C0C97" w:rsidP="00DF1ADA">
      <w:r>
        <w:t>So, for this case:</w:t>
      </w:r>
    </w:p>
    <w:p w:rsidR="003C0C97" w:rsidRDefault="003C0C97" w:rsidP="00DF1ADA"/>
    <w:p w:rsidR="00B35DCF" w:rsidRPr="00DF1ADA" w:rsidRDefault="003C0C97" w:rsidP="003C0C97">
      <w:pPr>
        <w:ind w:left="720"/>
      </w:pPr>
      <w:r w:rsidRPr="003C0C97">
        <w:rPr>
          <w:i/>
        </w:rPr>
        <w:t>As an author I want a correctly-spelled manuscript</w:t>
      </w:r>
      <w:r w:rsidR="004B18F7">
        <w:t xml:space="preserve">, </w:t>
      </w:r>
      <w:r w:rsidR="004B18F7" w:rsidRPr="004B18F7">
        <w:rPr>
          <w:i/>
        </w:rPr>
        <w:t>so I can give it to others to read without the risk of being embarrassed, or without them misunderstanding what I was trying to say</w:t>
      </w:r>
      <w:r w:rsidR="004B18F7">
        <w:t>.</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4234EB"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4234EB">
        <w:tc>
          <w:tcPr>
            <w:tcW w:w="10318" w:type="dxa"/>
          </w:tcPr>
          <w:p w:rsidR="004234EB" w:rsidRDefault="004234EB" w:rsidP="002416C7">
            <w:pPr>
              <w:keepLines/>
              <w:pageBreakBefore/>
              <w:spacing w:before="120"/>
            </w:pPr>
            <w:r>
              <w:t>Author goal: A manuscript with perfect spelling</w:t>
            </w:r>
          </w:p>
          <w:p w:rsidR="004234EB" w:rsidRDefault="004234EB" w:rsidP="002416C7">
            <w:pPr>
              <w:keepLines/>
              <w:pageBreakBefore/>
            </w:pPr>
          </w:p>
          <w:p w:rsidR="004234EB" w:rsidRDefault="004234EB" w:rsidP="002416C7">
            <w:pPr>
              <w:keepLines/>
              <w:pageBreakBefore/>
            </w:pPr>
            <w:r>
              <w:t>Preconditions: The manuscript has been saved and is non-empty</w:t>
            </w:r>
          </w:p>
          <w:p w:rsidR="004234EB" w:rsidRDefault="004234EB" w:rsidP="002416C7">
            <w:pPr>
              <w:keepLines/>
              <w:pageBreakBefore/>
            </w:pPr>
          </w:p>
          <w:p w:rsidR="004234EB" w:rsidRDefault="004234EB" w:rsidP="002416C7">
            <w:pPr>
              <w:keepLines/>
              <w:pageBreakBefore/>
            </w:pPr>
            <w:r>
              <w:t>Post-condition: Misspelled words have optionally been corrected at the author's discretion. All other manuscript text is intact.</w:t>
            </w:r>
          </w:p>
          <w:p w:rsidR="004234EB" w:rsidRDefault="004234EB" w:rsidP="002416C7">
            <w:pPr>
              <w:keepLines/>
              <w:pageBreakBefore/>
              <w:jc w:val="center"/>
            </w:pPr>
          </w:p>
          <w:tbl>
            <w:tblPr>
              <w:tblStyle w:val="MediumGrid3-Accent3"/>
              <w:tblW w:w="9756" w:type="dxa"/>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620"/>
            </w:tblPr>
            <w:tblGrid>
              <w:gridCol w:w="533"/>
              <w:gridCol w:w="1713"/>
              <w:gridCol w:w="1840"/>
              <w:gridCol w:w="1843"/>
              <w:gridCol w:w="1985"/>
              <w:gridCol w:w="1842"/>
            </w:tblGrid>
            <w:tr w:rsidR="004234EB">
              <w:trPr>
                <w:cnfStyle w:val="100000000000"/>
                <w:jc w:val="center"/>
              </w:trPr>
              <w:tc>
                <w:tcPr>
                  <w:tcW w:w="53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p>
              </w:tc>
              <w:tc>
                <w:tcPr>
                  <w:tcW w:w="171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Author</w:t>
                  </w:r>
                </w:p>
              </w:tc>
              <w:tc>
                <w:tcPr>
                  <w:tcW w:w="1840"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Document</w:t>
                  </w:r>
                </w:p>
              </w:tc>
              <w:tc>
                <w:tcPr>
                  <w:tcW w:w="1843"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Words</w:t>
                  </w:r>
                </w:p>
              </w:tc>
              <w:tc>
                <w:tcPr>
                  <w:tcW w:w="1985"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Word</w:t>
                  </w:r>
                </w:p>
              </w:tc>
              <w:tc>
                <w:tcPr>
                  <w:tcW w:w="1842"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2416C7">
                  <w:pPr>
                    <w:keepLines/>
                    <w:pageBreakBefore/>
                    <w:jc w:val="center"/>
                  </w:pPr>
                  <w:r>
                    <w:t>Dictionary</w:t>
                  </w:r>
                </w:p>
              </w:tc>
            </w:tr>
            <w:tr w:rsidR="004234EB">
              <w:trPr>
                <w:jc w:val="center"/>
              </w:trPr>
              <w:tc>
                <w:tcPr>
                  <w:tcW w:w="533" w:type="dxa"/>
                </w:tcPr>
                <w:p w:rsidR="004234EB" w:rsidRDefault="004234EB" w:rsidP="002416C7">
                  <w:pPr>
                    <w:keepLines/>
                    <w:pageBreakBefore/>
                    <w:jc w:val="center"/>
                  </w:pPr>
                  <w:r>
                    <w:t>1.</w:t>
                  </w:r>
                </w:p>
              </w:tc>
              <w:tc>
                <w:tcPr>
                  <w:tcW w:w="1713" w:type="dxa"/>
                </w:tcPr>
                <w:p w:rsidR="004234EB" w:rsidRDefault="004234EB" w:rsidP="002416C7">
                  <w:pPr>
                    <w:keepLines/>
                    <w:pageBreakBefore/>
                  </w:pPr>
                  <w:r>
                    <w:t>Ask to spell check a manuscript</w:t>
                  </w:r>
                </w:p>
              </w:tc>
              <w:tc>
                <w:tcPr>
                  <w:tcW w:w="1840" w:type="dxa"/>
                </w:tcPr>
                <w:p w:rsidR="004234EB" w:rsidRDefault="004234EB" w:rsidP="002416C7">
                  <w:pPr>
                    <w:keepLines/>
                    <w:pageBreakBefore/>
                  </w:pPr>
                  <w:r>
                    <w:t>Requests that Words build itself from the manuscript</w:t>
                  </w: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2.</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pPr>
                  <w:r>
                    <w:t>Divides the documents into individual Words</w:t>
                  </w: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3.</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pPr>
                  <w:r>
                    <w:t>Asks Words to spell-check itself</w:t>
                  </w:r>
                </w:p>
              </w:tc>
              <w:tc>
                <w:tcPr>
                  <w:tcW w:w="1843" w:type="dxa"/>
                </w:tcPr>
                <w:p w:rsidR="004234EB" w:rsidRDefault="004234EB" w:rsidP="002416C7">
                  <w:pPr>
                    <w:keepLines/>
                    <w:pageBreakBefore/>
                  </w:pPr>
                  <w:r>
                    <w:t>Asks the current word to spell-check itself</w:t>
                  </w: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4.</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Dictionary if it contains the text for my appearance in the document</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5.</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pPr>
                  <w:r>
                    <w:t>Looks up the word and, if incorrectly spelled, returns a suggested spelling</w:t>
                  </w:r>
                </w:p>
              </w:tc>
            </w:tr>
            <w:tr w:rsidR="004234EB">
              <w:trPr>
                <w:jc w:val="center"/>
              </w:trPr>
              <w:tc>
                <w:tcPr>
                  <w:tcW w:w="533" w:type="dxa"/>
                </w:tcPr>
                <w:p w:rsidR="004234EB" w:rsidRDefault="004234EB" w:rsidP="002416C7">
                  <w:pPr>
                    <w:keepLines/>
                    <w:pageBreakBefore/>
                    <w:jc w:val="center"/>
                  </w:pPr>
                  <w:r>
                    <w:t>6.</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the author to validate the spelling</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7.</w:t>
                  </w:r>
                </w:p>
              </w:tc>
              <w:tc>
                <w:tcPr>
                  <w:tcW w:w="1713" w:type="dxa"/>
                </w:tcPr>
                <w:p w:rsidR="004234EB" w:rsidRDefault="004234EB" w:rsidP="002416C7">
                  <w:pPr>
                    <w:keepLines/>
                    <w:pageBreakBefore/>
                  </w:pPr>
                  <w:r>
                    <w:t>Verifies the suggested spelling</w:t>
                  </w: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8.</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Replaces itself with the suggested word</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9.</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jc w:val="center"/>
                  </w:pP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pPr>
                  <w:r>
                    <w:t>Asks the next word (if any) to spell-check itself (NOTE: This causes looping back to step 3)</w:t>
                  </w:r>
                </w:p>
              </w:tc>
              <w:tc>
                <w:tcPr>
                  <w:tcW w:w="1842" w:type="dxa"/>
                </w:tcPr>
                <w:p w:rsidR="004234EB" w:rsidRDefault="004234EB" w:rsidP="002416C7">
                  <w:pPr>
                    <w:keepLines/>
                    <w:pageBreakBefore/>
                    <w:jc w:val="center"/>
                  </w:pPr>
                </w:p>
              </w:tc>
            </w:tr>
            <w:tr w:rsidR="004234EB">
              <w:trPr>
                <w:jc w:val="center"/>
              </w:trPr>
              <w:tc>
                <w:tcPr>
                  <w:tcW w:w="533" w:type="dxa"/>
                </w:tcPr>
                <w:p w:rsidR="004234EB" w:rsidRDefault="004234EB" w:rsidP="002416C7">
                  <w:pPr>
                    <w:keepLines/>
                    <w:pageBreakBefore/>
                    <w:jc w:val="center"/>
                  </w:pPr>
                  <w:r>
                    <w:t>10.</w:t>
                  </w:r>
                </w:p>
              </w:tc>
              <w:tc>
                <w:tcPr>
                  <w:tcW w:w="1713" w:type="dxa"/>
                </w:tcPr>
                <w:p w:rsidR="004234EB" w:rsidRDefault="004234EB" w:rsidP="002416C7">
                  <w:pPr>
                    <w:keepLines/>
                    <w:pageBreakBefore/>
                    <w:jc w:val="center"/>
                  </w:pPr>
                </w:p>
              </w:tc>
              <w:tc>
                <w:tcPr>
                  <w:tcW w:w="1840" w:type="dxa"/>
                </w:tcPr>
                <w:p w:rsidR="004234EB" w:rsidRDefault="004234EB" w:rsidP="002416C7">
                  <w:pPr>
                    <w:keepLines/>
                    <w:pageBreakBefore/>
                  </w:pPr>
                  <w:r>
                    <w:t>Deliver corrected document to the author</w:t>
                  </w:r>
                </w:p>
              </w:tc>
              <w:tc>
                <w:tcPr>
                  <w:tcW w:w="1843" w:type="dxa"/>
                </w:tcPr>
                <w:p w:rsidR="004234EB" w:rsidRDefault="004234EB" w:rsidP="002416C7">
                  <w:pPr>
                    <w:keepLines/>
                    <w:pageBreakBefore/>
                    <w:jc w:val="center"/>
                  </w:pPr>
                </w:p>
              </w:tc>
              <w:tc>
                <w:tcPr>
                  <w:tcW w:w="1985" w:type="dxa"/>
                </w:tcPr>
                <w:p w:rsidR="004234EB" w:rsidRDefault="004234EB" w:rsidP="002416C7">
                  <w:pPr>
                    <w:keepLines/>
                    <w:pageBreakBefore/>
                    <w:jc w:val="center"/>
                  </w:pPr>
                </w:p>
              </w:tc>
              <w:tc>
                <w:tcPr>
                  <w:tcW w:w="1842" w:type="dxa"/>
                </w:tcPr>
                <w:p w:rsidR="004234EB" w:rsidRDefault="004234EB" w:rsidP="002416C7">
                  <w:pPr>
                    <w:keepLines/>
                    <w:pageBreakBefore/>
                    <w:jc w:val="center"/>
                  </w:pPr>
                </w:p>
              </w:tc>
            </w:tr>
            <w:tr w:rsidR="004234EB">
              <w:trPr>
                <w:jc w:val="center"/>
              </w:trPr>
              <w:tc>
                <w:tcPr>
                  <w:tcW w:w="533" w:type="dxa"/>
                  <w:shd w:val="clear" w:color="auto" w:fill="E6EED5"/>
                </w:tcPr>
                <w:p w:rsidR="004234EB" w:rsidRDefault="004234EB" w:rsidP="002416C7">
                  <w:pPr>
                    <w:keepLines/>
                    <w:pageBreakBefore/>
                    <w:jc w:val="center"/>
                    <w:rPr>
                      <w:b/>
                      <w:bCs/>
                    </w:rPr>
                  </w:pPr>
                </w:p>
              </w:tc>
              <w:tc>
                <w:tcPr>
                  <w:tcW w:w="1713" w:type="dxa"/>
                  <w:shd w:val="clear" w:color="auto" w:fill="E6EED5"/>
                </w:tcPr>
                <w:p w:rsidR="004234EB" w:rsidRDefault="004234EB" w:rsidP="002416C7">
                  <w:pPr>
                    <w:keepLines/>
                    <w:pageBreakBefore/>
                    <w:jc w:val="center"/>
                    <w:rPr>
                      <w:b/>
                      <w:bCs/>
                    </w:rPr>
                  </w:pPr>
                </w:p>
              </w:tc>
              <w:tc>
                <w:tcPr>
                  <w:tcW w:w="1840" w:type="dxa"/>
                  <w:shd w:val="clear" w:color="auto" w:fill="E6EED5"/>
                </w:tcPr>
                <w:p w:rsidR="004234EB" w:rsidRDefault="004234EB" w:rsidP="002416C7">
                  <w:pPr>
                    <w:keepLines/>
                    <w:pageBreakBefore/>
                    <w:jc w:val="center"/>
                    <w:rPr>
                      <w:b/>
                      <w:bCs/>
                    </w:rPr>
                  </w:pPr>
                </w:p>
              </w:tc>
              <w:tc>
                <w:tcPr>
                  <w:tcW w:w="1843" w:type="dxa"/>
                  <w:shd w:val="clear" w:color="auto" w:fill="E6EED5"/>
                </w:tcPr>
                <w:p w:rsidR="004234EB" w:rsidRDefault="004234EB" w:rsidP="002416C7">
                  <w:pPr>
                    <w:keepLines/>
                    <w:pageBreakBefore/>
                    <w:jc w:val="center"/>
                    <w:rPr>
                      <w:b/>
                      <w:bCs/>
                    </w:rPr>
                  </w:pPr>
                </w:p>
              </w:tc>
              <w:tc>
                <w:tcPr>
                  <w:tcW w:w="1985" w:type="dxa"/>
                  <w:shd w:val="clear" w:color="auto" w:fill="E6EED5"/>
                </w:tcPr>
                <w:p w:rsidR="004234EB" w:rsidRDefault="004234EB" w:rsidP="002416C7">
                  <w:pPr>
                    <w:keepLines/>
                    <w:pageBreakBefore/>
                    <w:jc w:val="center"/>
                    <w:rPr>
                      <w:b/>
                      <w:bCs/>
                    </w:rPr>
                  </w:pPr>
                </w:p>
              </w:tc>
              <w:tc>
                <w:tcPr>
                  <w:tcW w:w="1842" w:type="dxa"/>
                  <w:shd w:val="clear" w:color="auto" w:fill="E6EED5"/>
                </w:tcPr>
                <w:p w:rsidR="004234EB" w:rsidRDefault="004234EB" w:rsidP="002416C7">
                  <w:pPr>
                    <w:keepLines/>
                    <w:pageBreakBefore/>
                    <w:jc w:val="center"/>
                    <w:rPr>
                      <w:b/>
                      <w:bCs/>
                    </w:rPr>
                  </w:pPr>
                </w:p>
              </w:tc>
            </w:tr>
          </w:tbl>
          <w:p w:rsidR="004234EB" w:rsidRDefault="004234EB" w:rsidP="002416C7">
            <w:pPr>
              <w:pageBreakBefore/>
            </w:pPr>
          </w:p>
        </w:tc>
      </w:tr>
    </w:tbl>
    <w:p w:rsidR="00B52A4A" w:rsidRDefault="00B52A4A" w:rsidP="00A210E9"/>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4234EB">
        <w:tc>
          <w:tcPr>
            <w:tcW w:w="10318" w:type="dxa"/>
          </w:tcPr>
          <w:p w:rsidR="004234EB" w:rsidRDefault="004234EB" w:rsidP="004234EB"/>
          <w:tbl>
            <w:tblPr>
              <w:tblStyle w:val="MediumGrid3-Accent3"/>
              <w:tblW w:w="0" w:type="auto"/>
              <w:jc w:val="center"/>
              <w:tblBorders>
                <w:top w:val="single" w:sz="8" w:space="0" w:color="274304" w:themeColor="accent3" w:themeShade="80"/>
                <w:left w:val="single" w:sz="8" w:space="0" w:color="274304" w:themeColor="accent3" w:themeShade="80"/>
                <w:bottom w:val="single" w:sz="8" w:space="0" w:color="274304" w:themeColor="accent3" w:themeShade="80"/>
                <w:right w:val="single" w:sz="8" w:space="0" w:color="274304" w:themeColor="accent3" w:themeShade="80"/>
                <w:insideH w:val="single" w:sz="8" w:space="0" w:color="274304" w:themeColor="accent3" w:themeShade="80"/>
                <w:insideV w:val="single" w:sz="8" w:space="0" w:color="274304" w:themeColor="accent3" w:themeShade="80"/>
              </w:tblBorders>
              <w:tblLook w:val="0620"/>
            </w:tblPr>
            <w:tblGrid>
              <w:gridCol w:w="505"/>
              <w:gridCol w:w="3577"/>
              <w:gridCol w:w="5782"/>
            </w:tblGrid>
            <w:tr w:rsidR="004234EB">
              <w:trPr>
                <w:cnfStyle w:val="100000000000"/>
                <w:trHeight w:val="101"/>
                <w:jc w:val="center"/>
              </w:trPr>
              <w:tc>
                <w:tcPr>
                  <w:tcW w:w="505"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tc>
              <w:tc>
                <w:tcPr>
                  <w:tcW w:w="3577"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r>
                    <w:t>Author</w:t>
                  </w:r>
                </w:p>
              </w:tc>
              <w:tc>
                <w:tcPr>
                  <w:tcW w:w="5782" w:type="dxa"/>
                  <w:tcBorders>
                    <w:top w:val="none" w:sz="0" w:space="0" w:color="auto"/>
                    <w:left w:val="none" w:sz="0" w:space="0" w:color="auto"/>
                    <w:bottom w:val="none" w:sz="0" w:space="0" w:color="auto"/>
                    <w:right w:val="none" w:sz="0" w:space="0" w:color="auto"/>
                  </w:tcBorders>
                  <w:shd w:val="clear" w:color="auto" w:fill="00B050"/>
                </w:tcPr>
                <w:p w:rsidR="004234EB" w:rsidRDefault="004234EB" w:rsidP="00AB0C46">
                  <w:r>
                    <w:t>Document</w:t>
                  </w:r>
                </w:p>
              </w:tc>
            </w:tr>
            <w:tr w:rsidR="004234EB">
              <w:trPr>
                <w:trHeight w:val="738"/>
                <w:jc w:val="center"/>
              </w:trPr>
              <w:tc>
                <w:tcPr>
                  <w:tcW w:w="505" w:type="dxa"/>
                </w:tcPr>
                <w:p w:rsidR="004234EB" w:rsidRDefault="004234EB" w:rsidP="00AB0C46">
                  <w:r>
                    <w:t>4a.</w:t>
                  </w:r>
                </w:p>
              </w:tc>
              <w:tc>
                <w:tcPr>
                  <w:tcW w:w="3577" w:type="dxa"/>
                </w:tcPr>
                <w:p w:rsidR="004234EB" w:rsidRDefault="004234EB" w:rsidP="00AB0C46">
                  <w:r>
                    <w:t>Dictionary does not contain the word</w:t>
                  </w:r>
                </w:p>
              </w:tc>
              <w:tc>
                <w:tcPr>
                  <w:tcW w:w="5782" w:type="dxa"/>
                </w:tcPr>
                <w:p w:rsidR="004234EB" w:rsidRDefault="004234EB" w:rsidP="00AB0C46">
                  <w:r>
                    <w:t>Apply simple rules to strip plural and generative suffixes from the word and try again. Failing this, assume the word is misspelled</w:t>
                  </w:r>
                </w:p>
              </w:tc>
            </w:tr>
            <w:tr w:rsidR="004234EB">
              <w:trPr>
                <w:trHeight w:val="738"/>
                <w:jc w:val="center"/>
              </w:trPr>
              <w:tc>
                <w:tcPr>
                  <w:tcW w:w="505" w:type="dxa"/>
                </w:tcPr>
                <w:p w:rsidR="004234EB" w:rsidRDefault="004234EB" w:rsidP="00AB0C46">
                  <w:r>
                    <w:t>6a.</w:t>
                  </w:r>
                </w:p>
              </w:tc>
              <w:tc>
                <w:tcPr>
                  <w:tcW w:w="3577" w:type="dxa"/>
                </w:tcPr>
                <w:p w:rsidR="004234EB" w:rsidRDefault="004234EB" w:rsidP="00AB0C46">
                  <w:r>
                    <w:t>Author doesn't answer "Yes" or "No"</w:t>
                  </w:r>
                </w:p>
              </w:tc>
              <w:tc>
                <w:tcPr>
                  <w:tcW w:w="5782" w:type="dxa"/>
                </w:tcPr>
                <w:p w:rsidR="004234EB" w:rsidRDefault="004234EB" w:rsidP="00AB0C46">
                  <w:r>
                    <w:t>Assume the author has himself or herself provided a substitute word. Verify the substitution with the author</w:t>
                  </w:r>
                </w:p>
              </w:tc>
            </w:tr>
            <w:tr w:rsidR="004234EB">
              <w:trPr>
                <w:trHeight w:val="738"/>
                <w:jc w:val="center"/>
              </w:trPr>
              <w:tc>
                <w:tcPr>
                  <w:tcW w:w="505" w:type="dxa"/>
                </w:tcPr>
                <w:p w:rsidR="004234EB" w:rsidRDefault="004234EB" w:rsidP="00AB0C46">
                  <w:r>
                    <w:t>7a.</w:t>
                  </w:r>
                </w:p>
              </w:tc>
              <w:tc>
                <w:tcPr>
                  <w:tcW w:w="3577" w:type="dxa"/>
                </w:tcPr>
                <w:p w:rsidR="004234EB" w:rsidRDefault="004234EB" w:rsidP="00AB0C46">
                  <w:r>
                    <w:t>Author elects to exit spell checking</w:t>
                  </w:r>
                </w:p>
              </w:tc>
              <w:tc>
                <w:tcPr>
                  <w:tcW w:w="5782" w:type="dxa"/>
                </w:tcPr>
                <w:p w:rsidR="004234EB" w:rsidRDefault="004234EB" w:rsidP="00AB0C46">
                  <w:r>
                    <w:t>Spell checking terminates (Do we return the cursor to the location where the author was when initiating spell checking, or to the last substituted word?)</w:t>
                  </w:r>
                </w:p>
              </w:tc>
            </w:tr>
          </w:tbl>
          <w:p w:rsidR="004234EB" w:rsidRDefault="004234EB" w:rsidP="004234EB"/>
          <w:p w:rsidR="004234EB" w:rsidRPr="005A2997" w:rsidRDefault="004234EB" w:rsidP="004234EB">
            <w:pPr>
              <w:jc w:val="center"/>
            </w:pPr>
            <w:r>
              <w:t>Deviations to the use case</w:t>
            </w:r>
          </w:p>
          <w:p w:rsidR="004234EB" w:rsidRDefault="004234EB" w:rsidP="00A210E9"/>
        </w:tc>
      </w:tr>
    </w:tbl>
    <w:p w:rsidR="00B52A4A" w:rsidRDefault="00B52A4A" w:rsidP="00A210E9"/>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DF1ADA" w:rsidP="00A210E9"/>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This class is a simple, small dictionary that is the actual implementation of a dictionary the program will consult to validate word spelling. The hear</w:t>
      </w:r>
      <w:r w:rsidR="00A851FB">
        <w:t>t</w:t>
      </w:r>
      <w:r>
        <w:t xml:space="preserve">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0A1F3C" w:rsidRDefault="00AE2924" w:rsidP="000A1F3C">
      <w:pPr>
        <w:ind w:left="720"/>
        <w:rPr>
          <w:rFonts w:ascii="Courier New" w:hAnsi="Courier New"/>
        </w:rPr>
      </w:pPr>
      <w:r w:rsidRPr="00AE2924">
        <w:rPr>
          <w:rFonts w:ascii="Courier New" w:hAnsi="Courier New"/>
        </w:rPr>
        <w:t xml:space="preserve">            for (int dictWordColumn = 0; d</w:t>
      </w:r>
      <w:r w:rsidR="000A1F3C">
        <w:rPr>
          <w:rFonts w:ascii="Courier New" w:hAnsi="Courier New"/>
        </w:rPr>
        <w:t>ictWordColumn &lt; dictWordLength;</w:t>
      </w:r>
      <w:r w:rsidRPr="00AE2924">
        <w:rPr>
          <w:rFonts w:ascii="Courier New" w:hAnsi="Courier New"/>
        </w:rPr>
        <w:t xml:space="preserve">                                           </w:t>
      </w:r>
    </w:p>
    <w:p w:rsidR="00AE2924" w:rsidRPr="00AE2924" w:rsidRDefault="000A1F3C" w:rsidP="00AE2924">
      <w:pPr>
        <w:ind w:left="720"/>
        <w:rPr>
          <w:rFonts w:ascii="Courier New" w:hAnsi="Courier New"/>
        </w:rPr>
      </w:pPr>
      <w:r>
        <w:rPr>
          <w:rFonts w:ascii="Courier New" w:hAnsi="Courier New"/>
        </w:rPr>
        <w:t xml:space="preserve">                                                           </w:t>
      </w:r>
      <w:r w:rsidR="00AE2924" w:rsidRPr="00AE2924">
        <w:rPr>
          <w:rFonts w:ascii="Courier New" w:hAnsi="Courier New"/>
        </w:rPr>
        <w:t>dictWordColumn++) {</w:t>
      </w:r>
    </w:p>
    <w:p w:rsidR="00AE2924" w:rsidRPr="00AE2924" w:rsidRDefault="00AE2924" w:rsidP="00AE2924">
      <w:pPr>
        <w:ind w:left="720"/>
        <w:rPr>
          <w:rFonts w:ascii="Courier New" w:hAnsi="Courier New"/>
        </w:rPr>
      </w:pPr>
      <w:r w:rsidRPr="00AE2924">
        <w:rPr>
          <w:rFonts w:ascii="Courier New" w:hAnsi="Courier New"/>
        </w:rPr>
        <w:t xml:space="preserve">               if (dic</w:t>
      </w:r>
      <w:r w:rsidR="000A1F3C">
        <w:rPr>
          <w:rFonts w:ascii="Courier New" w:hAnsi="Courier New"/>
        </w:rPr>
        <w:t>tWord.substring(dictWordColumn,</w:t>
      </w:r>
      <w:r w:rsidRPr="00AE2924">
        <w:rPr>
          <w:rFonts w:ascii="Courier New" w:hAnsi="Courier New"/>
        </w:rPr>
        <w:t>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331E9E" w:rsidRPr="00331E9E" w:rsidRDefault="00AE2924" w:rsidP="00331E9E">
      <w:pPr>
        <w:ind w:left="720"/>
        <w:rPr>
          <w:rFonts w:ascii="Courier New" w:hAnsi="Courier New"/>
        </w:rPr>
      </w:pPr>
      <w:r w:rsidRPr="00AE2924">
        <w:rPr>
          <w:rFonts w:ascii="Courier New" w:hAnsi="Courier New"/>
        </w:rPr>
        <w:t xml:space="preserve">                  </w:t>
      </w:r>
      <w:r w:rsidR="00331E9E" w:rsidRPr="00331E9E">
        <w:rPr>
          <w:rFonts w:ascii="Courier New" w:hAnsi="Courier New"/>
        </w:rPr>
        <w:t>indexDifference = Math.abs(indexDifference);</w:t>
      </w:r>
    </w:p>
    <w:p w:rsidR="00331E9E" w:rsidRPr="00331E9E" w:rsidRDefault="00331E9E" w:rsidP="00331E9E">
      <w:pPr>
        <w:ind w:left="720"/>
        <w:rPr>
          <w:rFonts w:ascii="Courier New" w:hAnsi="Courier New"/>
        </w:rPr>
      </w:pPr>
      <w:r w:rsidRPr="00331E9E">
        <w:rPr>
          <w:rFonts w:ascii="Courier New" w:hAnsi="Courier New"/>
        </w:rPr>
        <w:t xml:space="preserve">                  highestColumnScore = Math.max(highestColumnScore,</w:t>
      </w:r>
    </w:p>
    <w:p w:rsidR="00AE2924" w:rsidRPr="00AE2924" w:rsidRDefault="00331E9E" w:rsidP="00331E9E">
      <w:pPr>
        <w:ind w:left="720"/>
        <w:rPr>
          <w:rFonts w:ascii="Courier New" w:hAnsi="Courier New"/>
        </w:rPr>
      </w:pPr>
      <w:r w:rsidRPr="00331E9E">
        <w:rPr>
          <w:rFonts w:ascii="Courier New" w:hAnsi="Courier New"/>
        </w:rPr>
        <w:t xml:space="preserve">                           </w:t>
      </w:r>
      <w:r w:rsidR="000A1F3C">
        <w:rPr>
          <w:rFonts w:ascii="Courier New" w:hAnsi="Courier New"/>
        </w:rPr>
        <w:t xml:space="preserve">                   </w:t>
      </w:r>
      <w:r w:rsidRPr="00331E9E">
        <w:rPr>
          <w:rFonts w:ascii="Courier New" w:hAnsi="Courier New"/>
        </w:rPr>
        <w:t>(wordLength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xml:space="preserve">", we use the </w:t>
      </w:r>
      <w:r w:rsidRPr="00FA0B87">
        <w:rPr>
          <w:rFonts w:ascii="Courier New" w:hAnsi="Courier New"/>
        </w:rPr>
        <w:t>clone</w:t>
      </w:r>
      <w:r>
        <w:t xml:space="preserv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w:t>
      </w:r>
      <w:r w:rsidR="00290C9B">
        <w:t>Such aliasing</w:t>
      </w:r>
      <w:r>
        <w:t xml:space="preserve">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.add("jumped");</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("over");</w:t>
      </w:r>
    </w:p>
    <w:p w:rsidR="00E379F4" w:rsidRPr="00E379F4" w:rsidRDefault="001D3B20" w:rsidP="00E379F4">
      <w:pPr>
        <w:ind w:left="1440" w:firstLine="720"/>
        <w:rPr>
          <w:rFonts w:ascii="Courier New" w:hAnsi="Courier New"/>
        </w:rPr>
      </w:pPr>
      <w:r>
        <w:rPr>
          <w:rFonts w:ascii="Courier New" w:hAnsi="Courier New"/>
        </w:rPr>
        <w:t>words_.</w:t>
      </w:r>
      <w:r w:rsidRPr="00E379F4">
        <w:rPr>
          <w:rFonts w:ascii="Courier New" w:hAnsi="Courier New"/>
        </w:rPr>
        <w:t>add</w:t>
      </w:r>
      <w:r w:rsidR="00E379F4" w:rsidRPr="00E379F4">
        <w:rPr>
          <w:rFonts w:ascii="Courier New" w:hAnsi="Courier New"/>
        </w:rPr>
        <w:t>("lazy");</w:t>
      </w:r>
    </w:p>
    <w:p w:rsidR="00E379F4" w:rsidRPr="00E379F4" w:rsidRDefault="001D3B20" w:rsidP="00E379F4">
      <w:pPr>
        <w:ind w:left="1440" w:firstLine="720"/>
        <w:rPr>
          <w:rFonts w:ascii="Courier New" w:hAnsi="Courier New"/>
        </w:rPr>
      </w:pPr>
      <w:r>
        <w:rPr>
          <w:rFonts w:ascii="Courier New" w:hAnsi="Courier New"/>
        </w:rPr>
        <w:t>words_.</w:t>
      </w:r>
      <w:r w:rsidR="00E379F4" w:rsidRPr="00E379F4">
        <w:rPr>
          <w:rFonts w:ascii="Courier New" w:hAnsi="Courier New"/>
        </w:rPr>
        <w:t>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w:t>
      </w:r>
      <w:r w:rsidR="009735D9">
        <w:t>vector</w:t>
      </w:r>
      <w:r>
        <w:t>,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0A1F3C" w:rsidRDefault="00FD67D6" w:rsidP="008667A3">
      <w:pPr>
        <w:ind w:left="720"/>
        <w:rPr>
          <w:rFonts w:ascii="Courier New" w:hAnsi="Courier New"/>
        </w:rPr>
      </w:pPr>
      <w:r w:rsidRPr="00FD67D6">
        <w:rPr>
          <w:rFonts w:ascii="Courier New" w:hAnsi="Courier New"/>
        </w:rPr>
        <w:t xml:space="preserve">         case "ø": case "Ø": case "æ": case "Æ": case "å": case "Å": false; </w:t>
      </w:r>
    </w:p>
    <w:p w:rsidR="00FD67D6" w:rsidRPr="00FD67D6" w:rsidRDefault="000A1F3C" w:rsidP="008667A3">
      <w:pPr>
        <w:ind w:left="720"/>
        <w:rPr>
          <w:rFonts w:ascii="Courier New" w:hAnsi="Courier New"/>
        </w:rPr>
      </w:pPr>
      <w:r>
        <w:rPr>
          <w:rFonts w:ascii="Courier New" w:hAnsi="Courier New"/>
        </w:rPr>
        <w:t xml:space="preserve">            </w:t>
      </w:r>
      <w:r w:rsidR="00FD67D6" w:rsidRPr="00FD67D6">
        <w:rPr>
          <w:rFonts w:ascii="Courier New" w:hAnsi="Courier New"/>
        </w:rPr>
        <w:t>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w:t>
      </w:r>
      <w:r w:rsidR="007F3B4B">
        <w:t>uppermost valid index</w:t>
      </w:r>
      <w:r w:rsidR="00D40B56">
        <w:t xml:space="preserve"> </w:t>
      </w:r>
      <w:r w:rsidR="007F3B4B">
        <w:t>for</w:t>
      </w:r>
      <w:r w:rsidR="00D40B56">
        <w:t xml:space="preserve">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3B445A" w:rsidP="008667A3">
      <w:pPr>
        <w:ind w:left="720"/>
        <w:rPr>
          <w:rFonts w:ascii="Courier New" w:hAnsi="Courier New"/>
        </w:rPr>
      </w:pPr>
      <w:r>
        <w:rPr>
          <w:rFonts w:ascii="Courier New" w:hAnsi="Courier New"/>
        </w:rPr>
        <w:t xml:space="preserve">          Words[lastIndex</w:t>
      </w:r>
      <w:r w:rsidR="00FD67D6" w:rsidRPr="00FD67D6">
        <w:rPr>
          <w:rFonts w:ascii="Courier New" w:hAnsi="Courier New"/>
        </w:rPr>
        <w:t>].review()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w:t>
      </w:r>
      <w:r w:rsidR="00D11827">
        <w:t>index</w:t>
      </w:r>
      <w:r>
        <w:t xml:space="preserve">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sidR="000F2D35">
        <w:t xml:space="preserve"> R</w:t>
      </w:r>
      <w:r>
        <w:t xml:space="preserve">ole to </w:t>
      </w:r>
      <w:r w:rsidR="00B636AA">
        <w:t>do so on its behalf. Each word'</w:t>
      </w:r>
      <w:r>
        <w:t xml:space="preserve">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Pr="00965DF6" w:rsidRDefault="00651E18" w:rsidP="00FD67D6">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t>
      </w:r>
      <w:r w:rsidR="00F4536C">
        <w:t>that publishes</w:t>
      </w:r>
      <w:r>
        <w:t xml:space="preserve"> these two script</w:t>
      </w:r>
      <w:r w:rsidR="00965DF6">
        <w:t xml:space="preserve">s as a subset of its interface. Note that the </w:t>
      </w:r>
      <w:r w:rsidR="00965DF6" w:rsidRPr="00965DF6">
        <w:rPr>
          <w:rFonts w:ascii="Courier New" w:hAnsi="Courier New"/>
        </w:rPr>
        <w:t>requires</w:t>
      </w:r>
      <w:r w:rsidR="00965DF6">
        <w:t xml:space="preserve"> section of a non-vector Role describes expectations on the API of the object bound to the Role, while the </w:t>
      </w:r>
      <w:r w:rsidR="00965DF6" w:rsidRPr="00965DF6">
        <w:rPr>
          <w:rFonts w:ascii="Courier New" w:hAnsi="Courier New"/>
        </w:rPr>
        <w:t>requires</w:t>
      </w:r>
      <w:r w:rsidR="00965DF6">
        <w:t xml:space="preserve"> section of a Role </w:t>
      </w:r>
      <w:r w:rsidR="00965DF6" w:rsidRPr="00965DF6">
        <w:rPr>
          <w:i/>
        </w:rPr>
        <w:t>vector</w:t>
      </w:r>
      <w:r w:rsidR="00965DF6">
        <w:t xml:space="preserve"> describes the API </w:t>
      </w:r>
      <w:r w:rsidR="00F4536C">
        <w:t>expected to be provided</w:t>
      </w:r>
      <w:r w:rsidR="00965DF6">
        <w:t xml:space="preserve"> </w:t>
      </w:r>
      <w:r w:rsidR="00F4536C">
        <w:t>by</w:t>
      </w:r>
      <w:r w:rsidR="00965DF6">
        <w:t xml:space="preserve"> </w:t>
      </w:r>
      <w:r w:rsidR="00965DF6" w:rsidRPr="00F4536C">
        <w:rPr>
          <w:i/>
        </w:rPr>
        <w:t>each</w:t>
      </w:r>
      <w:r w:rsidR="00965DF6">
        <w:t xml:space="preserve"> object member of the vector, individually.</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r w:rsidR="00965DF6">
        <w:rPr>
          <w:rFonts w:ascii="Courier New" w:hAnsi="Courier New"/>
        </w:rPr>
        <w:tab/>
        <w:t>// each element of the vector has these</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rsidR="00DE7DC5">
        <w:t xml:space="preserve">) </w:t>
      </w:r>
      <w:r>
        <w:t xml:space="preserve">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w:t>
      </w:r>
      <w:r w:rsidR="00E97871">
        <w:rPr>
          <w:rFonts w:ascii="Courier New" w:hAnsi="Courier New"/>
        </w:rPr>
        <w:t>[0]</w:t>
      </w:r>
      <w:r w:rsidRPr="00FD67D6">
        <w:rPr>
          <w:rFonts w:ascii="Courier New" w:hAnsi="Courier New"/>
        </w:rPr>
        <w:t>.check()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C73589" w:rsidRDefault="00C73589" w:rsidP="00077D65"/>
    <w:p w:rsidR="00077D65" w:rsidRDefault="00077D65" w:rsidP="00077D65">
      <w:r>
        <w:t xml:space="preserve">A Context expresses a </w:t>
      </w:r>
      <w:r w:rsidR="005023C2">
        <w:t xml:space="preserve">system </w:t>
      </w:r>
      <w:r>
        <w:t>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823A82">
      <w:pPr>
        <w:keepNext/>
        <w:rPr>
          <w:b/>
          <w:color w:val="0C5986" w:themeColor="accent1"/>
        </w:rPr>
      </w:pPr>
      <w:r>
        <w:rPr>
          <w:b/>
          <w:color w:val="0C5986" w:themeColor="accent1"/>
        </w:rPr>
        <w:t>State</w:t>
      </w:r>
    </w:p>
    <w:p w:rsidR="000D4E7F" w:rsidRDefault="000D4E7F" w:rsidP="00823A82">
      <w:pPr>
        <w:keepNext/>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823A82">
      <w:pPr>
        <w:keepNext/>
      </w:pPr>
      <w:r>
        <w:t>Why?</w:t>
      </w:r>
    </w:p>
    <w:p w:rsidR="005C0497" w:rsidRDefault="005C0497" w:rsidP="00823A82">
      <w:pPr>
        <w:keepNext/>
      </w:pPr>
    </w:p>
    <w:p w:rsidR="00286A33" w:rsidRDefault="005C0497" w:rsidP="00823A82">
      <w:pPr>
        <w:keepNext/>
      </w:pPr>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w:t>
      </w:r>
      <w:r w:rsidR="00F26599">
        <w:rPr>
          <w:rFonts w:ascii="Courier New" w:hAnsi="Courier New"/>
        </w:rPr>
        <w:t>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w:t>
      </w:r>
      <w:r w:rsidR="00ED0397">
        <w:t>most misunderstand about Roles i</w:t>
      </w:r>
      <w:r>
        <w:t xml:space="preserve">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E1298A"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0214E0" w:rsidRDefault="00E1298A" w:rsidP="00E1298A">
      <w:pPr>
        <w:pStyle w:val="Heading1"/>
      </w:pPr>
      <w:r>
        <w:t>The Debugger</w:t>
      </w:r>
    </w:p>
    <w:p w:rsidR="000214E0" w:rsidRDefault="000214E0" w:rsidP="000214E0">
      <w:r>
        <w:t xml:space="preserve">The debugger is a Java object inside the </w:t>
      </w:r>
      <w:r w:rsidRPr="000214E0">
        <w:rPr>
          <w:b/>
        </w:rPr>
        <w:t>trygve</w:t>
      </w:r>
      <w:r>
        <w:t xml:space="preserve"> environment that you can use to interact with your running </w:t>
      </w:r>
      <w:r w:rsidRPr="000214E0">
        <w:rPr>
          <w:b/>
        </w:rPr>
        <w:t>trygve</w:t>
      </w:r>
      <w:r>
        <w:t xml:space="preserve"> program. To use the debugger,</w:t>
      </w:r>
    </w:p>
    <w:p w:rsidR="000214E0" w:rsidRDefault="000214E0" w:rsidP="000214E0"/>
    <w:p w:rsidR="000214E0" w:rsidRDefault="000214E0" w:rsidP="000214E0">
      <w:pPr>
        <w:pStyle w:val="ListParagraph"/>
        <w:numPr>
          <w:ilvl w:val="0"/>
          <w:numId w:val="19"/>
        </w:numPr>
      </w:pPr>
      <w:r>
        <w:t>Load your program text into the edit window</w:t>
      </w:r>
    </w:p>
    <w:p w:rsidR="000214E0" w:rsidRDefault="000214E0" w:rsidP="000214E0">
      <w:pPr>
        <w:pStyle w:val="ListParagraph"/>
        <w:numPr>
          <w:ilvl w:val="0"/>
          <w:numId w:val="19"/>
        </w:numPr>
      </w:pPr>
      <w:r>
        <w:t>Select "Enable Debugging" at the top of the window</w:t>
      </w:r>
    </w:p>
    <w:p w:rsidR="000214E0" w:rsidRDefault="000214E0" w:rsidP="000214E0">
      <w:pPr>
        <w:pStyle w:val="ListParagraph"/>
        <w:numPr>
          <w:ilvl w:val="0"/>
          <w:numId w:val="19"/>
        </w:numPr>
      </w:pPr>
      <w:r>
        <w:t>Press the "Parse" button</w:t>
      </w:r>
    </w:p>
    <w:p w:rsidR="000214E0" w:rsidRDefault="000214E0" w:rsidP="000214E0">
      <w:pPr>
        <w:pStyle w:val="ListParagraph"/>
        <w:numPr>
          <w:ilvl w:val="0"/>
          <w:numId w:val="19"/>
        </w:numPr>
      </w:pPr>
      <w:r>
        <w:t>Press the "Debug" button</w:t>
      </w:r>
    </w:p>
    <w:p w:rsidR="000214E0" w:rsidRDefault="000214E0" w:rsidP="000214E0"/>
    <w:p w:rsidR="000214E0" w:rsidRDefault="000214E0" w:rsidP="000214E0">
      <w:r>
        <w:t xml:space="preserve">For code to be understandable to the debugger, it needs to contain a little more information. It takes more time and space for </w:t>
      </w:r>
      <w:r w:rsidRPr="000214E0">
        <w:rPr>
          <w:b/>
        </w:rPr>
        <w:t>trygve</w:t>
      </w:r>
      <w:r>
        <w:t xml:space="preserve"> to create and manage that information than if you are not debugging. That is why debugging is optional, and why the "Enable Debugging" button exists. When debugging is enabled, parsing may be substantially slower, and the program may run a bit slower. When running with debugging enabled, the </w:t>
      </w:r>
      <w:r w:rsidRPr="000214E0">
        <w:rPr>
          <w:b/>
        </w:rPr>
        <w:t>trygve</w:t>
      </w:r>
      <w:r>
        <w:t xml:space="preserve"> program pauses every few steps to give you some computer time to interact with the debugger, which slightly slows execution. You can enable and disable debugging at will.</w:t>
      </w:r>
    </w:p>
    <w:p w:rsidR="000214E0" w:rsidRDefault="000214E0" w:rsidP="000214E0"/>
    <w:p w:rsidR="000214E0" w:rsidRDefault="000214E0" w:rsidP="000214E0">
      <w:r>
        <w:t xml:space="preserve">Every time you make a change to your program, you obviously need to parse it again — however, you can use the same debugger. Every time you press the "Debug" button it dismisses any current debugger and starts up a new one from scratch, </w:t>
      </w:r>
      <w:r w:rsidRPr="000214E0">
        <w:rPr>
          <w:i/>
        </w:rPr>
        <w:t>without remembering any settings from the previous instance</w:t>
      </w:r>
      <w:r>
        <w:t>.</w:t>
      </w:r>
    </w:p>
    <w:p w:rsidR="000214E0" w:rsidRDefault="000214E0" w:rsidP="000214E0"/>
    <w:p w:rsidR="00E1298A" w:rsidRPr="000214E0" w:rsidRDefault="00E1298A" w:rsidP="000214E0"/>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318"/>
      </w:tblGrid>
      <w:tr w:rsidR="00E1298A" w:rsidTr="00E1298A">
        <w:tblPrEx>
          <w:tblCellMar>
            <w:top w:w="0" w:type="dxa"/>
            <w:bottom w:w="0" w:type="dxa"/>
          </w:tblCellMar>
        </w:tblPrEx>
        <w:tc>
          <w:tcPr>
            <w:tcW w:w="10318" w:type="dxa"/>
          </w:tcPr>
          <w:p w:rsidR="00E1298A" w:rsidRPr="00E1298A" w:rsidRDefault="00E1298A" w:rsidP="00E1298A">
            <w:r>
              <w:rPr>
                <w:noProof/>
              </w:rPr>
              <w:drawing>
                <wp:inline distT="0" distB="0" distL="0" distR="0">
                  <wp:extent cx="6400800" cy="3891280"/>
                  <wp:effectExtent l="2540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6400800" cy="3891280"/>
                          </a:xfrm>
                          <a:prstGeom prst="rect">
                            <a:avLst/>
                          </a:prstGeom>
                          <a:noFill/>
                          <a:ln w="9525">
                            <a:noFill/>
                            <a:miter lim="800000"/>
                            <a:headEnd/>
                            <a:tailEnd/>
                          </a:ln>
                        </pic:spPr>
                      </pic:pic>
                    </a:graphicData>
                  </a:graphic>
                </wp:inline>
              </w:drawing>
            </w:r>
          </w:p>
        </w:tc>
      </w:tr>
    </w:tbl>
    <w:p w:rsidR="000214E0" w:rsidRDefault="000214E0" w:rsidP="00E1298A"/>
    <w:p w:rsidR="000214E0" w:rsidRDefault="000214E0" w:rsidP="00E1298A">
      <w:r>
        <w:t>The debugger is a very simple debugger with a very few simple commands.</w:t>
      </w:r>
    </w:p>
    <w:p w:rsidR="000214E0" w:rsidRDefault="000214E0" w:rsidP="00E1298A"/>
    <w:p w:rsidR="000214E0" w:rsidRDefault="000214E0" w:rsidP="000214E0">
      <w:pPr>
        <w:pStyle w:val="ListParagraph"/>
        <w:numPr>
          <w:ilvl w:val="0"/>
          <w:numId w:val="20"/>
        </w:numPr>
      </w:pPr>
      <w:r w:rsidRPr="000214E0">
        <w:rPr>
          <w:b/>
        </w:rPr>
        <w:t>Set Breakpoint</w:t>
      </w:r>
      <w:r>
        <w:t xml:space="preserve"> — This will "set a breakpoint" in the </w:t>
      </w:r>
      <w:r w:rsidRPr="000214E0">
        <w:rPr>
          <w:b/>
        </w:rPr>
        <w:t>trygve</w:t>
      </w:r>
      <w:r>
        <w:t xml:space="preserve"> program at the point where you last left the cursor. The line containing the breakpoint will be painted with a turquoise background. After setting a breakpoint, when you run the </w:t>
      </w:r>
      <w:r w:rsidRPr="000214E0">
        <w:rPr>
          <w:b/>
        </w:rPr>
        <w:t>trygve</w:t>
      </w:r>
      <w:r>
        <w:t xml:space="preserve"> program it will stop when it reaches that line. This event is called the </w:t>
      </w:r>
      <w:r w:rsidRPr="000214E0">
        <w:rPr>
          <w:i/>
        </w:rPr>
        <w:t>firing</w:t>
      </w:r>
      <w:r>
        <w:t xml:space="preserve"> of the breakpoint.</w:t>
      </w:r>
    </w:p>
    <w:p w:rsidR="000214E0" w:rsidRDefault="000214E0" w:rsidP="000214E0">
      <w:pPr>
        <w:pStyle w:val="ListParagraph"/>
        <w:numPr>
          <w:ilvl w:val="0"/>
          <w:numId w:val="20"/>
        </w:numPr>
      </w:pPr>
      <w:r w:rsidRPr="000214E0">
        <w:rPr>
          <w:b/>
        </w:rPr>
        <w:t>Delete Breakpoint</w:t>
      </w:r>
      <w:r>
        <w:t xml:space="preserve"> — Delete the breakpoint at the point where you last left the cursor.</w:t>
      </w:r>
    </w:p>
    <w:p w:rsidR="000214E0" w:rsidRDefault="000214E0" w:rsidP="000214E0">
      <w:pPr>
        <w:pStyle w:val="ListParagraph"/>
        <w:numPr>
          <w:ilvl w:val="0"/>
          <w:numId w:val="20"/>
        </w:numPr>
      </w:pPr>
      <w:r w:rsidRPr="000214E0">
        <w:rPr>
          <w:b/>
        </w:rPr>
        <w:t>Continue</w:t>
      </w:r>
      <w:r>
        <w:t xml:space="preserve"> — The </w:t>
      </w:r>
      <w:r w:rsidRPr="000214E0">
        <w:rPr>
          <w:b/>
        </w:rPr>
        <w:t>trygve</w:t>
      </w:r>
      <w:r>
        <w:t xml:space="preserve"> program stops running when a breakpoint fires. Pressing "Continue" starts it up again from where it left off. (You can restart it only where it left off, or restart it at the beginning (using "Run")).</w:t>
      </w:r>
    </w:p>
    <w:p w:rsidR="000214E0" w:rsidRDefault="000214E0" w:rsidP="000214E0">
      <w:pPr>
        <w:pStyle w:val="ListParagraph"/>
        <w:numPr>
          <w:ilvl w:val="0"/>
          <w:numId w:val="20"/>
        </w:numPr>
      </w:pPr>
      <w:r w:rsidRPr="000214E0">
        <w:rPr>
          <w:b/>
        </w:rPr>
        <w:t>Pause</w:t>
      </w:r>
      <w:r>
        <w:t xml:space="preserve"> — This is how you can tell the </w:t>
      </w:r>
      <w:r w:rsidRPr="000214E0">
        <w:rPr>
          <w:b/>
        </w:rPr>
        <w:t>trygve</w:t>
      </w:r>
      <w:r>
        <w:t xml:space="preserve"> program to temporarily stop executing, no matter what it is doing. When the program stops it is as if a breakpoint had fired. Press "Continue" if you want to restart.</w:t>
      </w:r>
    </w:p>
    <w:p w:rsidR="000214E0" w:rsidRDefault="000214E0" w:rsidP="000214E0">
      <w:pPr>
        <w:pStyle w:val="ListParagraph"/>
        <w:numPr>
          <w:ilvl w:val="0"/>
          <w:numId w:val="20"/>
        </w:numPr>
      </w:pPr>
      <w:r w:rsidRPr="000214E0">
        <w:rPr>
          <w:b/>
        </w:rPr>
        <w:t>Interrupt</w:t>
      </w:r>
      <w:r>
        <w:t xml:space="preserve"> — This is a way to stop and terminate an active </w:t>
      </w:r>
      <w:r w:rsidRPr="000214E0">
        <w:rPr>
          <w:b/>
        </w:rPr>
        <w:t>trygve</w:t>
      </w:r>
      <w:r>
        <w:t xml:space="preserve"> program. It is usually used when the program is for some reason hung, or the environment is unresponsive: most of the time, "Pause" can be used instead.</w:t>
      </w:r>
    </w:p>
    <w:p w:rsidR="000214E0" w:rsidRDefault="000214E0" w:rsidP="000214E0">
      <w:pPr>
        <w:pStyle w:val="ListParagraph"/>
        <w:numPr>
          <w:ilvl w:val="0"/>
          <w:numId w:val="20"/>
        </w:numPr>
      </w:pPr>
      <w:r w:rsidRPr="000214E0">
        <w:rPr>
          <w:b/>
        </w:rPr>
        <w:t>Run</w:t>
      </w:r>
      <w:r>
        <w:t xml:space="preserve"> — This is identical to the "Run" button on the mail panel. It starts your program.</w:t>
      </w:r>
    </w:p>
    <w:p w:rsidR="000214E0" w:rsidRDefault="000214E0" w:rsidP="000214E0">
      <w:pPr>
        <w:pStyle w:val="ListParagraph"/>
        <w:numPr>
          <w:ilvl w:val="0"/>
          <w:numId w:val="20"/>
        </w:numPr>
      </w:pPr>
      <w:r w:rsidRPr="000214E0">
        <w:rPr>
          <w:b/>
        </w:rPr>
        <w:t>Clear</w:t>
      </w:r>
      <w:r>
        <w:t xml:space="preserve"> — This clears the window on the left, which is used by the debugger to report events and status.</w:t>
      </w:r>
    </w:p>
    <w:p w:rsidR="00A0480A" w:rsidRPr="00E1298A" w:rsidRDefault="000214E0" w:rsidP="000214E0">
      <w:pPr>
        <w:pStyle w:val="ListParagraph"/>
        <w:numPr>
          <w:ilvl w:val="0"/>
          <w:numId w:val="20"/>
        </w:numPr>
      </w:pPr>
      <w:r w:rsidRPr="000214E0">
        <w:rPr>
          <w:b/>
        </w:rPr>
        <w:t>Filter</w:t>
      </w:r>
      <w:r>
        <w:t xml:space="preserve"> — When a breakpoint fires (or when you pause the program) </w:t>
      </w:r>
      <w:r w:rsidRPr="000214E0">
        <w:rPr>
          <w:b/>
        </w:rPr>
        <w:t>trygve</w:t>
      </w:r>
      <w:r>
        <w:t xml:space="preserve"> will find all objects in the current scope (both of the script and of the enclosing object or Context) and will summarize their current contents in the right-hand debugger window. The "Filter" text box is a place to enter a string to filter the results of this summary. If the Filter string matches the content or the name of any the objects in scope, then the object (and all contained objects) will be included in the summary — otherwise, they are omitted.</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10"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6770BC" w:rsidRPr="00CF0FB1">
              <w:tc>
                <w:tcPr>
                  <w:tcW w:w="10624"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624"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6770BC">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4972" w:type="dxa"/>
                  <w:shd w:val="clear" w:color="000000" w:fill="AFDDF7" w:themeFill="background2" w:themeFillTint="66"/>
                </w:tcPr>
                <w:p w:rsidR="006770BC" w:rsidRDefault="006770BC" w:rsidP="00E87C4B">
                  <w:pPr>
                    <w:tabs>
                      <w:tab w:val="left" w:pos="3488"/>
                    </w:tabs>
                    <w:rPr>
                      <w:b/>
                    </w:rPr>
                  </w:pPr>
                  <w:r>
                    <w:rPr>
                      <w:b/>
                    </w:rPr>
                    <w:t>Method and Description</w:t>
                  </w:r>
                  <w:r w:rsidR="00E87C4B">
                    <w:rPr>
                      <w:b/>
                    </w:rPr>
                    <w:tab/>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w:t>
                  </w:r>
                  <w:r w:rsidR="00F002DB">
                    <w:rPr>
                      <w:rFonts w:asciiTheme="majorHAnsi" w:hAnsiTheme="majorHAnsi"/>
                    </w:rPr>
                    <w:t xml:space="preserve"> It is a fatal error if the indi</w:t>
                  </w:r>
                  <w:r>
                    <w:rPr>
                      <w:rFonts w:asciiTheme="majorHAnsi" w:hAnsiTheme="majorHAnsi"/>
                    </w:rPr>
                    <w:t>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4972"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4972"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4972"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4972"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4972"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4972"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A5FE4" w:rsidP="00F053F9">
                  <w:pPr>
                    <w:rPr>
                      <w:rFonts w:ascii="Courier New" w:hAnsi="Courier New"/>
                      <w:b/>
                    </w:rPr>
                  </w:pPr>
                  <w:r>
                    <w:rPr>
                      <w:rFonts w:ascii="Courier New" w:hAnsi="Courier New"/>
                      <w:b/>
                    </w:rPr>
                    <w:t>String</w:t>
                  </w:r>
                </w:p>
              </w:tc>
              <w:tc>
                <w:tcPr>
                  <w:tcW w:w="4972" w:type="dxa"/>
                  <w:shd w:val="pct30" w:color="FFFFFF" w:themeColor="background1" w:fill="FFFFFF" w:themeFill="background1"/>
                </w:tcPr>
                <w:p w:rsidR="008A5FE4" w:rsidRDefault="008A5FE4" w:rsidP="00370984">
                  <w:pPr>
                    <w:rPr>
                      <w:rFonts w:ascii="Courier New" w:hAnsi="Courier New"/>
                      <w:b/>
                    </w:rPr>
                  </w:pPr>
                  <w:r>
                    <w:rPr>
                      <w:rFonts w:ascii="Courier New" w:hAnsi="Courier New"/>
                      <w:b/>
                    </w:rPr>
                    <w:t>int.to1CharString()</w:t>
                  </w:r>
                </w:p>
                <w:p w:rsidR="008322E9" w:rsidRDefault="008A5FE4" w:rsidP="00370984">
                  <w:pPr>
                    <w:rPr>
                      <w:rFonts w:ascii="Courier New" w:hAnsi="Courier New"/>
                      <w:b/>
                    </w:rPr>
                  </w:pPr>
                  <w:r>
                    <w:rPr>
                      <w:rFonts w:asciiTheme="majorHAnsi" w:hAnsiTheme="majorHAnsi"/>
                    </w:rPr>
                    <w:t>An operation on an integer that returns a String of size 1, based on the character representation code contained in the integer</w:t>
                  </w:r>
                  <w:r w:rsidRPr="004437AE">
                    <w:rPr>
                      <w:rFonts w:asciiTheme="majorHAnsi" w:hAnsiTheme="majorHAnsi"/>
                    </w:rPr>
                    <w:t>.</w:t>
                  </w: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1"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CF0FB1">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CF0FB1" w:rsidRPr="00CF0FB1">
              <w:tc>
                <w:tcPr>
                  <w:tcW w:w="10624"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624"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624"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F053F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4972"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4972"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4972"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4972"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4972"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1D70EB" w:rsidRDefault="00306C0E" w:rsidP="00306C0E">
      <w:r>
        <w:t xml:space="preserve">The class template List simulates the Java List&lt;T&gt; interface. Most of its methods are faithful to Java semantics. The reader is referred to suitable Java documentation for details (e.g., </w:t>
      </w:r>
      <w:hyperlink r:id="rId12" w:history="1">
        <w:r w:rsidR="001D70EB" w:rsidRPr="006F0CA9">
          <w:rPr>
            <w:rStyle w:val="Hyperlink"/>
          </w:rPr>
          <w:t>https://docs.oracle.com/javase/8/docs/api/java/util/List.html</w:t>
        </w:r>
      </w:hyperlink>
      <w:r>
        <w:t>).</w:t>
      </w:r>
    </w:p>
    <w:p w:rsidR="001D70EB" w:rsidRDefault="001D70EB" w:rsidP="00306C0E"/>
    <w:p w:rsidR="001D70EB" w:rsidRDefault="001D70EB" w:rsidP="001D70EB">
      <w:r>
        <w:t xml:space="preserve">Lists are iterable and can be used in the iteration form of the </w:t>
      </w:r>
      <w:r w:rsidRPr="006E29CF">
        <w:rPr>
          <w:rFonts w:ascii="Courier New" w:hAnsi="Courier New"/>
        </w:rPr>
        <w:t>for</w:t>
      </w:r>
      <w:r>
        <w:t xml:space="preserve"> statement.</w:t>
      </w:r>
    </w:p>
    <w:p w:rsidR="00306C0E" w:rsidRDefault="00306C0E" w:rsidP="00306C0E"/>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306C0E" w:rsidRPr="00CF0FB1">
              <w:tc>
                <w:tcPr>
                  <w:tcW w:w="10624"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624"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306C0E">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62"/>
              <w:gridCol w:w="4962"/>
            </w:tblGrid>
            <w:tr w:rsidR="00306C0E" w:rsidRPr="00CF0FB1">
              <w:tc>
                <w:tcPr>
                  <w:tcW w:w="5662" w:type="dxa"/>
                  <w:shd w:val="clear" w:color="000000" w:fill="AFDDF7" w:themeFill="background2" w:themeFillTint="66"/>
                </w:tcPr>
                <w:p w:rsidR="00306C0E" w:rsidRPr="00CF0FB1" w:rsidRDefault="00306C0E" w:rsidP="00F053F9">
                  <w:pPr>
                    <w:rPr>
                      <w:b/>
                    </w:rPr>
                  </w:pPr>
                  <w:r>
                    <w:rPr>
                      <w:b/>
                    </w:rPr>
                    <w:t>Modifier and Type</w:t>
                  </w:r>
                </w:p>
              </w:tc>
              <w:tc>
                <w:tcPr>
                  <w:tcW w:w="4962"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6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4962"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62" w:type="dxa"/>
                  <w:shd w:val="pct30" w:color="FFFFFF" w:themeColor="background1" w:fill="FFFFFF" w:themeFill="background1"/>
                </w:tcPr>
                <w:p w:rsidR="00306C0E" w:rsidRPr="00F053F9" w:rsidRDefault="00E55AA7" w:rsidP="00F053F9">
                  <w:r>
                    <w:rPr>
                      <w:rFonts w:ascii="Courier New" w:hAnsi="Courier New"/>
                      <w:b/>
                    </w:rPr>
                    <w:t>T</w:t>
                  </w:r>
                </w:p>
              </w:tc>
              <w:tc>
                <w:tcPr>
                  <w:tcW w:w="4962"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08366A" w:rsidRPr="00CF0FB1">
              <w:tc>
                <w:tcPr>
                  <w:tcW w:w="5662" w:type="dxa"/>
                  <w:shd w:val="clear" w:color="FFFFFF" w:themeColor="background1" w:fill="D9D9D9" w:themeFill="background1" w:themeFillShade="D9"/>
                </w:tcPr>
                <w:p w:rsidR="0008366A" w:rsidRDefault="0008366A" w:rsidP="00F053F9">
                  <w:pPr>
                    <w:rPr>
                      <w:rFonts w:ascii="Courier New" w:hAnsi="Courier New"/>
                      <w:b/>
                    </w:rPr>
                  </w:pPr>
                  <w:r>
                    <w:rPr>
                      <w:rFonts w:ascii="Courier New" w:hAnsi="Courier New"/>
                      <w:b/>
                    </w:rPr>
                    <w:t>void</w:t>
                  </w:r>
                </w:p>
              </w:tc>
              <w:tc>
                <w:tcPr>
                  <w:tcW w:w="4962" w:type="dxa"/>
                  <w:shd w:val="clear" w:color="FFFFFF" w:themeColor="background1" w:fill="D9D9D9" w:themeFill="background1" w:themeFillShade="D9"/>
                </w:tcPr>
                <w:p w:rsidR="0008366A" w:rsidRDefault="0008366A" w:rsidP="0008366A">
                  <w:pPr>
                    <w:rPr>
                      <w:rFonts w:ascii="Courier New" w:hAnsi="Courier New"/>
                      <w:b/>
                    </w:rPr>
                  </w:pPr>
                  <w:r>
                    <w:rPr>
                      <w:rFonts w:ascii="Courier New" w:hAnsi="Courier New"/>
                      <w:b/>
                    </w:rPr>
                    <w:t>set(int theIndex, T value)</w:t>
                  </w:r>
                </w:p>
                <w:p w:rsidR="0008366A" w:rsidRDefault="0008366A" w:rsidP="0008366A">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p>
              </w:tc>
            </w:tr>
            <w:tr w:rsidR="00306C0E" w:rsidRPr="00CF0FB1">
              <w:tc>
                <w:tcPr>
                  <w:tcW w:w="5662" w:type="dxa"/>
                  <w:shd w:val="clear" w:color="auto" w:fill="FFFFFF" w:themeFill="background1"/>
                </w:tcPr>
                <w:p w:rsidR="00306C0E" w:rsidRDefault="00306C0E" w:rsidP="00F053F9">
                  <w:pPr>
                    <w:rPr>
                      <w:rFonts w:ascii="Courier New" w:hAnsi="Courier New"/>
                      <w:b/>
                    </w:rPr>
                  </w:pPr>
                  <w:r>
                    <w:rPr>
                      <w:rFonts w:ascii="Courier New" w:hAnsi="Courier New"/>
                      <w:b/>
                    </w:rPr>
                    <w:t>int</w:t>
                  </w:r>
                </w:p>
              </w:tc>
              <w:tc>
                <w:tcPr>
                  <w:tcW w:w="4962" w:type="dxa"/>
                  <w:shd w:val="clear" w:color="auto" w:fill="FFFFFF" w:themeFill="background1"/>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62" w:type="dxa"/>
                  <w:shd w:val="clear" w:color="D9D9D9" w:themeColor="background1" w:themeShade="D9" w:fill="D9D9D9" w:themeFill="background1" w:themeFillShade="D9"/>
                </w:tcPr>
                <w:p w:rsidR="00306C0E" w:rsidRDefault="00E55AA7" w:rsidP="00F053F9">
                  <w:pPr>
                    <w:rPr>
                      <w:rFonts w:ascii="Courier New" w:hAnsi="Courier New"/>
                      <w:b/>
                    </w:rPr>
                  </w:pPr>
                  <w:r>
                    <w:rPr>
                      <w:rFonts w:ascii="Courier New" w:hAnsi="Courier New"/>
                      <w:b/>
                    </w:rPr>
                    <w:t>boolean</w:t>
                  </w:r>
                </w:p>
              </w:tc>
              <w:tc>
                <w:tcPr>
                  <w:tcW w:w="4962" w:type="dxa"/>
                  <w:shd w:val="clear" w:color="D9D9D9" w:themeColor="background1" w:themeShade="D9" w:fill="D9D9D9" w:themeFill="background1" w:themeFillShade="D9"/>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62" w:type="dxa"/>
                  <w:shd w:val="clear" w:color="D9D9D9" w:themeColor="background1" w:themeShade="D9" w:fill="FFFFFF" w:themeFill="background1"/>
                </w:tcPr>
                <w:p w:rsidR="00306C0E" w:rsidRPr="00F053F9" w:rsidRDefault="00E55AA7" w:rsidP="00F053F9">
                  <w:pPr>
                    <w:rPr>
                      <w:rFonts w:asciiTheme="majorHAnsi" w:hAnsiTheme="majorHAnsi"/>
                      <w:b/>
                    </w:rPr>
                  </w:pPr>
                  <w:r>
                    <w:rPr>
                      <w:rFonts w:ascii="Courier New" w:hAnsi="Courier New"/>
                      <w:b/>
                    </w:rPr>
                    <w:t>int</w:t>
                  </w:r>
                </w:p>
              </w:tc>
              <w:tc>
                <w:tcPr>
                  <w:tcW w:w="496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62" w:type="dxa"/>
                  <w:shd w:val="clear" w:color="FFFFFF" w:themeColor="background1" w:fill="D9D9D9" w:themeFill="background1" w:themeFillShade="D9"/>
                </w:tcPr>
                <w:p w:rsidR="00306C0E" w:rsidRPr="00F053F9" w:rsidRDefault="00E55AA7" w:rsidP="00F053F9">
                  <w:r>
                    <w:rPr>
                      <w:rFonts w:ascii="Courier New" w:hAnsi="Courier New"/>
                      <w:b/>
                    </w:rPr>
                    <w:t>boolean</w:t>
                  </w:r>
                </w:p>
              </w:tc>
              <w:tc>
                <w:tcPr>
                  <w:tcW w:w="4962" w:type="dxa"/>
                  <w:shd w:val="clear" w:color="FFFFFF" w:themeColor="background1" w:fill="D9D9D9" w:themeFill="background1" w:themeFillShade="D9"/>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62" w:type="dxa"/>
                  <w:shd w:val="clear" w:color="D9D9D9" w:themeColor="background1" w:themeShade="D9" w:fill="FFFFFF" w:themeFill="background1"/>
                </w:tcPr>
                <w:p w:rsidR="007A3687" w:rsidRPr="00F053F9" w:rsidRDefault="007A3687" w:rsidP="00F053F9">
                  <w:pPr>
                    <w:rPr>
                      <w:rFonts w:asciiTheme="majorHAnsi" w:hAnsiTheme="majorHAnsi"/>
                      <w:b/>
                    </w:rPr>
                  </w:pPr>
                  <w:r>
                    <w:rPr>
                      <w:rFonts w:ascii="Courier New" w:hAnsi="Courier New"/>
                      <w:b/>
                    </w:rPr>
                    <w:t>boolean</w:t>
                  </w:r>
                </w:p>
              </w:tc>
              <w:tc>
                <w:tcPr>
                  <w:tcW w:w="4962" w:type="dxa"/>
                  <w:shd w:val="clear" w:color="D9D9D9" w:themeColor="background1" w:themeShade="D9" w:fill="FFFFFF" w:themeFill="background1"/>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62" w:type="dxa"/>
                  <w:shd w:val="clear" w:color="FFFFFF" w:themeColor="background1" w:fill="D9D9D9" w:themeFill="background1" w:themeFillShade="D9"/>
                </w:tcPr>
                <w:p w:rsidR="007A3687" w:rsidRPr="00F053F9" w:rsidRDefault="007A3687" w:rsidP="00F053F9">
                  <w:r>
                    <w:rPr>
                      <w:rFonts w:ascii="Courier New" w:hAnsi="Courier New"/>
                      <w:b/>
                    </w:rPr>
                    <w:t>T</w:t>
                  </w:r>
                </w:p>
              </w:tc>
              <w:tc>
                <w:tcPr>
                  <w:tcW w:w="4962" w:type="dxa"/>
                  <w:shd w:val="clear" w:color="FFFFFF" w:themeColor="background1" w:fill="D9D9D9" w:themeFill="background1" w:themeFillShade="D9"/>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62" w:type="dxa"/>
                  <w:shd w:val="clear" w:color="D9D9D9" w:themeColor="background1" w:themeShade="D9" w:fill="FFFFFF" w:themeFill="background1"/>
                </w:tcPr>
                <w:p w:rsidR="007A33CF" w:rsidRPr="00F053F9" w:rsidRDefault="007A33CF" w:rsidP="00F053F9">
                  <w:pPr>
                    <w:rPr>
                      <w:rFonts w:asciiTheme="majorHAnsi" w:hAnsiTheme="majorHAnsi"/>
                      <w:b/>
                    </w:rPr>
                  </w:pPr>
                  <w:r>
                    <w:rPr>
                      <w:rFonts w:ascii="Courier New" w:hAnsi="Courier New"/>
                      <w:b/>
                    </w:rPr>
                    <w:t>void</w:t>
                  </w:r>
                </w:p>
              </w:tc>
              <w:tc>
                <w:tcPr>
                  <w:tcW w:w="4962" w:type="dxa"/>
                  <w:shd w:val="clear" w:color="D9D9D9" w:themeColor="background1" w:themeShade="D9" w:fill="FFFFFF" w:themeFill="background1"/>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62" w:type="dxa"/>
                  <w:shd w:val="clear" w:color="FFFFFF" w:themeColor="background1" w:fill="D9D9D9" w:themeFill="background1" w:themeFillShade="D9"/>
                </w:tcPr>
                <w:p w:rsidR="007A33CF" w:rsidRDefault="008F7A11" w:rsidP="00F053F9">
                  <w:pPr>
                    <w:rPr>
                      <w:rFonts w:ascii="Courier New" w:hAnsi="Courier New"/>
                      <w:b/>
                    </w:rPr>
                  </w:pPr>
                  <w:r>
                    <w:rPr>
                      <w:rFonts w:ascii="Courier New" w:hAnsi="Courier New"/>
                      <w:b/>
                    </w:rPr>
                    <w:t>T</w:t>
                  </w:r>
                </w:p>
              </w:tc>
              <w:tc>
                <w:tcPr>
                  <w:tcW w:w="4962" w:type="dxa"/>
                  <w:shd w:val="clear" w:color="FFFFFF" w:themeColor="background1" w:fill="D9D9D9" w:themeFill="background1" w:themeFillShade="D9"/>
                </w:tcPr>
                <w:p w:rsidR="00611217" w:rsidRDefault="00611217" w:rsidP="00611217">
                  <w:pPr>
                    <w:rPr>
                      <w:rFonts w:ascii="Courier New" w:hAnsi="Courier New"/>
                      <w:b/>
                    </w:rPr>
                  </w:pPr>
                  <w:r>
                    <w:rPr>
                      <w:rFonts w:ascii="Courier New" w:hAnsi="Courier New"/>
                      <w:b/>
                    </w:rPr>
                    <w:t>at(int theIndex)</w:t>
                  </w:r>
                </w:p>
                <w:p w:rsidR="007A33CF" w:rsidRDefault="00611217" w:rsidP="00611217">
                  <w:pPr>
                    <w:rPr>
                      <w:rFonts w:ascii="Courier New" w:hAnsi="Courier New"/>
                      <w:b/>
                    </w:rPr>
                  </w:pPr>
                  <w:r w:rsidRPr="00370984">
                    <w:rPr>
                      <w:rFonts w:asciiTheme="majorHAnsi" w:hAnsiTheme="majorHAnsi"/>
                    </w:rPr>
                    <w:t xml:space="preserve">Get the </w:t>
                  </w:r>
                  <w:r>
                    <w:rPr>
                      <w:rFonts w:asciiTheme="majorHAnsi" w:hAnsiTheme="majorHAnsi"/>
                    </w:rPr>
                    <w:t>List element at the indicated (zero-based) index (alias for get)</w:t>
                  </w:r>
                </w:p>
              </w:tc>
            </w:tr>
            <w:tr w:rsidR="00BD2A25" w:rsidRPr="00F053F9">
              <w:tc>
                <w:tcPr>
                  <w:tcW w:w="5662" w:type="dxa"/>
                  <w:shd w:val="clear" w:color="FFFFFF" w:themeColor="background1" w:fill="F2F2F2" w:themeFill="background1" w:themeFillShade="F2"/>
                </w:tcPr>
                <w:p w:rsidR="00BD2A25" w:rsidRDefault="008F7A11" w:rsidP="00F053F9">
                  <w:pPr>
                    <w:rPr>
                      <w:rFonts w:ascii="Courier New" w:hAnsi="Courier New"/>
                      <w:b/>
                    </w:rPr>
                  </w:pPr>
                  <w:r>
                    <w:rPr>
                      <w:rFonts w:ascii="Courier New" w:hAnsi="Courier New"/>
                      <w:b/>
                    </w:rPr>
                    <w:t>void</w:t>
                  </w:r>
                </w:p>
              </w:tc>
              <w:tc>
                <w:tcPr>
                  <w:tcW w:w="4962" w:type="dxa"/>
                  <w:shd w:val="clear" w:color="FFFFFF" w:themeColor="background1" w:fill="F2F2F2" w:themeFill="background1" w:themeFillShade="F2"/>
                </w:tcPr>
                <w:p w:rsidR="00611217" w:rsidRDefault="00611217" w:rsidP="00611217">
                  <w:pPr>
                    <w:rPr>
                      <w:rFonts w:ascii="Courier New" w:hAnsi="Courier New"/>
                      <w:b/>
                    </w:rPr>
                  </w:pPr>
                  <w:r>
                    <w:rPr>
                      <w:rFonts w:ascii="Courier New" w:hAnsi="Courier New"/>
                      <w:b/>
                    </w:rPr>
                    <w:t>atPut(int theIndex, T value)</w:t>
                  </w:r>
                </w:p>
                <w:p w:rsidR="00BD2A25" w:rsidRDefault="00611217" w:rsidP="00611217">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 xml:space="preserve">element at the indicated (zero-based) position of the List to </w:t>
                  </w:r>
                  <w:r w:rsidRPr="0008366A">
                    <w:rPr>
                      <w:rFonts w:ascii="Courier New" w:hAnsi="Courier New"/>
                    </w:rPr>
                    <w:t>value</w:t>
                  </w:r>
                  <w:r>
                    <w:rPr>
                      <w:rFonts w:ascii="Courier New" w:hAnsi="Courier New"/>
                    </w:rPr>
                    <w:t xml:space="preserve"> </w:t>
                  </w:r>
                  <w:r>
                    <w:rPr>
                      <w:rFonts w:asciiTheme="majorHAnsi" w:hAnsiTheme="majorHAnsi"/>
                    </w:rPr>
                    <w:t xml:space="preserve">(alias for set) </w:t>
                  </w: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6E29CF"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hyperlink r:id="rId13" w:history="1">
        <w:r w:rsidR="006E29CF" w:rsidRPr="006F0CA9">
          <w:rPr>
            <w:rStyle w:val="Hyperlink"/>
          </w:rPr>
          <w:t>https://docs.oracle.com/javase/8/docs/api/java/util/Set.html</w:t>
        </w:r>
      </w:hyperlink>
      <w:r>
        <w:t>).</w:t>
      </w:r>
    </w:p>
    <w:p w:rsidR="006E29CF" w:rsidRDefault="006E29CF" w:rsidP="00AD50B2"/>
    <w:p w:rsidR="00AD50B2" w:rsidRDefault="006E29CF" w:rsidP="00AD50B2">
      <w:r>
        <w:t xml:space="preserve">Sets are iterable and can be used in the iteration form of the </w:t>
      </w:r>
      <w:r w:rsidRPr="006E29CF">
        <w:rPr>
          <w:rFonts w:ascii="Courier New" w:hAnsi="Courier New"/>
        </w:rPr>
        <w:t>for</w:t>
      </w:r>
      <w:r>
        <w:t xml:space="preserve"> statement.</w:t>
      </w:r>
    </w:p>
    <w:p w:rsidR="00AD50B2" w:rsidRDefault="00AD50B2" w:rsidP="00AD50B2"/>
    <w:p w:rsidR="00AD50B2" w:rsidRDefault="00AD50B2" w:rsidP="00AD50B2">
      <w:r w:rsidRPr="00CF0FB1">
        <w:rPr>
          <w:b/>
        </w:rPr>
        <w:t>Since</w:t>
      </w:r>
      <w:r>
        <w:t>:</w:t>
      </w:r>
    </w:p>
    <w:p w:rsidR="00AD50B2" w:rsidRDefault="00AD50B2" w:rsidP="00AD50B2"/>
    <w:p w:rsidR="00AD50B2" w:rsidRDefault="002B0B49" w:rsidP="00AD50B2">
      <w:pPr>
        <w:ind w:firstLine="360"/>
      </w:pPr>
      <w:r>
        <w:t>trygve 1.2</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624"/>
            </w:tblGrid>
            <w:tr w:rsidR="00AD50B2" w:rsidRPr="00CF0FB1">
              <w:tc>
                <w:tcPr>
                  <w:tcW w:w="10624"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624"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2B0B49">
                  <w:pPr>
                    <w:rPr>
                      <w:rFonts w:asciiTheme="majorHAnsi" w:hAnsiTheme="majorHAnsi"/>
                      <w:b/>
                    </w:rPr>
                  </w:pPr>
                  <w:r w:rsidRPr="00F053F9">
                    <w:rPr>
                      <w:rFonts w:asciiTheme="majorHAnsi" w:hAnsiTheme="majorHAnsi" w:cs="Arial"/>
                      <w:color w:val="282B26"/>
                      <w:szCs w:val="24"/>
                    </w:rPr>
                    <w:t xml:space="preserve">Allocates a </w:t>
                  </w:r>
                  <w:r w:rsidR="002B0B49">
                    <w:rPr>
                      <w:rFonts w:asciiTheme="majorHAnsi" w:hAnsiTheme="majorHAnsi" w:cs="Courier"/>
                      <w:color w:val="282B26"/>
                      <w:szCs w:val="24"/>
                    </w:rPr>
                    <w:t>Set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 xml:space="preserve">to the empty </w:t>
                  </w:r>
                  <w:r w:rsidR="002B0B49">
                    <w:rPr>
                      <w:rFonts w:asciiTheme="majorHAnsi" w:hAnsiTheme="majorHAnsi" w:cs="Arial"/>
                      <w:color w:val="282B26"/>
                      <w:szCs w:val="24"/>
                    </w:rPr>
                    <w:t>set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D50B2">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4972"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4972"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2B0B49" w:rsidP="002B0B49">
                  <w:pPr>
                    <w:rPr>
                      <w:rFonts w:asciiTheme="majorHAnsi" w:hAnsiTheme="majorHAnsi"/>
                    </w:rPr>
                  </w:pPr>
                  <w:r>
                    <w:rPr>
                      <w:rFonts w:asciiTheme="majorHAnsi" w:hAnsiTheme="majorHAnsi"/>
                    </w:rPr>
                    <w:t>Add</w:t>
                  </w:r>
                  <w:r w:rsidR="00AD50B2">
                    <w:rPr>
                      <w:rFonts w:asciiTheme="majorHAnsi" w:hAnsiTheme="majorHAnsi"/>
                    </w:rPr>
                    <w:t xml:space="preserve"> </w:t>
                  </w:r>
                  <w:r w:rsidR="00AD50B2" w:rsidRPr="00AD73BF">
                    <w:rPr>
                      <w:rFonts w:ascii="Courier New" w:hAnsi="Courier New"/>
                    </w:rPr>
                    <w:t>element</w:t>
                  </w:r>
                  <w:r w:rsidR="00AD50B2">
                    <w:rPr>
                      <w:rFonts w:asciiTheme="majorHAnsi" w:hAnsiTheme="majorHAnsi"/>
                    </w:rPr>
                    <w:t xml:space="preserve"> to the </w:t>
                  </w:r>
                  <w:r>
                    <w:rPr>
                      <w:rFonts w:asciiTheme="majorHAnsi" w:hAnsiTheme="majorHAnsi"/>
                    </w:rPr>
                    <w:t>Set</w:t>
                  </w:r>
                </w:p>
              </w:tc>
            </w:tr>
            <w:tr w:rsidR="00AD50B2" w:rsidRPr="00CF0FB1">
              <w:tc>
                <w:tcPr>
                  <w:tcW w:w="5652" w:type="dxa"/>
                  <w:shd w:val="clear" w:color="auto" w:fill="FFFFFF" w:themeFill="background1"/>
                </w:tcPr>
                <w:p w:rsidR="00AD50B2" w:rsidRDefault="00F002DB" w:rsidP="00F053F9">
                  <w:pPr>
                    <w:rPr>
                      <w:rFonts w:ascii="Courier New" w:hAnsi="Courier New"/>
                      <w:b/>
                    </w:rPr>
                  </w:pPr>
                  <w:r>
                    <w:rPr>
                      <w:rFonts w:ascii="Courier New" w:hAnsi="Courier New"/>
                      <w:b/>
                    </w:rPr>
                    <w:t>boolean</w:t>
                  </w:r>
                </w:p>
              </w:tc>
              <w:tc>
                <w:tcPr>
                  <w:tcW w:w="4972" w:type="dxa"/>
                  <w:shd w:val="clear" w:color="auto" w:fill="FFFFFF" w:themeFill="background1"/>
                </w:tcPr>
                <w:p w:rsidR="00F002DB" w:rsidRDefault="00F002DB" w:rsidP="00F002DB">
                  <w:pPr>
                    <w:rPr>
                      <w:rFonts w:ascii="Courier New" w:hAnsi="Courier New"/>
                      <w:b/>
                    </w:rPr>
                  </w:pPr>
                  <w:r>
                    <w:rPr>
                      <w:rFonts w:ascii="Courier New" w:hAnsi="Courier New"/>
                      <w:b/>
                    </w:rPr>
                    <w:t>contains(T element)</w:t>
                  </w:r>
                </w:p>
                <w:p w:rsidR="00AD50B2" w:rsidRDefault="00F002DB" w:rsidP="00F002DB">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D9D9D9" w:themeFill="background1" w:themeFillShade="D9"/>
                </w:tcPr>
                <w:p w:rsidR="00AD50B2" w:rsidRDefault="00F002DB" w:rsidP="00F053F9">
                  <w:pPr>
                    <w:rPr>
                      <w:rFonts w:ascii="Courier New" w:hAnsi="Courier New"/>
                      <w:b/>
                    </w:rPr>
                  </w:pPr>
                  <w:r>
                    <w:rPr>
                      <w:rFonts w:ascii="Courier New" w:hAnsi="Courier New"/>
                      <w:b/>
                    </w:rPr>
                    <w:t>int</w:t>
                  </w:r>
                </w:p>
              </w:tc>
              <w:tc>
                <w:tcPr>
                  <w:tcW w:w="4972" w:type="dxa"/>
                  <w:shd w:val="clear" w:color="D9D9D9" w:themeColor="background1" w:themeShade="D9" w:fill="D9D9D9" w:themeFill="background1" w:themeFillShade="D9"/>
                </w:tcPr>
                <w:p w:rsidR="00F002DB" w:rsidRDefault="00F002DB" w:rsidP="00F002DB">
                  <w:pPr>
                    <w:rPr>
                      <w:rFonts w:ascii="Courier New" w:hAnsi="Courier New"/>
                      <w:b/>
                    </w:rPr>
                  </w:pPr>
                  <w:r>
                    <w:rPr>
                      <w:rFonts w:ascii="Courier New" w:hAnsi="Courier New"/>
                      <w:b/>
                    </w:rPr>
                    <w:t>size()</w:t>
                  </w:r>
                </w:p>
                <w:p w:rsidR="00AD50B2" w:rsidRDefault="00F002DB" w:rsidP="00F002DB">
                  <w:pPr>
                    <w:rPr>
                      <w:rFonts w:ascii="Courier New" w:hAnsi="Courier New"/>
                      <w:b/>
                    </w:rPr>
                  </w:pPr>
                  <w:r>
                    <w:rPr>
                      <w:rFonts w:asciiTheme="majorHAnsi" w:hAnsiTheme="majorHAnsi"/>
                    </w:rPr>
                    <w:t>The number of elements in the Set</w:t>
                  </w:r>
                </w:p>
              </w:tc>
            </w:tr>
            <w:tr w:rsidR="00AD50B2" w:rsidRPr="00CF0FB1">
              <w:tc>
                <w:tcPr>
                  <w:tcW w:w="5652" w:type="dxa"/>
                  <w:shd w:val="clear" w:color="D9D9D9" w:themeColor="background1" w:themeShade="D9" w:fill="FFFFFF" w:themeFill="background1"/>
                </w:tcPr>
                <w:p w:rsidR="00AD50B2" w:rsidRPr="00F053F9" w:rsidRDefault="00F002DB" w:rsidP="00F053F9">
                  <w:pPr>
                    <w:rPr>
                      <w:rFonts w:asciiTheme="majorHAnsi" w:hAnsiTheme="majorHAnsi"/>
                      <w:b/>
                    </w:rPr>
                  </w:pPr>
                  <w:r>
                    <w:rPr>
                      <w:rFonts w:ascii="Courier New" w:hAnsi="Courier New"/>
                      <w:b/>
                    </w:rPr>
                    <w:t>boolean</w:t>
                  </w:r>
                </w:p>
              </w:tc>
              <w:tc>
                <w:tcPr>
                  <w:tcW w:w="4972" w:type="dxa"/>
                  <w:shd w:val="clear" w:color="D9D9D9" w:themeColor="background1" w:themeShade="D9" w:fill="FFFFFF" w:themeFill="background1"/>
                </w:tcPr>
                <w:p w:rsidR="00F002DB" w:rsidRDefault="00F002DB" w:rsidP="00F002DB">
                  <w:pPr>
                    <w:rPr>
                      <w:rFonts w:ascii="Courier New" w:hAnsi="Courier New"/>
                      <w:b/>
                    </w:rPr>
                  </w:pPr>
                  <w:r>
                    <w:rPr>
                      <w:rFonts w:ascii="Courier New" w:hAnsi="Courier New"/>
                      <w:b/>
                    </w:rPr>
                    <w:t>isEmpty()</w:t>
                  </w:r>
                </w:p>
                <w:p w:rsidR="00AD50B2" w:rsidRPr="00370984" w:rsidRDefault="00F002DB" w:rsidP="00F002DB">
                  <w:pPr>
                    <w:rPr>
                      <w:rFonts w:asciiTheme="majorHAnsi" w:hAnsiTheme="majorHAnsi"/>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evaluates to 0, and false otherwise</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4972" w:type="dxa"/>
                  <w:shd w:val="clear" w:color="FFFFFF" w:themeColor="background1" w:fill="D9D9D9" w:themeFill="background1" w:themeFillShade="D9"/>
                </w:tcPr>
                <w:p w:rsidR="00F002DB" w:rsidRDefault="00F002DB" w:rsidP="00F002DB">
                  <w:pPr>
                    <w:rPr>
                      <w:rFonts w:ascii="Courier New" w:hAnsi="Courier New"/>
                      <w:b/>
                    </w:rPr>
                  </w:pPr>
                  <w:r>
                    <w:rPr>
                      <w:rFonts w:ascii="Courier New" w:hAnsi="Courier New"/>
                      <w:b/>
                    </w:rPr>
                    <w:t>remove(T element)</w:t>
                  </w:r>
                </w:p>
                <w:p w:rsidR="00AD50B2" w:rsidRPr="00F053F9" w:rsidRDefault="00F002DB" w:rsidP="00F002DB">
                  <w:pPr>
                    <w:rPr>
                      <w:rFonts w:ascii="Courier New" w:hAnsi="Courier New"/>
                      <w:b/>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p>
              </w:tc>
              <w:tc>
                <w:tcPr>
                  <w:tcW w:w="4972" w:type="dxa"/>
                  <w:shd w:val="clear" w:color="D9D9D9" w:themeColor="background1" w:themeShade="D9" w:fill="FFFFFF" w:themeFill="background1"/>
                </w:tcPr>
                <w:p w:rsidR="00AD50B2" w:rsidRPr="00370984" w:rsidRDefault="00AD50B2" w:rsidP="007A3687">
                  <w:pPr>
                    <w:rPr>
                      <w:rFonts w:asciiTheme="majorHAnsi" w:hAnsiTheme="majorHAnsi"/>
                    </w:rPr>
                  </w:pP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1D70EB"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4" w:history="1">
        <w:r w:rsidR="00F7418D" w:rsidRPr="00D87126">
          <w:rPr>
            <w:rStyle w:val="Hyperlink"/>
          </w:rPr>
          <w:t>http://docs.oracle.com/javase/7/docs/api/java/util/Map.html</w:t>
        </w:r>
      </w:hyperlink>
      <w:r>
        <w:t>).</w:t>
      </w:r>
    </w:p>
    <w:p w:rsidR="001D70EB" w:rsidRDefault="001D70EB" w:rsidP="00B65BDC"/>
    <w:p w:rsidR="001D70EB" w:rsidRDefault="001D70EB" w:rsidP="001D70EB">
      <w:r>
        <w:t xml:space="preserve">Maps are iterable and can be used in the iteration form of the </w:t>
      </w:r>
      <w:r w:rsidRPr="006E29CF">
        <w:rPr>
          <w:rFonts w:ascii="Courier New" w:hAnsi="Courier New"/>
        </w:rPr>
        <w:t>for</w:t>
      </w:r>
      <w:r>
        <w:t xml:space="preserve"> statement. The iteration traverses the Map keys, returning each in turn. The programmer can, at discretion, use the key </w:t>
      </w:r>
      <w:r w:rsidR="00F911A6">
        <w:t xml:space="preserve">attribute </w:t>
      </w:r>
      <w:r>
        <w:t>to retrieve the associate</w:t>
      </w:r>
      <w:r w:rsidR="00F911A6">
        <w:t xml:space="preserve">d value, so the </w:t>
      </w:r>
      <w:r>
        <w:t>entire pair is in hand.</w:t>
      </w:r>
    </w:p>
    <w:p w:rsidR="00F7418D" w:rsidRDefault="00F7418D" w:rsidP="00B65BDC"/>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340"/>
            </w:tblGrid>
            <w:tr w:rsidR="00B65BDC" w:rsidRPr="00CF0FB1">
              <w:tc>
                <w:tcPr>
                  <w:tcW w:w="1034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34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572"/>
      </w:tblGrid>
      <w:tr w:rsidR="00B65BDC">
        <w:tc>
          <w:tcPr>
            <w:tcW w:w="5000" w:type="pct"/>
            <w:shd w:val="clear" w:color="auto" w:fill="D6EEFB" w:themeFill="background2" w:themeFillTint="33"/>
          </w:tcPr>
          <w:tbl>
            <w:tblPr>
              <w:tblW w:w="1034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68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468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468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468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468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468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468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2B0B49">
                  <w:pPr>
                    <w:rPr>
                      <w:rFonts w:asciiTheme="majorHAnsi" w:hAnsiTheme="majorHAnsi"/>
                    </w:rPr>
                  </w:pPr>
                  <w:r w:rsidRPr="00816B68">
                    <w:rPr>
                      <w:rFonts w:asciiTheme="majorHAnsi" w:hAnsiTheme="majorHAnsi"/>
                    </w:rPr>
                    <w:t>Removes the mapping for a key</w:t>
                  </w:r>
                  <w:r w:rsidR="002B0B49">
                    <w:rPr>
                      <w:rFonts w:asciiTheme="majorHAnsi" w:hAnsiTheme="majorHAnsi"/>
                    </w:rPr>
                    <w:t xml:space="preserve"> from this map if it is present.</w:t>
                  </w:r>
                </w:p>
              </w:tc>
            </w:tr>
            <w:tr w:rsidR="00500151" w:rsidRPr="00CF0FB1">
              <w:tc>
                <w:tcPr>
                  <w:tcW w:w="5652" w:type="dxa"/>
                  <w:shd w:val="clear" w:color="FFFFFF" w:themeColor="background1" w:fill="D9D9D9" w:themeFill="background1" w:themeFillShade="D9"/>
                </w:tcPr>
                <w:p w:rsidR="00500151" w:rsidRDefault="00500151" w:rsidP="00F053F9">
                  <w:pPr>
                    <w:rPr>
                      <w:rFonts w:ascii="Courier New" w:hAnsi="Courier New"/>
                      <w:b/>
                    </w:rPr>
                  </w:pPr>
                  <w:r>
                    <w:rPr>
                      <w:rFonts w:ascii="Courier New" w:hAnsi="Courier New"/>
                      <w:b/>
                    </w:rPr>
                    <w:t>void</w:t>
                  </w:r>
                </w:p>
              </w:tc>
              <w:tc>
                <w:tcPr>
                  <w:tcW w:w="4688" w:type="dxa"/>
                  <w:shd w:val="clear" w:color="FFFFFF" w:themeColor="background1" w:fill="D9D9D9" w:themeFill="background1" w:themeFillShade="D9"/>
                </w:tcPr>
                <w:p w:rsidR="00500151" w:rsidRDefault="00500151" w:rsidP="00500151">
                  <w:pPr>
                    <w:rPr>
                      <w:rFonts w:ascii="Courier New" w:hAnsi="Courier New"/>
                      <w:b/>
                    </w:rPr>
                  </w:pPr>
                  <w:r>
                    <w:rPr>
                      <w:rFonts w:ascii="Courier New" w:hAnsi="Courier New"/>
                      <w:b/>
                    </w:rPr>
                    <w:t>atPut(K key, V value)</w:t>
                  </w:r>
                </w:p>
                <w:p w:rsidR="00500151" w:rsidRDefault="00500151" w:rsidP="00500151">
                  <w:pPr>
                    <w:rPr>
                      <w:rFonts w:ascii="Courier New" w:hAnsi="Courier New"/>
                      <w:b/>
                    </w:rPr>
                  </w:pPr>
                  <w:r w:rsidRPr="00816B68">
                    <w:rPr>
                      <w:rFonts w:asciiTheme="majorHAnsi" w:hAnsiTheme="majorHAnsi"/>
                    </w:rPr>
                    <w:t>Associates the specified value with the specified key in this map</w:t>
                  </w:r>
                  <w:r>
                    <w:rPr>
                      <w:rFonts w:asciiTheme="majorHAnsi" w:hAnsiTheme="majorHAnsi"/>
                    </w:rPr>
                    <w:t xml:space="preserve"> (alias for </w:t>
                  </w:r>
                  <w:r w:rsidRPr="00500151">
                    <w:rPr>
                      <w:rFonts w:ascii="Courier New" w:hAnsi="Courier New"/>
                    </w:rPr>
                    <w:t>put</w:t>
                  </w:r>
                  <w:r>
                    <w:rPr>
                      <w:rFonts w:asciiTheme="majorHAnsi" w:hAnsiTheme="majorHAnsi"/>
                    </w:rPr>
                    <w:t>)</w:t>
                  </w:r>
                </w:p>
              </w:tc>
            </w:tr>
            <w:tr w:rsidR="00500151" w:rsidRPr="00CF0FB1">
              <w:tc>
                <w:tcPr>
                  <w:tcW w:w="5652" w:type="dxa"/>
                  <w:shd w:val="clear" w:color="FFFFFF" w:themeColor="background1" w:fill="FFFFFF" w:themeFill="background1"/>
                </w:tcPr>
                <w:p w:rsidR="00500151" w:rsidRDefault="00500151" w:rsidP="00F053F9">
                  <w:pPr>
                    <w:rPr>
                      <w:rFonts w:ascii="Courier New" w:hAnsi="Courier New"/>
                      <w:b/>
                    </w:rPr>
                  </w:pPr>
                  <w:r>
                    <w:rPr>
                      <w:rFonts w:ascii="Courier New" w:hAnsi="Courier New"/>
                      <w:b/>
                    </w:rPr>
                    <w:t>V</w:t>
                  </w:r>
                </w:p>
              </w:tc>
              <w:tc>
                <w:tcPr>
                  <w:tcW w:w="4688" w:type="dxa"/>
                  <w:shd w:val="clear" w:color="FFFFFF" w:themeColor="background1" w:fill="FFFFFF" w:themeFill="background1"/>
                </w:tcPr>
                <w:p w:rsidR="00500151" w:rsidRDefault="00500151" w:rsidP="00500151">
                  <w:pPr>
                    <w:rPr>
                      <w:rFonts w:ascii="Courier New" w:hAnsi="Courier New"/>
                      <w:b/>
                    </w:rPr>
                  </w:pPr>
                  <w:r>
                    <w:rPr>
                      <w:rFonts w:ascii="Courier New" w:hAnsi="Courier New"/>
                      <w:b/>
                    </w:rPr>
                    <w:t>at(K key)</w:t>
                  </w:r>
                </w:p>
                <w:p w:rsidR="00500151" w:rsidRDefault="00500151" w:rsidP="00500151">
                  <w:pPr>
                    <w:rPr>
                      <w:rFonts w:ascii="Courier New" w:hAnsi="Courier New"/>
                      <w:b/>
                    </w:rPr>
                  </w:pPr>
                  <w:r w:rsidRPr="00816B68">
                    <w:rPr>
                      <w:rFonts w:asciiTheme="majorHAnsi" w:hAnsiTheme="majorHAnsi"/>
                    </w:rPr>
                    <w:t>Returns the value to which the specified key is mapped, or null if this map contains no mapping for the key</w:t>
                  </w:r>
                  <w:r>
                    <w:rPr>
                      <w:rFonts w:asciiTheme="majorHAnsi" w:hAnsiTheme="majorHAnsi"/>
                    </w:rPr>
                    <w:t xml:space="preserve"> (alias for </w:t>
                  </w:r>
                  <w:r w:rsidRPr="00500151">
                    <w:rPr>
                      <w:rFonts w:ascii="Courier New" w:hAnsi="Courier New"/>
                    </w:rPr>
                    <w:t>get</w:t>
                  </w:r>
                  <w:r>
                    <w:rPr>
                      <w:rFonts w:asciiTheme="majorHAnsi" w:hAnsiTheme="majorHAnsi"/>
                    </w:rPr>
                    <w:t>)</w:t>
                  </w:r>
                  <w:r w:rsidRPr="00816B68">
                    <w:rPr>
                      <w:rFonts w:asciiTheme="majorHAnsi" w:hAnsiTheme="majorHAnsi"/>
                    </w:rPr>
                    <w:t>.</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514DB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514DBB" w:rsidRPr="00CF0FB1">
              <w:tc>
                <w:tcPr>
                  <w:tcW w:w="4812" w:type="dxa"/>
                  <w:shd w:val="clear" w:color="000000" w:fill="AFDDF7" w:themeFill="background2" w:themeFillTint="66"/>
                </w:tcPr>
                <w:p w:rsidR="00514DBB" w:rsidRPr="00CF0FB1" w:rsidRDefault="00514DBB" w:rsidP="00F053F9">
                  <w:pPr>
                    <w:rPr>
                      <w:b/>
                    </w:rPr>
                  </w:pPr>
                  <w:r>
                    <w:rPr>
                      <w:b/>
                    </w:rPr>
                    <w:t>Modifier and Type</w:t>
                  </w:r>
                </w:p>
              </w:tc>
              <w:tc>
                <w:tcPr>
                  <w:tcW w:w="5670"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481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670"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481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670"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r w:rsidR="00C76855" w:rsidRPr="00A055C9">
              <w:tc>
                <w:tcPr>
                  <w:tcW w:w="4812" w:type="dxa"/>
                  <w:shd w:val="solid" w:color="D9D9D9" w:themeColor="background1" w:themeShade="D9" w:fill="FFFFFF"/>
                </w:tcPr>
                <w:p w:rsidR="00C76855" w:rsidRPr="00F053F9" w:rsidRDefault="00C76855" w:rsidP="00F053F9">
                  <w:pPr>
                    <w:rPr>
                      <w:rFonts w:asciiTheme="majorHAnsi" w:hAnsiTheme="majorHAnsi"/>
                      <w:b/>
                    </w:rPr>
                  </w:pPr>
                  <w:r>
                    <w:rPr>
                      <w:rFonts w:ascii="Courier New" w:hAnsi="Courier New"/>
                      <w:b/>
                    </w:rPr>
                    <w:t>static {double|int}</w:t>
                  </w:r>
                </w:p>
              </w:tc>
              <w:tc>
                <w:tcPr>
                  <w:tcW w:w="5670" w:type="dxa"/>
                  <w:shd w:val="solid" w:color="D9D9D9" w:themeColor="background1" w:themeShade="D9" w:fill="FFFFFF"/>
                </w:tcPr>
                <w:p w:rsidR="00C76855" w:rsidRDefault="00C76855" w:rsidP="00F053F9">
                  <w:pPr>
                    <w:rPr>
                      <w:rFonts w:ascii="Courier New" w:hAnsi="Courier New"/>
                      <w:b/>
                    </w:rPr>
                  </w:pPr>
                  <w:r>
                    <w:rPr>
                      <w:rFonts w:ascii="Courier New" w:hAnsi="Courier New"/>
                      <w:b/>
                    </w:rPr>
                    <w:t>abs({double|int})</w:t>
                  </w:r>
                </w:p>
                <w:p w:rsidR="00C76855" w:rsidRPr="00A055C9" w:rsidRDefault="002B0B49" w:rsidP="00C76855">
                  <w:pPr>
                    <w:rPr>
                      <w:rFonts w:asciiTheme="majorHAnsi" w:hAnsiTheme="majorHAnsi"/>
                    </w:rPr>
                  </w:pPr>
                  <w:r>
                    <w:rPr>
                      <w:rFonts w:asciiTheme="majorHAnsi" w:hAnsiTheme="majorHAnsi"/>
                    </w:rPr>
                    <w:t xml:space="preserve">Returns </w:t>
                  </w:r>
                  <w:r w:rsidR="00C76855">
                    <w:rPr>
                      <w:rFonts w:asciiTheme="majorHAnsi" w:hAnsiTheme="majorHAnsi"/>
                    </w:rPr>
                    <w:t xml:space="preserve">the absolute value of the argument, which may be an </w:t>
                  </w:r>
                  <w:r w:rsidR="00C76855" w:rsidRPr="002B0B49">
                    <w:rPr>
                      <w:rFonts w:ascii="Courier New" w:hAnsi="Courier New"/>
                    </w:rPr>
                    <w:t>int</w:t>
                  </w:r>
                  <w:r w:rsidR="00C76855">
                    <w:rPr>
                      <w:rFonts w:asciiTheme="majorHAnsi" w:hAnsiTheme="majorHAnsi"/>
                    </w:rPr>
                    <w:t xml:space="preserve"> or a </w:t>
                  </w:r>
                  <w:r w:rsidR="00C76855" w:rsidRPr="002B0B49">
                    <w:rPr>
                      <w:rFonts w:ascii="Courier New" w:hAnsi="Courier New"/>
                    </w:rPr>
                    <w:t>double</w:t>
                  </w:r>
                  <w:r w:rsidR="00C76855">
                    <w:rPr>
                      <w:rFonts w:asciiTheme="majorHAnsi" w:hAnsiTheme="majorHAnsi"/>
                    </w:rPr>
                    <w:t>. The return type is the same a</w:t>
                  </w:r>
                  <w:r>
                    <w:rPr>
                      <w:rFonts w:asciiTheme="majorHAnsi" w:hAnsiTheme="majorHAnsi"/>
                    </w:rPr>
                    <w:t>s that of the argument expressi</w:t>
                  </w:r>
                  <w:r w:rsidR="00C76855">
                    <w:rPr>
                      <w:rFonts w:asciiTheme="majorHAnsi" w:hAnsiTheme="majorHAnsi"/>
                    </w:rPr>
                    <w:t>on.</w:t>
                  </w:r>
                </w:p>
              </w:tc>
            </w:tr>
            <w:tr w:rsidR="00C76855" w:rsidRPr="00A055C9">
              <w:tc>
                <w:tcPr>
                  <w:tcW w:w="4812" w:type="dxa"/>
                  <w:shd w:val="pct30" w:color="FFFFFF" w:themeColor="background1" w:fill="FFFFFF" w:themeFill="background1"/>
                </w:tcPr>
                <w:p w:rsidR="00C76855" w:rsidRPr="00F053F9" w:rsidRDefault="00C76855" w:rsidP="00F053F9">
                  <w:r>
                    <w:rPr>
                      <w:rFonts w:ascii="Courier New" w:hAnsi="Courier New"/>
                      <w:b/>
                    </w:rPr>
                    <w:t>static double</w:t>
                  </w:r>
                </w:p>
              </w:tc>
              <w:tc>
                <w:tcPr>
                  <w:tcW w:w="5670" w:type="dxa"/>
                  <w:shd w:val="pct30" w:color="FFFFFF" w:themeColor="background1" w:fill="FFFFFF" w:themeFill="background1"/>
                </w:tcPr>
                <w:p w:rsidR="002B0B49" w:rsidRDefault="002B0B49" w:rsidP="002B0B49">
                  <w:pPr>
                    <w:rPr>
                      <w:rFonts w:ascii="Courier New" w:hAnsi="Courier New"/>
                      <w:b/>
                    </w:rPr>
                  </w:pPr>
                  <w:r>
                    <w:rPr>
                      <w:rFonts w:ascii="Courier New" w:hAnsi="Courier New"/>
                      <w:b/>
                    </w:rPr>
                    <w:t>max(double a, double b)</w:t>
                  </w:r>
                </w:p>
                <w:p w:rsidR="00C76855" w:rsidRPr="00A055C9" w:rsidRDefault="002B0B49" w:rsidP="002B0B49">
                  <w:pPr>
                    <w:rPr>
                      <w:rFonts w:asciiTheme="majorHAnsi" w:hAnsiTheme="majorHAnsi"/>
                    </w:rPr>
                  </w:pPr>
                  <w:r>
                    <w:rPr>
                      <w:rFonts w:asciiTheme="majorHAnsi" w:hAnsiTheme="majorHAnsi"/>
                    </w:rPr>
                    <w:t xml:space="preserve">Returns the maximum (more positive) of the two arguments as a </w:t>
                  </w:r>
                  <w:r w:rsidRPr="002B0B49">
                    <w:rPr>
                      <w:rFonts w:ascii="Courier New" w:hAnsi="Courier New"/>
                    </w:rPr>
                    <w:t>double</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2B0B49" w:rsidRPr="00A055C9">
              <w:tc>
                <w:tcPr>
                  <w:tcW w:w="4812" w:type="dxa"/>
                  <w:shd w:val="solid" w:color="D9D9D9" w:themeColor="background1" w:themeShade="D9" w:fill="FFFFFF"/>
                </w:tcPr>
                <w:p w:rsidR="002B0B49" w:rsidRPr="00F053F9" w:rsidRDefault="002B0B49" w:rsidP="00F053F9">
                  <w:pPr>
                    <w:rPr>
                      <w:rFonts w:asciiTheme="majorHAnsi" w:hAnsiTheme="majorHAnsi"/>
                      <w:b/>
                    </w:rPr>
                  </w:pPr>
                  <w:r>
                    <w:rPr>
                      <w:rFonts w:ascii="Courier New" w:hAnsi="Courier New"/>
                      <w:b/>
                    </w:rPr>
                    <w:t>static int</w:t>
                  </w:r>
                </w:p>
              </w:tc>
              <w:tc>
                <w:tcPr>
                  <w:tcW w:w="5670" w:type="dxa"/>
                  <w:shd w:val="solid" w:color="D9D9D9" w:themeColor="background1" w:themeShade="D9" w:fill="FFFFFF"/>
                </w:tcPr>
                <w:p w:rsidR="002B0B49" w:rsidRDefault="002B0B49" w:rsidP="002B0B49">
                  <w:pPr>
                    <w:rPr>
                      <w:rFonts w:ascii="Courier New" w:hAnsi="Courier New"/>
                      <w:b/>
                    </w:rPr>
                  </w:pPr>
                  <w:r>
                    <w:rPr>
                      <w:rFonts w:ascii="Courier New" w:hAnsi="Courier New"/>
                      <w:b/>
                    </w:rPr>
                    <w:t>max(int a, int b)</w:t>
                  </w:r>
                </w:p>
                <w:p w:rsidR="002B0B49" w:rsidRPr="00A055C9" w:rsidRDefault="002B0B49" w:rsidP="002B0B49">
                  <w:pPr>
                    <w:rPr>
                      <w:rFonts w:asciiTheme="majorHAnsi" w:hAnsiTheme="majorHAnsi"/>
                    </w:rPr>
                  </w:pPr>
                  <w:r>
                    <w:rPr>
                      <w:rFonts w:asciiTheme="majorHAnsi" w:hAnsiTheme="majorHAnsi"/>
                    </w:rPr>
                    <w:t xml:space="preserve">Returns the maximum (more positive) of the two arguments as an </w:t>
                  </w:r>
                  <w:r w:rsidRPr="002B0B49">
                    <w:rPr>
                      <w:rFonts w:ascii="Courier New" w:hAnsi="Courier New"/>
                    </w:rPr>
                    <w:t>int</w:t>
                  </w:r>
                  <w:r>
                    <w:rPr>
                      <w:rFonts w:asciiTheme="majorHAnsi" w:hAnsiTheme="majorHAnsi"/>
                    </w:rPr>
                    <w:t xml:space="preserve">. NOTE: it returns the actual object </w:t>
                  </w:r>
                  <w:r w:rsidRPr="002B0B49">
                    <w:rPr>
                      <w:rFonts w:ascii="Courier New" w:hAnsi="Courier New"/>
                    </w:rPr>
                    <w:t>a</w:t>
                  </w:r>
                  <w:r>
                    <w:rPr>
                      <w:rFonts w:asciiTheme="majorHAnsi" w:hAnsiTheme="majorHAnsi"/>
                    </w:rPr>
                    <w:t xml:space="preserve"> or </w:t>
                  </w:r>
                  <w:r w:rsidRPr="002B0B49">
                    <w:rPr>
                      <w:rFonts w:ascii="Courier New" w:hAnsi="Courier New"/>
                    </w:rPr>
                    <w:t>b</w:t>
                  </w:r>
                  <w:r>
                    <w:rPr>
                      <w:rFonts w:asciiTheme="majorHAnsi" w:hAnsiTheme="majorHAnsi"/>
                    </w:rPr>
                    <w:t>, rather than a copy.</w:t>
                  </w:r>
                </w:p>
              </w:tc>
            </w:tr>
            <w:tr w:rsidR="00C76855" w:rsidRPr="00CF0FB1">
              <w:tc>
                <w:tcPr>
                  <w:tcW w:w="4812" w:type="dxa"/>
                  <w:shd w:val="pct30" w:color="FFFFFF" w:themeColor="background1" w:fill="FFFFFF" w:themeFill="background1"/>
                </w:tcPr>
                <w:p w:rsidR="00C76855" w:rsidRDefault="006E4B9F" w:rsidP="00F053F9">
                  <w:pPr>
                    <w:rPr>
                      <w:rFonts w:ascii="Courier New" w:hAnsi="Courier New"/>
                      <w:b/>
                    </w:rPr>
                  </w:pPr>
                  <w:r>
                    <w:rPr>
                      <w:rFonts w:ascii="Courier New" w:hAnsi="Courier New"/>
                      <w:b/>
                    </w:rPr>
                    <w:t>static int</w:t>
                  </w:r>
                </w:p>
              </w:tc>
              <w:tc>
                <w:tcPr>
                  <w:tcW w:w="5670" w:type="dxa"/>
                  <w:shd w:val="pct30" w:color="FFFFFF" w:themeColor="background1" w:fill="FFFFFF" w:themeFill="background1"/>
                </w:tcPr>
                <w:p w:rsidR="006E4B9F" w:rsidRDefault="006E4B9F" w:rsidP="006E4B9F">
                  <w:pPr>
                    <w:rPr>
                      <w:rFonts w:ascii="Courier New" w:hAnsi="Courier New"/>
                      <w:b/>
                    </w:rPr>
                  </w:pPr>
                  <w:r>
                    <w:rPr>
                      <w:rFonts w:ascii="Courier New" w:hAnsi="Courier New"/>
                      <w:b/>
                    </w:rPr>
                    <w:t>round(double a)</w:t>
                  </w:r>
                </w:p>
                <w:p w:rsidR="00C76855" w:rsidRDefault="006E4B9F" w:rsidP="006E4B9F">
                  <w:pPr>
                    <w:rPr>
                      <w:rFonts w:ascii="Courier New" w:hAnsi="Courier New"/>
                      <w:b/>
                    </w:rPr>
                  </w:pPr>
                  <w:r>
                    <w:rPr>
                      <w:rFonts w:asciiTheme="majorHAnsi" w:hAnsiTheme="majorHAnsi"/>
                    </w:rPr>
                    <w:t>Returns the close</w:t>
                  </w:r>
                  <w:r w:rsidR="00823A82">
                    <w:rPr>
                      <w:rFonts w:asciiTheme="majorHAnsi" w:hAnsiTheme="majorHAnsi"/>
                    </w:rPr>
                    <w:t>s</w:t>
                  </w:r>
                  <w:r>
                    <w:rPr>
                      <w:rFonts w:asciiTheme="majorHAnsi" w:hAnsiTheme="majorHAnsi"/>
                    </w:rPr>
                    <w:t xml:space="preserve">t </w:t>
                  </w:r>
                  <w:r w:rsidRPr="002B0B49">
                    <w:rPr>
                      <w:rFonts w:ascii="Courier New" w:hAnsi="Courier New"/>
                    </w:rPr>
                    <w:t>int</w:t>
                  </w:r>
                  <w:r>
                    <w:rPr>
                      <w:rFonts w:asciiTheme="majorHAnsi" w:hAnsiTheme="majorHAnsi"/>
                    </w:rPr>
                    <w:t xml:space="preserve"> to the argument.</w:t>
                  </w:r>
                </w:p>
              </w:tc>
            </w:tr>
            <w:tr w:rsidR="00655A58" w:rsidRPr="00655A58">
              <w:tc>
                <w:tcPr>
                  <w:tcW w:w="4812" w:type="dxa"/>
                  <w:shd w:val="clear" w:color="FFFFFF" w:themeColor="background1" w:fill="D9D9D9" w:themeFill="background1" w:themeFillShade="D9"/>
                </w:tcPr>
                <w:p w:rsidR="00655A58" w:rsidRPr="00655A58" w:rsidRDefault="00655A58" w:rsidP="00655A58">
                  <w:pPr>
                    <w:rPr>
                      <w:rFonts w:ascii="Courier New" w:hAnsi="Courier New"/>
                      <w:b/>
                      <w:color w:val="D9D9D9" w:themeColor="background1" w:themeShade="D9"/>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CF7CE5">
                  <w:pPr>
                    <w:rPr>
                      <w:rFonts w:ascii="Courier New" w:hAnsi="Courier New"/>
                      <w:b/>
                    </w:rPr>
                  </w:pPr>
                  <w:r>
                    <w:rPr>
                      <w:rFonts w:ascii="Courier New" w:hAnsi="Courier New"/>
                      <w:b/>
                    </w:rPr>
                    <w:t>sin(double x)</w:t>
                  </w:r>
                </w:p>
                <w:p w:rsidR="00655A58" w:rsidRPr="00655A58" w:rsidRDefault="00CF7CE5" w:rsidP="00CF7CE5">
                  <w:pPr>
                    <w:rPr>
                      <w:rFonts w:ascii="Courier New" w:hAnsi="Courier New"/>
                      <w:b/>
                      <w:color w:val="D9D9D9" w:themeColor="background1" w:themeShade="D9"/>
                    </w:rPr>
                  </w:pPr>
                  <w:r>
                    <w:rPr>
                      <w:rFonts w:asciiTheme="majorHAnsi" w:hAnsiTheme="majorHAnsi"/>
                    </w:rPr>
                    <w:t>Returns the trigonometric sine of the argument.</w:t>
                  </w:r>
                </w:p>
              </w:tc>
            </w:tr>
            <w:tr w:rsidR="00655A58" w:rsidRPr="00CF0FB1">
              <w:tc>
                <w:tcPr>
                  <w:tcW w:w="4812" w:type="dxa"/>
                  <w:shd w:val="pct30" w:color="FFFFFF" w:themeColor="background1" w:fill="FFFFFF" w:themeFill="background1"/>
                </w:tcPr>
                <w:p w:rsidR="00655A58" w:rsidRDefault="00655A58" w:rsidP="00F053F9">
                  <w:pPr>
                    <w:rPr>
                      <w:rFonts w:ascii="Courier New" w:hAnsi="Courier New"/>
                      <w:b/>
                    </w:rPr>
                  </w:pPr>
                  <w:r>
                    <w:rPr>
                      <w:rFonts w:ascii="Courier New" w:hAnsi="Courier New"/>
                      <w:b/>
                    </w:rPr>
                    <w:t>static double</w:t>
                  </w:r>
                </w:p>
              </w:tc>
              <w:tc>
                <w:tcPr>
                  <w:tcW w:w="5670" w:type="dxa"/>
                  <w:shd w:val="pct30" w:color="FFFFFF" w:themeColor="background1" w:fill="FFFFFF" w:themeFill="background1"/>
                </w:tcPr>
                <w:p w:rsidR="00CF7CE5" w:rsidRDefault="00CF7CE5" w:rsidP="00CF7CE5">
                  <w:pPr>
                    <w:rPr>
                      <w:rFonts w:ascii="Courier New" w:hAnsi="Courier New"/>
                      <w:b/>
                    </w:rPr>
                  </w:pPr>
                  <w:r>
                    <w:rPr>
                      <w:rFonts w:ascii="Courier New" w:hAnsi="Courier New"/>
                      <w:b/>
                    </w:rPr>
                    <w:t>cos(double x)</w:t>
                  </w:r>
                </w:p>
                <w:p w:rsidR="00655A58" w:rsidRDefault="00CF7CE5" w:rsidP="00CF7CE5">
                  <w:pPr>
                    <w:rPr>
                      <w:rFonts w:ascii="Courier New" w:hAnsi="Courier New"/>
                      <w:b/>
                    </w:rPr>
                  </w:pPr>
                  <w:r>
                    <w:rPr>
                      <w:rFonts w:asciiTheme="majorHAnsi" w:hAnsiTheme="majorHAnsi"/>
                    </w:rPr>
                    <w:t>Returns the trigonometric cosine of the argument.</w:t>
                  </w:r>
                </w:p>
              </w:tc>
            </w:tr>
            <w:tr w:rsidR="00655A58" w:rsidRPr="00CF0FB1">
              <w:tc>
                <w:tcPr>
                  <w:tcW w:w="4812" w:type="dxa"/>
                  <w:shd w:val="clear" w:color="FFFFFF" w:themeColor="background1" w:fill="D9D9D9" w:themeFill="background1" w:themeFillShade="D9"/>
                </w:tcPr>
                <w:p w:rsidR="00655A58" w:rsidRDefault="00655A58" w:rsidP="00F053F9">
                  <w:pPr>
                    <w:rPr>
                      <w:rFonts w:ascii="Courier New" w:hAnsi="Courier New"/>
                      <w:b/>
                    </w:rPr>
                  </w:pPr>
                  <w:r>
                    <w:rPr>
                      <w:rFonts w:ascii="Courier New" w:hAnsi="Courier New"/>
                      <w:b/>
                    </w:rPr>
                    <w:t>static double</w:t>
                  </w:r>
                </w:p>
              </w:tc>
              <w:tc>
                <w:tcPr>
                  <w:tcW w:w="5670" w:type="dxa"/>
                  <w:shd w:val="clear" w:color="FFFFFF" w:themeColor="background1" w:fill="D9D9D9" w:themeFill="background1" w:themeFillShade="D9"/>
                </w:tcPr>
                <w:p w:rsidR="00CF7CE5" w:rsidRDefault="00CF7CE5" w:rsidP="008F2D88">
                  <w:pPr>
                    <w:keepLines/>
                    <w:rPr>
                      <w:rFonts w:ascii="Courier New" w:hAnsi="Courier New"/>
                      <w:b/>
                    </w:rPr>
                  </w:pPr>
                  <w:r>
                    <w:rPr>
                      <w:rFonts w:ascii="Courier New" w:hAnsi="Courier New"/>
                      <w:b/>
                    </w:rPr>
                    <w:t>atan2(double x, double y)</w:t>
                  </w:r>
                </w:p>
                <w:p w:rsidR="00655A58" w:rsidRDefault="00CF7CE5" w:rsidP="008F2D88">
                  <w:pPr>
                    <w:keepLines/>
                    <w:rPr>
                      <w:rFonts w:ascii="Courier New" w:hAnsi="Courier New"/>
                      <w:b/>
                    </w:rPr>
                  </w:pPr>
                  <w:r>
                    <w:rPr>
                      <w:rFonts w:asciiTheme="majorHAnsi" w:hAnsiTheme="majorHAnsi"/>
                    </w:rPr>
                    <w:t>Returns the trigonometric arctangent represent by the respective coordinates relative to the origin.</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C76855"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C76855" w:rsidRDefault="00C76855" w:rsidP="00A055C9"/>
    <w:p w:rsidR="00C76855" w:rsidRDefault="00C76855" w:rsidP="00A055C9">
      <w:r>
        <w:t xml:space="preserve">Most </w:t>
      </w:r>
      <w:r w:rsidR="00F911A6">
        <w:t>scripts</w:t>
      </w:r>
      <w:r>
        <w:t xml:space="preserve"> return a </w:t>
      </w:r>
      <w:r w:rsidRPr="00C76855">
        <w:rPr>
          <w:rFonts w:ascii="Courier New" w:hAnsi="Courier New"/>
          <w:b/>
        </w:rPr>
        <w:t>PrintStream</w:t>
      </w:r>
      <w:r>
        <w:t xml:space="preserve"> object so their invocation can be chained:</w:t>
      </w:r>
    </w:p>
    <w:p w:rsidR="00C76855" w:rsidRDefault="00C76855" w:rsidP="00A055C9"/>
    <w:p w:rsidR="00A055C9" w:rsidRPr="00C76855" w:rsidRDefault="00C76855" w:rsidP="00A055C9">
      <w:pPr>
        <w:rPr>
          <w:rFonts w:ascii="Courier New" w:hAnsi="Courier New"/>
        </w:rPr>
      </w:pPr>
      <w:r>
        <w:t xml:space="preserve">    </w:t>
      </w:r>
      <w:r w:rsidRPr="00C76855">
        <w:rPr>
          <w:rFonts w:ascii="Courier New" w:hAnsi="Courier New"/>
        </w:rPr>
        <w:t>System.out.print("hello ").print("world").println()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r w:rsidR="008004EC">
        <w:t>; format since trygve 1.6.6</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A055C9">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3820"/>
              <w:gridCol w:w="6804"/>
            </w:tblGrid>
            <w:tr w:rsidR="00A055C9" w:rsidRPr="00CF0FB1">
              <w:tc>
                <w:tcPr>
                  <w:tcW w:w="3820" w:type="dxa"/>
                  <w:shd w:val="clear" w:color="000000" w:fill="AFDDF7" w:themeFill="background2" w:themeFillTint="66"/>
                </w:tcPr>
                <w:p w:rsidR="00A055C9" w:rsidRPr="00CF0FB1" w:rsidRDefault="00A055C9" w:rsidP="00F053F9">
                  <w:pPr>
                    <w:rPr>
                      <w:b/>
                    </w:rPr>
                  </w:pPr>
                  <w:r>
                    <w:rPr>
                      <w:b/>
                    </w:rPr>
                    <w:t>Modifier and Type</w:t>
                  </w:r>
                </w:p>
              </w:tc>
              <w:tc>
                <w:tcPr>
                  <w:tcW w:w="6804"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3820"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3820"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3820" w:type="dxa"/>
                  <w:shd w:val="pct30" w:color="FFFFFF" w:themeColor="background1" w:fill="FFFFFF" w:themeFill="background1"/>
                </w:tcPr>
                <w:p w:rsidR="00A055C9" w:rsidRPr="00F053F9" w:rsidRDefault="004C6383" w:rsidP="00F053F9">
                  <w:r>
                    <w:rPr>
                      <w:rFonts w:ascii="Courier New" w:hAnsi="Courier New"/>
                      <w:b/>
                    </w:rPr>
                    <w:t>PrintStream</w:t>
                  </w:r>
                </w:p>
              </w:tc>
              <w:tc>
                <w:tcPr>
                  <w:tcW w:w="6804"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3820"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6804"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3820"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3820"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6804"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r w:rsidR="005F76CC">
              <w:tc>
                <w:tcPr>
                  <w:tcW w:w="3820" w:type="dxa"/>
                  <w:tcBorders>
                    <w:bottom w:val="single" w:sz="6" w:space="0" w:color="000000"/>
                  </w:tcBorders>
                  <w:shd w:val="pct30" w:color="FFFFFF" w:themeColor="background1" w:fill="FFFFFF" w:themeFill="background1"/>
                </w:tcPr>
                <w:p w:rsidR="005F76CC" w:rsidRDefault="005F76CC" w:rsidP="00F053F9">
                  <w:pPr>
                    <w:rPr>
                      <w:rFonts w:ascii="Courier New" w:hAnsi="Courier New"/>
                      <w:b/>
                    </w:rPr>
                  </w:pPr>
                  <w:r>
                    <w:rPr>
                      <w:rFonts w:ascii="Courier New" w:hAnsi="Courier New"/>
                      <w:b/>
                    </w:rPr>
                    <w:t>PrintStream</w:t>
                  </w:r>
                </w:p>
              </w:tc>
              <w:tc>
                <w:tcPr>
                  <w:tcW w:w="6804" w:type="dxa"/>
                  <w:tcBorders>
                    <w:bottom w:val="single" w:sz="6" w:space="0" w:color="000000"/>
                  </w:tcBorders>
                  <w:shd w:val="pct30" w:color="FFFFFF" w:themeColor="background1" w:fill="FFFFFF" w:themeFill="background1"/>
                </w:tcPr>
                <w:p w:rsidR="005F76CC" w:rsidRDefault="005F76CC" w:rsidP="004C6383">
                  <w:pPr>
                    <w:rPr>
                      <w:rFonts w:ascii="Courier New" w:hAnsi="Courier New"/>
                      <w:b/>
                    </w:rPr>
                  </w:pPr>
                  <w:r>
                    <w:rPr>
                      <w:rFonts w:ascii="Courier New" w:hAnsi="Courier New"/>
                      <w:b/>
                    </w:rPr>
                    <w:t>format(String format, Object … args)</w:t>
                  </w:r>
                </w:p>
                <w:p w:rsidR="005F76CC" w:rsidRDefault="003656A3" w:rsidP="00E93B2A">
                  <w:pPr>
                    <w:rPr>
                      <w:rFonts w:ascii="Courier New" w:hAnsi="Courier New"/>
                      <w:b/>
                    </w:rPr>
                  </w:pPr>
                  <w:r>
                    <w:rPr>
                      <w:rFonts w:asciiTheme="majorHAnsi" w:hAnsiTheme="majorHAnsi"/>
                    </w:rPr>
                    <w:t>Writes a formatted string to this output stream,</w:t>
                  </w:r>
                  <w:r w:rsidR="005F76CC">
                    <w:rPr>
                      <w:rFonts w:asciiTheme="majorHAnsi" w:hAnsiTheme="majorHAnsi"/>
                    </w:rPr>
                    <w:t xml:space="preserve"> </w:t>
                  </w:r>
                  <w:r>
                    <w:rPr>
                      <w:rFonts w:asciiTheme="majorHAnsi" w:hAnsiTheme="majorHAnsi"/>
                    </w:rPr>
                    <w:t>using the specified format string and arguments. Supports a limited subset of the formats available in Java.</w:t>
                  </w:r>
                  <w:r w:rsidR="00E93B2A">
                    <w:rPr>
                      <w:rFonts w:asciiTheme="majorHAnsi" w:hAnsiTheme="majorHAnsi"/>
                    </w:rPr>
                    <w:t xml:space="preserve"> By the way, if </w:t>
                  </w:r>
                  <w:r w:rsidR="00E93B2A" w:rsidRPr="00E93B2A">
                    <w:rPr>
                      <w:rFonts w:ascii="Courier" w:hAnsi="Courier"/>
                    </w:rPr>
                    <w:t>format</w:t>
                  </w:r>
                  <w:r w:rsidR="00E93B2A">
                    <w:rPr>
                      <w:rFonts w:asciiTheme="majorHAnsi" w:hAnsiTheme="majorHAnsi"/>
                    </w:rPr>
                    <w:t xml:space="preserve"> contains "%s" and if the corresponding field in </w:t>
                  </w:r>
                  <w:r w:rsidR="00E93B2A" w:rsidRPr="00E93B2A">
                    <w:rPr>
                      <w:rFonts w:ascii="Courier" w:hAnsi="Courier"/>
                    </w:rPr>
                    <w:t>args</w:t>
                  </w:r>
                  <w:r w:rsidR="00E93B2A">
                    <w:rPr>
                      <w:rFonts w:asciiTheme="majorHAnsi" w:hAnsiTheme="majorHAnsi"/>
                    </w:rPr>
                    <w:t xml:space="preserve"> is a user-defined type, then that type's user-supplied </w:t>
                  </w:r>
                  <w:r w:rsidR="00E93B2A" w:rsidRPr="00E93B2A">
                    <w:rPr>
                      <w:rFonts w:ascii="Courier" w:hAnsi="Courier"/>
                    </w:rPr>
                    <w:t>toString</w:t>
                  </w:r>
                  <w:r w:rsidR="00E93B2A">
                    <w:rPr>
                      <w:rFonts w:asciiTheme="majorHAnsi" w:hAnsiTheme="majorHAnsi"/>
                    </w:rPr>
                    <w:t xml:space="preserve"> operation will be consulted for the printable results. This is the standard way to provide a means to output user-defined types in </w:t>
                  </w:r>
                  <w:r w:rsidR="00E93B2A" w:rsidRPr="00E93B2A">
                    <w:rPr>
                      <w:rFonts w:asciiTheme="majorHAnsi" w:hAnsiTheme="majorHAnsi"/>
                      <w:b/>
                    </w:rPr>
                    <w:t>trygve</w:t>
                  </w:r>
                  <w:r w:rsidR="00E93B2A">
                    <w:rPr>
                      <w:rFonts w:asciiTheme="majorHAnsi" w:hAnsiTheme="majorHAnsi"/>
                    </w:rPr>
                    <w:t>.</w:t>
                  </w:r>
                </w:p>
              </w:tc>
            </w:tr>
            <w:tr w:rsidR="00EC0F7D" w:rsidRPr="00370984">
              <w:tc>
                <w:tcPr>
                  <w:tcW w:w="3820" w:type="dxa"/>
                  <w:shd w:val="solid" w:color="D9D9D9" w:themeColor="background1" w:themeShade="D9" w:fill="FFFFFF"/>
                </w:tcPr>
                <w:p w:rsidR="00EC0F7D" w:rsidRDefault="00EC0F7D" w:rsidP="00F053F9">
                  <w:pPr>
                    <w:rPr>
                      <w:rFonts w:ascii="Courier New" w:hAnsi="Courier New"/>
                      <w:b/>
                    </w:rPr>
                  </w:pPr>
                </w:p>
              </w:tc>
              <w:tc>
                <w:tcPr>
                  <w:tcW w:w="6804" w:type="dxa"/>
                  <w:shd w:val="solid" w:color="D9D9D9" w:themeColor="background1" w:themeShade="D9" w:fill="FFFFFF"/>
                </w:tcPr>
                <w:p w:rsidR="00EC0F7D" w:rsidRDefault="00EC0F7D" w:rsidP="004C6383">
                  <w:pPr>
                    <w:rPr>
                      <w:rFonts w:ascii="Courier New" w:hAnsi="Courier New"/>
                      <w:b/>
                    </w:rPr>
                  </w:pP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C76855" w:rsidRDefault="00E90746" w:rsidP="00E90746">
      <w:r>
        <w:t>The class InputStream is a superficial interface to the Java InputStream class.</w:t>
      </w:r>
      <w:r w:rsidR="00C76855">
        <w:t xml:space="preserve"> It takes input from the system console.</w:t>
      </w:r>
      <w:r>
        <w:t xml:space="preserve"> It is most commonly used in conjunction with its preallocated static member of class System, System.in.</w:t>
      </w:r>
      <w:r w:rsidR="00C76855">
        <w:t xml:space="preserve"> The most common use is by class Stream, which can be used for line-oriented input from the system console.</w:t>
      </w:r>
    </w:p>
    <w:p w:rsidR="00E90746" w:rsidRDefault="00E90746" w:rsidP="00E90746"/>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856"/>
      </w:tblGrid>
      <w:tr w:rsidR="00E90746">
        <w:tc>
          <w:tcPr>
            <w:tcW w:w="5000" w:type="pct"/>
            <w:shd w:val="clear" w:color="auto" w:fill="D6EEFB" w:themeFill="background2" w:themeFillTint="33"/>
          </w:tcPr>
          <w:tbl>
            <w:tblPr>
              <w:tblW w:w="10624"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972"/>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4972"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4972"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Point</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Point</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Point is a simple class that replaces the Java Point class.</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Default="00662906" w:rsidP="001D70EB">
                  <w:pPr>
                    <w:rPr>
                      <w:rFonts w:ascii="Courier New" w:hAnsi="Courier New"/>
                      <w:b/>
                    </w:rPr>
                  </w:pPr>
                  <w:r>
                    <w:rPr>
                      <w:rFonts w:ascii="Courier New" w:hAnsi="Courier New"/>
                      <w:b/>
                    </w:rPr>
                    <w:t>Point(int x, int y)</w:t>
                  </w:r>
                </w:p>
                <w:p w:rsidR="00662906" w:rsidRPr="00F053F9" w:rsidRDefault="00662906" w:rsidP="001D70EB">
                  <w:pPr>
                    <w:rPr>
                      <w:rFonts w:asciiTheme="majorHAnsi" w:hAnsiTheme="majorHAnsi"/>
                      <w:b/>
                    </w:rPr>
                  </w:pPr>
                  <w:r>
                    <w:rPr>
                      <w:rFonts w:asciiTheme="majorHAnsi" w:hAnsiTheme="majorHAnsi"/>
                    </w:rPr>
                    <w:t>Create a Point object at the indicated ordinate and coordinate</w:t>
                  </w:r>
                </w:p>
              </w:tc>
            </w:tr>
            <w:tr w:rsidR="00662906" w:rsidRPr="00CF0FB1">
              <w:tc>
                <w:tcPr>
                  <w:tcW w:w="10482" w:type="dxa"/>
                  <w:shd w:val="clear" w:color="D9D9D9" w:themeColor="background1" w:themeShade="D9" w:fill="FFFFFF" w:themeFill="background1"/>
                </w:tcPr>
                <w:p w:rsidR="00AB0F17" w:rsidRDefault="00AB0F17" w:rsidP="00AB0F17">
                  <w:pPr>
                    <w:rPr>
                      <w:rFonts w:ascii="Courier New" w:hAnsi="Courier New"/>
                      <w:b/>
                    </w:rPr>
                  </w:pPr>
                  <w:r>
                    <w:rPr>
                      <w:rFonts w:ascii="Courier New" w:hAnsi="Courier New"/>
                      <w:b/>
                    </w:rPr>
                    <w:t>Point()</w:t>
                  </w:r>
                </w:p>
                <w:p w:rsidR="00662906" w:rsidRDefault="00AB0F17" w:rsidP="00AB0F17">
                  <w:pPr>
                    <w:rPr>
                      <w:rFonts w:ascii="Courier New" w:hAnsi="Courier New"/>
                      <w:b/>
                    </w:rPr>
                  </w:pPr>
                  <w:r>
                    <w:rPr>
                      <w:rFonts w:asciiTheme="majorHAnsi" w:hAnsiTheme="majorHAnsi"/>
                    </w:rPr>
                    <w:t>Create a Point object at the origin (0, 0)</w:t>
                  </w:r>
                </w:p>
              </w:tc>
            </w:tr>
          </w:tbl>
          <w:p w:rsidR="00662906" w:rsidRDefault="00662906" w:rsidP="00F053F9"/>
        </w:tc>
      </w:tr>
    </w:tbl>
    <w:p w:rsidR="00A138EE" w:rsidRDefault="00A138EE" w:rsidP="00662906"/>
    <w:p w:rsidR="00A138EE" w:rsidRDefault="00A138EE" w:rsidP="00662906"/>
    <w:p w:rsidR="00A138EE" w:rsidRPr="00F053F9" w:rsidRDefault="00A138EE" w:rsidP="00A138EE">
      <w:pPr>
        <w:rPr>
          <w:b/>
          <w:sz w:val="22"/>
        </w:rPr>
      </w:pPr>
      <w:r>
        <w:rPr>
          <w:b/>
          <w:sz w:val="22"/>
        </w:rPr>
        <w:t>Field</w:t>
      </w:r>
      <w:r w:rsidRPr="00F053F9">
        <w:rPr>
          <w:b/>
          <w:sz w:val="22"/>
        </w:rPr>
        <w:t xml:space="preserve"> Summary</w:t>
      </w:r>
    </w:p>
    <w:p w:rsidR="00A138EE" w:rsidRDefault="00A138EE" w:rsidP="00A138E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A138EE">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A138EE" w:rsidRPr="00CF0FB1">
              <w:tc>
                <w:tcPr>
                  <w:tcW w:w="4954" w:type="dxa"/>
                  <w:shd w:val="clear" w:color="000000" w:fill="AFDDF7" w:themeFill="background2" w:themeFillTint="66"/>
                </w:tcPr>
                <w:p w:rsidR="00A138EE" w:rsidRPr="00CF0FB1" w:rsidRDefault="00A138EE" w:rsidP="00F053F9">
                  <w:pPr>
                    <w:rPr>
                      <w:b/>
                    </w:rPr>
                  </w:pPr>
                  <w:r>
                    <w:rPr>
                      <w:b/>
                    </w:rPr>
                    <w:t>Modifier and Type</w:t>
                  </w:r>
                </w:p>
              </w:tc>
              <w:tc>
                <w:tcPr>
                  <w:tcW w:w="5528" w:type="dxa"/>
                  <w:shd w:val="clear" w:color="000000" w:fill="AFDDF7" w:themeFill="background2" w:themeFillTint="66"/>
                </w:tcPr>
                <w:p w:rsidR="00A138EE" w:rsidRDefault="00A138EE" w:rsidP="00E168E3">
                  <w:pPr>
                    <w:tabs>
                      <w:tab w:val="right" w:pos="4932"/>
                    </w:tabs>
                    <w:rPr>
                      <w:b/>
                    </w:rPr>
                  </w:pPr>
                  <w:r>
                    <w:rPr>
                      <w:b/>
                    </w:rPr>
                    <w:t>Field and Description</w:t>
                  </w:r>
                  <w:r>
                    <w:rPr>
                      <w:b/>
                    </w:rPr>
                    <w:tab/>
                  </w:r>
                </w:p>
              </w:tc>
            </w:tr>
            <w:tr w:rsidR="00A138EE" w:rsidRPr="00CF0FB1">
              <w:trPr>
                <w:trHeight w:val="265"/>
              </w:trPr>
              <w:tc>
                <w:tcPr>
                  <w:tcW w:w="4954"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int</w:t>
                  </w:r>
                </w:p>
              </w:tc>
              <w:tc>
                <w:tcPr>
                  <w:tcW w:w="5528" w:type="dxa"/>
                  <w:shd w:val="solid" w:color="D9D9D9" w:themeColor="background1" w:themeShade="D9" w:fill="FFFFFF"/>
                </w:tcPr>
                <w:p w:rsidR="00A138EE" w:rsidRPr="007565FB" w:rsidRDefault="00A138EE" w:rsidP="00F053F9">
                  <w:pPr>
                    <w:rPr>
                      <w:rFonts w:ascii="Courier New" w:hAnsi="Courier New"/>
                      <w:b/>
                    </w:rPr>
                  </w:pPr>
                  <w:r>
                    <w:rPr>
                      <w:rFonts w:ascii="Courier New" w:hAnsi="Courier New"/>
                      <w:b/>
                    </w:rPr>
                    <w:t>x</w:t>
                  </w:r>
                </w:p>
                <w:p w:rsidR="00A138EE" w:rsidRPr="00370984" w:rsidRDefault="00A138EE" w:rsidP="007565FB">
                  <w:pPr>
                    <w:rPr>
                      <w:rFonts w:asciiTheme="majorHAnsi" w:hAnsiTheme="majorHAnsi"/>
                    </w:rPr>
                  </w:pPr>
                  <w:r>
                    <w:rPr>
                      <w:rFonts w:asciiTheme="majorHAnsi" w:hAnsiTheme="majorHAnsi"/>
                    </w:rPr>
                    <w:t>The ordinate value for the point. It is public and can be assigned</w:t>
                  </w:r>
                </w:p>
              </w:tc>
            </w:tr>
            <w:tr w:rsidR="00A138EE" w:rsidRPr="00CF0FB1">
              <w:tc>
                <w:tcPr>
                  <w:tcW w:w="4954" w:type="dxa"/>
                  <w:shd w:val="clear" w:color="D9D9D9" w:themeColor="background1" w:themeShade="D9" w:fill="FFFFFF"/>
                </w:tcPr>
                <w:p w:rsidR="00A138EE" w:rsidRDefault="00A138EE" w:rsidP="00F053F9">
                  <w:pPr>
                    <w:rPr>
                      <w:rFonts w:ascii="Courier New" w:hAnsi="Courier New"/>
                      <w:b/>
                    </w:rPr>
                  </w:pPr>
                  <w:r w:rsidRPr="007565FB">
                    <w:rPr>
                      <w:rFonts w:ascii="Courier New" w:hAnsi="Courier New"/>
                      <w:b/>
                    </w:rPr>
                    <w:t>int</w:t>
                  </w:r>
                </w:p>
              </w:tc>
              <w:tc>
                <w:tcPr>
                  <w:tcW w:w="5528" w:type="dxa"/>
                  <w:shd w:val="clear" w:color="D9D9D9" w:themeColor="background1" w:themeShade="D9" w:fill="FFFFFF"/>
                </w:tcPr>
                <w:p w:rsidR="00A138EE" w:rsidRPr="007565FB" w:rsidRDefault="00A138EE" w:rsidP="007565FB">
                  <w:pPr>
                    <w:rPr>
                      <w:rFonts w:ascii="Courier New" w:hAnsi="Courier New"/>
                      <w:b/>
                    </w:rPr>
                  </w:pPr>
                  <w:r>
                    <w:rPr>
                      <w:rFonts w:ascii="Courier New" w:hAnsi="Courier New"/>
                      <w:b/>
                    </w:rPr>
                    <w:t>y</w:t>
                  </w:r>
                </w:p>
                <w:p w:rsidR="00A138EE" w:rsidRDefault="00A138EE" w:rsidP="007565FB">
                  <w:pPr>
                    <w:rPr>
                      <w:rFonts w:ascii="Courier New" w:hAnsi="Courier New"/>
                      <w:b/>
                    </w:rPr>
                  </w:pPr>
                  <w:r>
                    <w:rPr>
                      <w:rFonts w:asciiTheme="majorHAnsi" w:hAnsiTheme="majorHAnsi"/>
                    </w:rPr>
                    <w:t>The coordinate value for the point. It is public and can be assigned</w:t>
                  </w:r>
                </w:p>
              </w:tc>
            </w:tr>
          </w:tbl>
          <w:p w:rsidR="00A138EE" w:rsidRDefault="00A138EE" w:rsidP="00F053F9"/>
        </w:tc>
      </w:tr>
    </w:tbl>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AB0F17" w:rsidP="00F053F9">
                  <w:pPr>
                    <w:rPr>
                      <w:rFonts w:asciiTheme="majorHAnsi" w:hAnsiTheme="majorHAnsi"/>
                      <w:b/>
                    </w:rPr>
                  </w:pPr>
                  <w:r>
                    <w:rPr>
                      <w:rFonts w:ascii="Courier New" w:hAnsi="Courier New"/>
                      <w:b/>
                    </w:rPr>
                    <w:t>int</w:t>
                  </w:r>
                </w:p>
              </w:tc>
              <w:tc>
                <w:tcPr>
                  <w:tcW w:w="4830" w:type="dxa"/>
                  <w:shd w:val="solid" w:color="D9D9D9" w:themeColor="background1" w:themeShade="D9" w:fill="FFFFFF"/>
                </w:tcPr>
                <w:p w:rsidR="00662906" w:rsidRDefault="00BD629A" w:rsidP="00662906">
                  <w:pPr>
                    <w:tabs>
                      <w:tab w:val="left" w:pos="1680"/>
                    </w:tabs>
                    <w:rPr>
                      <w:rFonts w:asciiTheme="majorHAnsi" w:hAnsiTheme="majorHAnsi"/>
                    </w:rPr>
                  </w:pPr>
                  <w:r>
                    <w:rPr>
                      <w:rFonts w:ascii="Courier New" w:hAnsi="Courier New"/>
                      <w:b/>
                    </w:rPr>
                    <w:t>getX</w:t>
                  </w:r>
                  <w:r w:rsidR="00662906">
                    <w:rPr>
                      <w:rFonts w:ascii="Courier New" w:hAnsi="Courier New"/>
                      <w:b/>
                    </w:rPr>
                    <w:t>()</w:t>
                  </w:r>
                  <w:r w:rsidR="00662906">
                    <w:rPr>
                      <w:rFonts w:asciiTheme="majorHAnsi" w:hAnsiTheme="majorHAnsi"/>
                    </w:rPr>
                    <w:tab/>
                  </w:r>
                </w:p>
                <w:p w:rsidR="00662906" w:rsidRPr="00662906" w:rsidRDefault="00662906" w:rsidP="00AB0F17">
                  <w:pPr>
                    <w:tabs>
                      <w:tab w:val="left" w:pos="1680"/>
                    </w:tabs>
                    <w:rPr>
                      <w:rFonts w:asciiTheme="majorHAnsi" w:hAnsiTheme="majorHAnsi"/>
                    </w:rPr>
                  </w:pPr>
                  <w:r>
                    <w:rPr>
                      <w:rFonts w:asciiTheme="majorHAnsi" w:hAnsiTheme="majorHAnsi"/>
                    </w:rPr>
                    <w:t xml:space="preserve">Get </w:t>
                  </w:r>
                  <w:r w:rsidR="00AB0F17">
                    <w:rPr>
                      <w:rFonts w:asciiTheme="majorHAnsi" w:hAnsiTheme="majorHAnsi"/>
                    </w:rPr>
                    <w:t xml:space="preserve">the </w:t>
                  </w:r>
                  <w:r>
                    <w:rPr>
                      <w:rFonts w:asciiTheme="majorHAnsi" w:hAnsiTheme="majorHAnsi"/>
                    </w:rPr>
                    <w:t>o</w:t>
                  </w:r>
                  <w:r w:rsidR="00AB0F17">
                    <w:rPr>
                      <w:rFonts w:asciiTheme="majorHAnsi" w:hAnsiTheme="majorHAnsi"/>
                    </w:rPr>
                    <w:t>rdinate value associated with the Point</w:t>
                  </w:r>
                </w:p>
              </w:tc>
            </w:tr>
            <w:tr w:rsidR="00662906" w:rsidRPr="00CF0FB1">
              <w:tc>
                <w:tcPr>
                  <w:tcW w:w="5652" w:type="dxa"/>
                  <w:shd w:val="clear" w:color="D9D9D9" w:themeColor="background1" w:themeShade="D9" w:fill="FFFFFF"/>
                </w:tcPr>
                <w:p w:rsidR="00662906" w:rsidRDefault="00AB0F17" w:rsidP="00F053F9">
                  <w:pPr>
                    <w:rPr>
                      <w:rFonts w:ascii="Courier New" w:hAnsi="Courier New"/>
                      <w:b/>
                    </w:rPr>
                  </w:pPr>
                  <w:r>
                    <w:rPr>
                      <w:rFonts w:ascii="Courier New" w:hAnsi="Courier New"/>
                      <w:b/>
                    </w:rPr>
                    <w:t>int</w:t>
                  </w:r>
                </w:p>
              </w:tc>
              <w:tc>
                <w:tcPr>
                  <w:tcW w:w="4830" w:type="dxa"/>
                  <w:shd w:val="clear" w:color="D9D9D9" w:themeColor="background1" w:themeShade="D9" w:fill="FFFFFF"/>
                </w:tcPr>
                <w:p w:rsidR="00AB0F17" w:rsidRDefault="00BD629A" w:rsidP="00AB0F17">
                  <w:pPr>
                    <w:tabs>
                      <w:tab w:val="left" w:pos="1680"/>
                    </w:tabs>
                    <w:rPr>
                      <w:rFonts w:asciiTheme="majorHAnsi" w:hAnsiTheme="majorHAnsi"/>
                    </w:rPr>
                  </w:pPr>
                  <w:r>
                    <w:rPr>
                      <w:rFonts w:ascii="Courier New" w:hAnsi="Courier New"/>
                      <w:b/>
                    </w:rPr>
                    <w:t>getY</w:t>
                  </w:r>
                  <w:r w:rsidR="00AB0F17">
                    <w:rPr>
                      <w:rFonts w:ascii="Courier New" w:hAnsi="Courier New"/>
                      <w:b/>
                    </w:rPr>
                    <w:t>()</w:t>
                  </w:r>
                  <w:r w:rsidR="00AB0F17">
                    <w:rPr>
                      <w:rFonts w:asciiTheme="majorHAnsi" w:hAnsiTheme="majorHAnsi"/>
                    </w:rPr>
                    <w:tab/>
                  </w:r>
                </w:p>
                <w:p w:rsidR="00662906" w:rsidRDefault="00AB0F17" w:rsidP="00AB0F17">
                  <w:pPr>
                    <w:rPr>
                      <w:rFonts w:ascii="Courier New" w:hAnsi="Courier New"/>
                      <w:b/>
                    </w:rPr>
                  </w:pPr>
                  <w:r>
                    <w:rPr>
                      <w:rFonts w:asciiTheme="majorHAnsi" w:hAnsiTheme="majorHAnsi"/>
                    </w:rPr>
                    <w:t>Get the coordinate value associated with the Point</w:t>
                  </w:r>
                </w:p>
              </w:tc>
            </w:tr>
            <w:tr w:rsidR="00A138EE" w:rsidRPr="00CF0FB1">
              <w:tc>
                <w:tcPr>
                  <w:tcW w:w="5652" w:type="dxa"/>
                  <w:shd w:val="clear" w:color="D9D9D9" w:themeColor="background1" w:themeShade="D9" w:fill="D9D9D9" w:themeFill="background1" w:themeFillShade="D9"/>
                </w:tcPr>
                <w:p w:rsidR="00A138EE" w:rsidRDefault="00A138EE"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A138EE" w:rsidRDefault="00A138EE" w:rsidP="00A138EE">
                  <w:pPr>
                    <w:tabs>
                      <w:tab w:val="left" w:pos="1680"/>
                    </w:tabs>
                    <w:rPr>
                      <w:rFonts w:asciiTheme="majorHAnsi" w:hAnsiTheme="majorHAnsi"/>
                    </w:rPr>
                  </w:pPr>
                  <w:r>
                    <w:rPr>
                      <w:rFonts w:ascii="Courier New" w:hAnsi="Courier New"/>
                      <w:b/>
                    </w:rPr>
                    <w:t>setXY(int x, int y)</w:t>
                  </w:r>
                  <w:r>
                    <w:rPr>
                      <w:rFonts w:asciiTheme="majorHAnsi" w:hAnsiTheme="majorHAnsi"/>
                    </w:rPr>
                    <w:tab/>
                  </w:r>
                </w:p>
                <w:p w:rsidR="00A138EE" w:rsidRDefault="00A138EE" w:rsidP="00A138EE">
                  <w:pPr>
                    <w:tabs>
                      <w:tab w:val="left" w:pos="1680"/>
                    </w:tabs>
                    <w:rPr>
                      <w:rFonts w:ascii="Courier New" w:hAnsi="Courier New"/>
                      <w:b/>
                    </w:rPr>
                  </w:pPr>
                  <w:r>
                    <w:rPr>
                      <w:rFonts w:asciiTheme="majorHAnsi" w:hAnsiTheme="majorHAnsi"/>
                    </w:rPr>
                    <w:t>Set the values for the ordinate and coordinate for the Point, respectively, to x and y</w:t>
                  </w:r>
                </w:p>
              </w:tc>
            </w:tr>
          </w:tbl>
          <w:p w:rsidR="00662906" w:rsidRDefault="00662906" w:rsidP="00F053F9"/>
        </w:tc>
      </w:tr>
    </w:tbl>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C76855" w:rsidRDefault="00B1272F" w:rsidP="00B1272F">
      <w:r>
        <w:t xml:space="preserve">The class </w:t>
      </w:r>
      <w:r w:rsidR="00C76855">
        <w:t>Scanner</w:t>
      </w:r>
      <w:r>
        <w:t xml:space="preserve"> is a superficial interface to the Java </w:t>
      </w:r>
      <w:r w:rsidR="00F911A6">
        <w:t>Scann</w:t>
      </w:r>
      <w:r w:rsidR="00C76855">
        <w:t>er</w:t>
      </w:r>
      <w:r>
        <w:t xml:space="preserve"> class. It is most commo</w:t>
      </w:r>
      <w:r w:rsidR="00A7504D">
        <w:t>nly used in conjunction with the</w:t>
      </w:r>
      <w:r>
        <w:t xml:space="preserve"> preallocated static member of class System, System.in.</w:t>
      </w:r>
    </w:p>
    <w:p w:rsidR="00B1272F" w:rsidRDefault="00B1272F" w:rsidP="00B1272F"/>
    <w:p w:rsidR="00B1272F" w:rsidRDefault="00B1272F" w:rsidP="00B1272F">
      <w:r w:rsidRPr="00CF0FB1">
        <w:rPr>
          <w:b/>
        </w:rPr>
        <w:t>Since</w:t>
      </w:r>
      <w:r>
        <w:t>:</w:t>
      </w:r>
    </w:p>
    <w:p w:rsidR="00B1272F" w:rsidRDefault="00B1272F" w:rsidP="00B1272F"/>
    <w:p w:rsidR="00B1272F" w:rsidRDefault="00B1272F" w:rsidP="00B1272F">
      <w:pPr>
        <w:ind w:firstLine="360"/>
      </w:pPr>
      <w:r>
        <w:t>trygve 1.5</w:t>
      </w:r>
      <w:r w:rsidR="00C76855">
        <w:t>.1</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0F3C7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0F3C79" w:rsidRPr="00CF0FB1">
              <w:tc>
                <w:tcPr>
                  <w:tcW w:w="10482"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591352" w:rsidRPr="00CF0FB1">
              <w:tc>
                <w:tcPr>
                  <w:tcW w:w="10482" w:type="dxa"/>
                  <w:shd w:val="solid" w:color="FFFFFF" w:themeColor="background1" w:fill="FFFFFF"/>
                </w:tcPr>
                <w:p w:rsidR="00591352" w:rsidRPr="00F053F9" w:rsidRDefault="00591352" w:rsidP="00591352">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591352" w:rsidRDefault="00591352" w:rsidP="00591352">
                  <w:pPr>
                    <w:tabs>
                      <w:tab w:val="left" w:pos="1488"/>
                    </w:tabs>
                    <w:rPr>
                      <w:rFonts w:ascii="Courier New" w:hAnsi="Courier New"/>
                      <w:b/>
                    </w:rPr>
                  </w:pPr>
                  <w:r>
                    <w:rPr>
                      <w:rFonts w:asciiTheme="majorHAnsi" w:hAnsiTheme="majorHAnsi" w:cs="Arial"/>
                      <w:color w:val="282B26"/>
                      <w:szCs w:val="24"/>
                    </w:rPr>
                    <w:t xml:space="preserve">Creates a new scanner tied to the input stream </w:t>
                  </w:r>
                  <w:r>
                    <w:rPr>
                      <w:rFonts w:ascii="Courier New" w:hAnsi="Courier New"/>
                      <w:b/>
                    </w:rPr>
                    <w:t>s</w:t>
                  </w:r>
                </w:p>
              </w:tc>
            </w:tr>
            <w:tr w:rsidR="000F3C79" w:rsidRPr="00CF0FB1">
              <w:tc>
                <w:tcPr>
                  <w:tcW w:w="10482"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sidR="00591352">
                    <w:rPr>
                      <w:rFonts w:ascii="Courier New" w:hAnsi="Courier New"/>
                      <w:b/>
                    </w:rPr>
                    <w:t>Panel p</w:t>
                  </w:r>
                  <w:r w:rsidRPr="00F053F9">
                    <w:rPr>
                      <w:rFonts w:ascii="Courier New" w:hAnsi="Courier New"/>
                      <w:b/>
                    </w:rPr>
                    <w:t>)</w:t>
                  </w:r>
                </w:p>
                <w:p w:rsidR="000F3C79" w:rsidRPr="00F053F9" w:rsidRDefault="000F3C79" w:rsidP="00591352">
                  <w:pPr>
                    <w:rPr>
                      <w:rFonts w:asciiTheme="majorHAnsi" w:hAnsiTheme="majorHAnsi"/>
                      <w:b/>
                    </w:rPr>
                  </w:pPr>
                  <w:r>
                    <w:rPr>
                      <w:rFonts w:asciiTheme="majorHAnsi" w:hAnsiTheme="majorHAnsi" w:cs="Arial"/>
                      <w:color w:val="282B26"/>
                      <w:szCs w:val="24"/>
                    </w:rPr>
                    <w:t xml:space="preserve">Creates a new scanner </w:t>
                  </w:r>
                  <w:r w:rsidR="00591352">
                    <w:rPr>
                      <w:rFonts w:asciiTheme="majorHAnsi" w:hAnsiTheme="majorHAnsi" w:cs="Arial"/>
                      <w:color w:val="282B26"/>
                      <w:szCs w:val="24"/>
                    </w:rPr>
                    <w:t>that will handle input from Panel</w:t>
                  </w:r>
                  <w:r>
                    <w:rPr>
                      <w:rFonts w:asciiTheme="majorHAnsi" w:hAnsiTheme="majorHAnsi" w:cs="Arial"/>
                      <w:color w:val="282B26"/>
                      <w:szCs w:val="24"/>
                    </w:rPr>
                    <w:t xml:space="preserve"> </w:t>
                  </w:r>
                  <w:r w:rsidR="00591352">
                    <w:rPr>
                      <w:rFonts w:ascii="Courier New" w:hAnsi="Courier New"/>
                      <w:b/>
                    </w:rPr>
                    <w:t>p</w:t>
                  </w:r>
                  <w:r w:rsidR="00591352">
                    <w:rPr>
                      <w:rFonts w:asciiTheme="majorHAnsi" w:hAnsiTheme="majorHAnsi" w:cs="Arial"/>
                      <w:color w:val="282B26"/>
                      <w:szCs w:val="24"/>
                    </w:rPr>
                    <w:t xml:space="preserve"> using many of the protocols appropriate to command line input</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1272F">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812"/>
              <w:gridCol w:w="5670"/>
            </w:tblGrid>
            <w:tr w:rsidR="00B1272F" w:rsidRPr="00CF0FB1">
              <w:tc>
                <w:tcPr>
                  <w:tcW w:w="4812" w:type="dxa"/>
                  <w:shd w:val="clear" w:color="000000" w:fill="AFDDF7" w:themeFill="background2" w:themeFillTint="66"/>
                </w:tcPr>
                <w:p w:rsidR="00B1272F" w:rsidRPr="00CF0FB1" w:rsidRDefault="00B1272F" w:rsidP="00F053F9">
                  <w:pPr>
                    <w:rPr>
                      <w:b/>
                    </w:rPr>
                  </w:pPr>
                  <w:r>
                    <w:rPr>
                      <w:b/>
                    </w:rPr>
                    <w:t>Modifier and Type</w:t>
                  </w:r>
                </w:p>
              </w:tc>
              <w:tc>
                <w:tcPr>
                  <w:tcW w:w="5670"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481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670"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481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670"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4812" w:type="dxa"/>
                  <w:shd w:val="solid" w:color="D9D9D9" w:themeColor="background1" w:themeShade="D9" w:fill="FFFFFF"/>
                </w:tcPr>
                <w:p w:rsidR="000F3C79" w:rsidRDefault="000F3C79" w:rsidP="00F053F9">
                  <w:pPr>
                    <w:rPr>
                      <w:rFonts w:ascii="Courier New" w:hAnsi="Courier New"/>
                      <w:b/>
                    </w:rPr>
                  </w:pPr>
                </w:p>
              </w:tc>
              <w:tc>
                <w:tcPr>
                  <w:tcW w:w="5670"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1D70EB" w:rsidRPr="00D77A04" w:rsidRDefault="001D70EB" w:rsidP="001D70EB">
      <w:pPr>
        <w:pageBreakBefore/>
        <w:rPr>
          <w:b/>
          <w:color w:val="36A8ED" w:themeColor="accent1" w:themeTint="99"/>
        </w:rPr>
      </w:pPr>
      <w:r w:rsidRPr="00D77A04">
        <w:rPr>
          <w:b/>
          <w:color w:val="36A8ED" w:themeColor="accent1" w:themeTint="99"/>
        </w:rPr>
        <w:t xml:space="preserve">Class </w:t>
      </w:r>
      <w:r>
        <w:rPr>
          <w:b/>
          <w:color w:val="36A8ED" w:themeColor="accent1" w:themeTint="99"/>
        </w:rPr>
        <w:t>Panel</w:t>
      </w:r>
    </w:p>
    <w:p w:rsidR="001D70EB" w:rsidRDefault="001D70EB" w:rsidP="001D70EB"/>
    <w:p w:rsidR="001D70EB" w:rsidRDefault="001D70EB" w:rsidP="001D70EB">
      <w:r>
        <w:t>All implemented interfaces:</w:t>
      </w:r>
    </w:p>
    <w:p w:rsidR="001D70EB" w:rsidRDefault="001D70EB" w:rsidP="001D70EB">
      <w:r>
        <w:tab/>
        <w:t>None</w:t>
      </w:r>
    </w:p>
    <w:p w:rsidR="001D70EB" w:rsidRDefault="001D70EB" w:rsidP="001D70EB"/>
    <w:p w:rsidR="001D70EB" w:rsidRDefault="001D70EB" w:rsidP="001D70EB">
      <w:r>
        <w:t>Direct known subclasses:</w:t>
      </w:r>
    </w:p>
    <w:p w:rsidR="001D70EB" w:rsidRDefault="001D70EB" w:rsidP="001D70EB">
      <w:r>
        <w:tab/>
        <w:t>None</w:t>
      </w:r>
    </w:p>
    <w:p w:rsidR="001D70EB" w:rsidRDefault="001D70EB" w:rsidP="001D70EB">
      <w:pPr>
        <w:pBdr>
          <w:bottom w:val="single" w:sz="12" w:space="1" w:color="auto"/>
        </w:pBdr>
      </w:pPr>
    </w:p>
    <w:p w:rsidR="001D70EB" w:rsidRDefault="001D70EB" w:rsidP="001D70EB"/>
    <w:p w:rsidR="001D70EB" w:rsidRPr="00CF0FB1" w:rsidRDefault="001D70EB" w:rsidP="001D70EB">
      <w:pPr>
        <w:rPr>
          <w:rFonts w:ascii="Courier New" w:hAnsi="Courier New"/>
        </w:rPr>
      </w:pPr>
      <w:r w:rsidRPr="00CF0FB1">
        <w:rPr>
          <w:rFonts w:ascii="Courier New" w:hAnsi="Courier New"/>
        </w:rPr>
        <w:t xml:space="preserve">public class </w:t>
      </w:r>
      <w:r>
        <w:rPr>
          <w:rFonts w:ascii="Courier New" w:hAnsi="Courier New"/>
          <w:b/>
        </w:rPr>
        <w:t>Panel</w:t>
      </w:r>
    </w:p>
    <w:p w:rsidR="001D70EB" w:rsidRPr="00CF0FB1" w:rsidRDefault="001D70EB" w:rsidP="001D70EB">
      <w:pPr>
        <w:rPr>
          <w:rFonts w:ascii="Courier New" w:hAnsi="Courier New"/>
        </w:rPr>
      </w:pPr>
      <w:r w:rsidRPr="00CF0FB1">
        <w:rPr>
          <w:rFonts w:ascii="Courier New" w:hAnsi="Courier New"/>
        </w:rPr>
        <w:t>extends Object</w:t>
      </w:r>
    </w:p>
    <w:p w:rsidR="001D70EB" w:rsidRDefault="001D70EB" w:rsidP="001D70EB"/>
    <w:p w:rsidR="00C76855" w:rsidRDefault="001D70EB" w:rsidP="001D70EB">
      <w:r>
        <w:t>The class Panel is a superficial interface to the Java Panel class, slight</w:t>
      </w:r>
      <w:r w:rsidR="00F911A6">
        <w:t>ly</w:t>
      </w:r>
      <w:r>
        <w:t xml:space="preserve"> modified. It is most commonly used in conjunction with a Frame.</w:t>
      </w:r>
      <w:r w:rsidR="00C76855">
        <w:t xml:space="preserve"> It is common practice for a programmer to create a custom class that extends Panel, overriding the </w:t>
      </w:r>
      <w:r w:rsidR="00C76855" w:rsidRPr="00C76855">
        <w:rPr>
          <w:rFonts w:ascii="Courier New" w:hAnsi="Courier New"/>
        </w:rPr>
        <w:t>handleEvent</w:t>
      </w:r>
      <w:r w:rsidR="00C76855">
        <w:t xml:space="preserve"> script.</w:t>
      </w:r>
    </w:p>
    <w:p w:rsidR="001D70EB" w:rsidRDefault="001D70EB" w:rsidP="001D70EB"/>
    <w:p w:rsidR="001D70EB" w:rsidRDefault="001D70EB" w:rsidP="001D70EB">
      <w:r w:rsidRPr="00CF0FB1">
        <w:rPr>
          <w:b/>
        </w:rPr>
        <w:t>Since</w:t>
      </w:r>
      <w:r>
        <w:t>:</w:t>
      </w:r>
    </w:p>
    <w:p w:rsidR="001D70EB" w:rsidRDefault="001D70EB" w:rsidP="001D70EB"/>
    <w:p w:rsidR="001D70EB" w:rsidRDefault="001D70EB" w:rsidP="001D70EB">
      <w:pPr>
        <w:ind w:firstLine="360"/>
      </w:pPr>
      <w:r>
        <w:t>trygve 1.5.14</w:t>
      </w:r>
    </w:p>
    <w:p w:rsidR="001D70EB" w:rsidRDefault="001D70EB" w:rsidP="001D70EB"/>
    <w:p w:rsidR="001D70EB" w:rsidRPr="00CF0FB1" w:rsidRDefault="001D70EB" w:rsidP="001D70EB">
      <w:pPr>
        <w:rPr>
          <w:b/>
        </w:rPr>
      </w:pPr>
      <w:r w:rsidRPr="00CF0FB1">
        <w:rPr>
          <w:b/>
        </w:rPr>
        <w:t>See Also:</w:t>
      </w:r>
    </w:p>
    <w:p w:rsidR="001D70EB" w:rsidRDefault="001D70EB" w:rsidP="001D70EB"/>
    <w:p w:rsidR="001D70EB" w:rsidRDefault="00FD6005" w:rsidP="001D70EB">
      <w:r>
        <w:t>Frame, Event, Color</w:t>
      </w:r>
    </w:p>
    <w:p w:rsidR="001D70EB" w:rsidRDefault="001D70EB" w:rsidP="001D70EB"/>
    <w:p w:rsidR="001D70EB" w:rsidRPr="00F053F9" w:rsidRDefault="001D70EB" w:rsidP="001D70EB">
      <w:pPr>
        <w:rPr>
          <w:b/>
          <w:sz w:val="22"/>
        </w:rPr>
      </w:pPr>
      <w:r w:rsidRPr="00F053F9">
        <w:rPr>
          <w:b/>
          <w:sz w:val="22"/>
        </w:rPr>
        <w:t>Constructor Summary</w:t>
      </w:r>
    </w:p>
    <w:p w:rsidR="001D70EB" w:rsidRDefault="001D70EB" w:rsidP="001D70E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1D70EB" w:rsidRPr="00CF0FB1">
              <w:tc>
                <w:tcPr>
                  <w:tcW w:w="10482" w:type="dxa"/>
                  <w:shd w:val="clear" w:color="000000" w:fill="AFDDF7" w:themeFill="background2" w:themeFillTint="66"/>
                </w:tcPr>
                <w:p w:rsidR="001D70EB" w:rsidRPr="00F053F9" w:rsidRDefault="001D70EB" w:rsidP="00F053F9">
                  <w:pPr>
                    <w:rPr>
                      <w:b/>
                    </w:rPr>
                  </w:pPr>
                  <w:r w:rsidRPr="00F053F9">
                    <w:rPr>
                      <w:b/>
                    </w:rPr>
                    <w:t>Constructor and Description</w:t>
                  </w:r>
                </w:p>
              </w:tc>
            </w:tr>
            <w:tr w:rsidR="001D70EB" w:rsidRPr="00CF0FB1">
              <w:tc>
                <w:tcPr>
                  <w:tcW w:w="10482" w:type="dxa"/>
                  <w:shd w:val="solid" w:color="D9D9D9" w:themeColor="background1" w:themeShade="D9" w:fill="FFFFFF"/>
                </w:tcPr>
                <w:p w:rsidR="001D70EB" w:rsidRPr="00F053F9" w:rsidRDefault="001D70EB" w:rsidP="00F053F9">
                  <w:pPr>
                    <w:rPr>
                      <w:rFonts w:ascii="Courier New" w:hAnsi="Courier New"/>
                      <w:b/>
                    </w:rPr>
                  </w:pPr>
                  <w:r>
                    <w:rPr>
                      <w:rFonts w:ascii="Courier New" w:hAnsi="Courier New"/>
                      <w:b/>
                    </w:rPr>
                    <w:t>Panel()</w:t>
                  </w:r>
                </w:p>
                <w:p w:rsidR="001D70EB" w:rsidRPr="00F053F9" w:rsidRDefault="001D70EB" w:rsidP="001D70EB">
                  <w:pPr>
                    <w:rPr>
                      <w:rFonts w:asciiTheme="majorHAnsi" w:hAnsiTheme="majorHAnsi"/>
                      <w:b/>
                    </w:rPr>
                  </w:pPr>
                  <w:r>
                    <w:rPr>
                      <w:rFonts w:asciiTheme="majorHAnsi" w:hAnsiTheme="majorHAnsi" w:cs="Arial"/>
                      <w:color w:val="282B26"/>
                      <w:szCs w:val="24"/>
                    </w:rPr>
                    <w:t>Creates a new Panel</w:t>
                  </w:r>
                </w:p>
              </w:tc>
            </w:tr>
          </w:tbl>
          <w:p w:rsidR="001D70EB" w:rsidRDefault="001D70EB" w:rsidP="00F053F9"/>
        </w:tc>
      </w:tr>
    </w:tbl>
    <w:p w:rsidR="001D70EB" w:rsidRDefault="001D70EB" w:rsidP="001D70EB"/>
    <w:p w:rsidR="001D70EB" w:rsidRDefault="001D70EB" w:rsidP="001D70EB"/>
    <w:p w:rsidR="001D70EB" w:rsidRDefault="001D70EB" w:rsidP="001D70EB"/>
    <w:p w:rsidR="001D70EB" w:rsidRPr="00F053F9" w:rsidRDefault="001D70EB" w:rsidP="001D70EB">
      <w:pPr>
        <w:rPr>
          <w:b/>
          <w:sz w:val="22"/>
        </w:rPr>
      </w:pPr>
      <w:r>
        <w:rPr>
          <w:b/>
          <w:sz w:val="22"/>
        </w:rPr>
        <w:t>Method</w:t>
      </w:r>
      <w:r w:rsidRPr="00F053F9">
        <w:rPr>
          <w:b/>
          <w:sz w:val="22"/>
        </w:rPr>
        <w:t xml:space="preserve"> Summary</w:t>
      </w:r>
    </w:p>
    <w:p w:rsidR="001D70EB" w:rsidRDefault="001D70EB" w:rsidP="001D70EB"/>
    <w:tbl>
      <w:tblPr>
        <w:tblW w:w="5007"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1D70E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1D70EB" w:rsidRPr="00CF0FB1">
              <w:tc>
                <w:tcPr>
                  <w:tcW w:w="5652" w:type="dxa"/>
                  <w:shd w:val="clear" w:color="000000" w:fill="AFDDF7" w:themeFill="background2" w:themeFillTint="66"/>
                </w:tcPr>
                <w:p w:rsidR="001D70EB" w:rsidRPr="00CF0FB1" w:rsidRDefault="001D70EB" w:rsidP="00F053F9">
                  <w:pPr>
                    <w:rPr>
                      <w:b/>
                    </w:rPr>
                  </w:pPr>
                  <w:r>
                    <w:rPr>
                      <w:b/>
                    </w:rPr>
                    <w:t>Modifier and Type</w:t>
                  </w:r>
                </w:p>
              </w:tc>
              <w:tc>
                <w:tcPr>
                  <w:tcW w:w="4830" w:type="dxa"/>
                  <w:shd w:val="clear" w:color="000000" w:fill="AFDDF7" w:themeFill="background2" w:themeFillTint="66"/>
                </w:tcPr>
                <w:p w:rsidR="001D70EB" w:rsidRDefault="001D70EB" w:rsidP="00F053F9">
                  <w:pPr>
                    <w:rPr>
                      <w:b/>
                    </w:rPr>
                  </w:pPr>
                  <w:r>
                    <w:rPr>
                      <w:b/>
                    </w:rPr>
                    <w:t>Method and Description</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set</w:t>
                  </w:r>
                  <w:r w:rsidR="00582FE7">
                    <w:rPr>
                      <w:rFonts w:ascii="Courier New" w:hAnsi="Courier New"/>
                      <w:b/>
                    </w:rPr>
                    <w:t>Color</w:t>
                  </w:r>
                  <w:r>
                    <w:rPr>
                      <w:rFonts w:ascii="Courier New" w:hAnsi="Courier New"/>
                      <w:b/>
                    </w:rPr>
                    <w:t>(Color color)</w:t>
                  </w:r>
                </w:p>
                <w:p w:rsidR="001D70EB" w:rsidRPr="00370984" w:rsidRDefault="001D70EB" w:rsidP="00582FE7">
                  <w:pPr>
                    <w:rPr>
                      <w:rFonts w:asciiTheme="majorHAnsi" w:hAnsiTheme="majorHAnsi"/>
                    </w:rPr>
                  </w:pPr>
                  <w:r>
                    <w:rPr>
                      <w:rFonts w:asciiTheme="majorHAnsi" w:hAnsiTheme="majorHAnsi"/>
                    </w:rPr>
                    <w:t>Sets the drawing color</w:t>
                  </w:r>
                </w:p>
              </w:tc>
            </w:tr>
            <w:tr w:rsidR="009C67B1">
              <w:tc>
                <w:tcPr>
                  <w:tcW w:w="5652" w:type="dxa"/>
                  <w:tcBorders>
                    <w:bottom w:val="single" w:sz="6" w:space="0" w:color="000000"/>
                  </w:tcBorders>
                  <w:shd w:val="pct30" w:color="FFFFFF" w:themeColor="background1" w:fill="FFFFFF" w:themeFill="background1"/>
                </w:tcPr>
                <w:p w:rsidR="009C67B1" w:rsidRDefault="009C67B1" w:rsidP="00F053F9">
                  <w:pPr>
                    <w:rPr>
                      <w:rFonts w:ascii="Courier New" w:hAnsi="Courier New"/>
                      <w:b/>
                    </w:rPr>
                  </w:pPr>
                  <w:r>
                    <w:rPr>
                      <w:rFonts w:ascii="Courier New" w:hAnsi="Courier New"/>
                      <w:b/>
                    </w:rPr>
                    <w:t>Color</w:t>
                  </w:r>
                </w:p>
              </w:tc>
              <w:tc>
                <w:tcPr>
                  <w:tcW w:w="4830" w:type="dxa"/>
                  <w:tcBorders>
                    <w:bottom w:val="single" w:sz="6" w:space="0" w:color="000000"/>
                  </w:tcBorders>
                  <w:shd w:val="pct30" w:color="FFFFFF" w:themeColor="background1" w:fill="FFFFFF" w:themeFill="background1"/>
                </w:tcPr>
                <w:p w:rsidR="009C67B1" w:rsidRDefault="00582FE7" w:rsidP="001D70EB">
                  <w:pPr>
                    <w:rPr>
                      <w:rFonts w:ascii="Courier New" w:hAnsi="Courier New"/>
                      <w:b/>
                    </w:rPr>
                  </w:pPr>
                  <w:r>
                    <w:rPr>
                      <w:rFonts w:ascii="Courier New" w:hAnsi="Courier New"/>
                      <w:b/>
                    </w:rPr>
                    <w:t>getColor</w:t>
                  </w:r>
                  <w:r w:rsidR="009C67B1">
                    <w:rPr>
                      <w:rFonts w:ascii="Courier New" w:hAnsi="Courier New"/>
                      <w:b/>
                    </w:rPr>
                    <w:t>(Color color)</w:t>
                  </w:r>
                </w:p>
                <w:p w:rsidR="009C67B1" w:rsidRDefault="009C67B1" w:rsidP="00582FE7">
                  <w:pPr>
                    <w:rPr>
                      <w:rFonts w:ascii="Courier New" w:hAnsi="Courier New"/>
                      <w:b/>
                    </w:rPr>
                  </w:pPr>
                  <w:r>
                    <w:rPr>
                      <w:rFonts w:asciiTheme="majorHAnsi" w:hAnsiTheme="majorHAnsi"/>
                    </w:rPr>
                    <w:t>Sets the drawing color</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drawLine(int x, int y, int toX, int toY)</w:t>
                  </w:r>
                </w:p>
                <w:p w:rsidR="001D70EB" w:rsidRPr="00370984" w:rsidRDefault="001D70EB" w:rsidP="00F053F9">
                  <w:pPr>
                    <w:rPr>
                      <w:rFonts w:asciiTheme="majorHAnsi" w:hAnsiTheme="majorHAnsi"/>
                    </w:rPr>
                  </w:pPr>
                  <w:r>
                    <w:rPr>
                      <w:rFonts w:asciiTheme="majorHAnsi" w:hAnsiTheme="majorHAnsi"/>
                    </w:rPr>
                    <w:t>Draw a line between the pairs of points</w:t>
                  </w:r>
                </w:p>
              </w:tc>
            </w:tr>
            <w:tr w:rsidR="001D70EB" w:rsidRPr="00CF0FB1">
              <w:tc>
                <w:tcPr>
                  <w:tcW w:w="5652" w:type="dxa"/>
                  <w:shd w:val="clear" w:color="D9D9D9" w:themeColor="background1" w:themeShade="D9" w:fill="FFFFFF" w:themeFill="background1"/>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1D70EB" w:rsidRDefault="001D70EB" w:rsidP="001D70EB">
                  <w:pPr>
                    <w:rPr>
                      <w:rFonts w:ascii="Courier New" w:hAnsi="Courier New"/>
                      <w:b/>
                    </w:rPr>
                  </w:pPr>
                  <w:r>
                    <w:rPr>
                      <w:rFonts w:ascii="Courier New" w:hAnsi="Courier New"/>
                      <w:b/>
                    </w:rPr>
                    <w:t>drawRect(int x, int y, int w, int h)</w:t>
                  </w:r>
                </w:p>
                <w:p w:rsidR="001D70EB" w:rsidRDefault="001D70EB" w:rsidP="001D70EB">
                  <w:pPr>
                    <w:rPr>
                      <w:rFonts w:ascii="Courier New" w:hAnsi="Courier New"/>
                      <w:b/>
                    </w:rPr>
                  </w:pPr>
                  <w:r>
                    <w:rPr>
                      <w:rFonts w:asciiTheme="majorHAnsi" w:hAnsiTheme="majorHAnsi"/>
                    </w:rPr>
                    <w:t>Draw a rectangle with upper-left at (x, y) with width w and height h</w:t>
                  </w:r>
                </w:p>
              </w:tc>
            </w:tr>
            <w:tr w:rsidR="001D70EB" w:rsidRPr="00CF0FB1">
              <w:tc>
                <w:tcPr>
                  <w:tcW w:w="5652" w:type="dxa"/>
                  <w:shd w:val="solid" w:color="D9D9D9" w:themeColor="background1" w:themeShade="D9" w:fill="FFFFFF"/>
                </w:tcPr>
                <w:p w:rsidR="001D70EB" w:rsidRPr="00F053F9" w:rsidRDefault="001D70EB"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1D70EB" w:rsidRDefault="001D70EB" w:rsidP="00F053F9">
                  <w:pPr>
                    <w:rPr>
                      <w:rFonts w:ascii="Courier New" w:hAnsi="Courier New"/>
                      <w:b/>
                    </w:rPr>
                  </w:pPr>
                  <w:r>
                    <w:rPr>
                      <w:rFonts w:ascii="Courier New" w:hAnsi="Courier New"/>
                      <w:b/>
                    </w:rPr>
                    <w:t>drawOval(int x, int y, int w, int h)</w:t>
                  </w:r>
                </w:p>
                <w:p w:rsidR="001D70EB" w:rsidRPr="00370984" w:rsidRDefault="001D70EB" w:rsidP="00F053F9">
                  <w:pPr>
                    <w:rPr>
                      <w:rFonts w:asciiTheme="majorHAnsi" w:hAnsiTheme="majorHAnsi"/>
                    </w:rPr>
                  </w:pPr>
                  <w:r>
                    <w:rPr>
                      <w:rFonts w:asciiTheme="majorHAnsi" w:hAnsiTheme="majorHAnsi"/>
                    </w:rPr>
                    <w:t>Draw an oval or circle that fits in the rectangle with upper-left at (x, y) with width w and height h</w:t>
                  </w:r>
                  <w:r>
                    <w:rPr>
                      <w:rFonts w:asciiTheme="majorHAnsi" w:hAnsiTheme="majorHAnsi"/>
                    </w:rPr>
                    <w:tab/>
                    <w:t>.</w:t>
                  </w:r>
                </w:p>
              </w:tc>
            </w:tr>
            <w:tr w:rsidR="00113EA0" w:rsidRPr="00370984">
              <w:tc>
                <w:tcPr>
                  <w:tcW w:w="5652" w:type="dxa"/>
                  <w:shd w:val="clear" w:color="D9D9D9" w:themeColor="background1" w:themeShade="D9" w:fill="FFFFFF" w:themeFill="background1"/>
                </w:tcPr>
                <w:p w:rsidR="00113EA0" w:rsidRPr="00F053F9" w:rsidRDefault="00113EA0"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113EA0" w:rsidRDefault="00113EA0" w:rsidP="00F053F9">
                  <w:pPr>
                    <w:rPr>
                      <w:rFonts w:ascii="Courier New" w:hAnsi="Courier New"/>
                      <w:b/>
                    </w:rPr>
                  </w:pPr>
                  <w:r>
                    <w:rPr>
                      <w:rFonts w:ascii="Courier New" w:hAnsi="Courier New"/>
                      <w:b/>
                    </w:rPr>
                    <w:t>fillOval(int x, int y, int w, int h)</w:t>
                  </w:r>
                </w:p>
                <w:p w:rsidR="00113EA0" w:rsidRPr="00370984" w:rsidRDefault="00113EA0" w:rsidP="00F053F9">
                  <w:pPr>
                    <w:rPr>
                      <w:rFonts w:asciiTheme="majorHAnsi" w:hAnsiTheme="majorHAnsi"/>
                    </w:rPr>
                  </w:pPr>
                  <w:r>
                    <w:rPr>
                      <w:rFonts w:asciiTheme="majorHAnsi" w:hAnsiTheme="majorHAnsi"/>
                    </w:rPr>
                    <w:t>Fill an oval or circle that fits in the rectangle with upper-left at (x, y) with width w and height h, using the current color.</w:t>
                  </w:r>
                </w:p>
              </w:tc>
            </w:tr>
            <w:tr w:rsidR="001D70EB" w:rsidRPr="00CF0FB1">
              <w:tc>
                <w:tcPr>
                  <w:tcW w:w="5652" w:type="dxa"/>
                  <w:shd w:val="clear" w:color="D9D9D9" w:themeColor="background1" w:themeShade="D9" w:fill="D9D9D9" w:themeFill="background1" w:themeFillShade="D9"/>
                </w:tcPr>
                <w:p w:rsidR="001D70EB" w:rsidRDefault="001D70EB"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1D70EB" w:rsidRDefault="001D70EB" w:rsidP="001D70EB">
                  <w:pPr>
                    <w:rPr>
                      <w:rFonts w:ascii="Courier New" w:hAnsi="Courier New"/>
                      <w:b/>
                    </w:rPr>
                  </w:pPr>
                  <w:r>
                    <w:rPr>
                      <w:rFonts w:ascii="Courier New" w:hAnsi="Courier New"/>
                      <w:b/>
                    </w:rPr>
                    <w:t>drawString(int x, int y, String s)</w:t>
                  </w:r>
                </w:p>
                <w:p w:rsidR="001D70EB" w:rsidRDefault="001D70EB" w:rsidP="001D70EB">
                  <w:pPr>
                    <w:rPr>
                      <w:rFonts w:ascii="Courier New" w:hAnsi="Courier New"/>
                      <w:b/>
                    </w:rPr>
                  </w:pPr>
                  <w:r>
                    <w:rPr>
                      <w:rFonts w:asciiTheme="majorHAnsi" w:hAnsiTheme="majorHAnsi"/>
                    </w:rPr>
                    <w:t xml:space="preserve">Draw a text string </w:t>
                  </w:r>
                  <w:r w:rsidRPr="001D70EB">
                    <w:rPr>
                      <w:rFonts w:asciiTheme="majorHAnsi" w:hAnsiTheme="majorHAnsi"/>
                      <w:b/>
                    </w:rPr>
                    <w:t>s</w:t>
                  </w:r>
                  <w:r>
                    <w:rPr>
                      <w:rFonts w:asciiTheme="majorHAnsi" w:hAnsiTheme="majorHAnsi"/>
                    </w:rPr>
                    <w:t xml:space="preserve"> with its upper-left at the indicated location</w:t>
                  </w:r>
                </w:p>
              </w:tc>
            </w:tr>
            <w:tr w:rsidR="00BA3FD3" w:rsidRPr="00370984">
              <w:tc>
                <w:tcPr>
                  <w:tcW w:w="5652" w:type="dxa"/>
                  <w:shd w:val="clear" w:color="D9D9D9" w:themeColor="background1" w:themeShade="D9" w:fill="FFFFFF" w:themeFill="background1"/>
                </w:tcPr>
                <w:p w:rsidR="00BA3FD3" w:rsidRPr="00F053F9" w:rsidRDefault="00BA3FD3" w:rsidP="00F053F9">
                  <w:pPr>
                    <w:rPr>
                      <w:rFonts w:asciiTheme="majorHAnsi" w:hAnsiTheme="majorHAnsi"/>
                      <w:b/>
                    </w:rPr>
                  </w:pPr>
                  <w:r>
                    <w:rPr>
                      <w:rFonts w:ascii="Courier New" w:hAnsi="Courier New"/>
                      <w:b/>
                    </w:rPr>
                    <w:t>void</w:t>
                  </w:r>
                </w:p>
              </w:tc>
              <w:tc>
                <w:tcPr>
                  <w:tcW w:w="4830" w:type="dxa"/>
                  <w:shd w:val="clear" w:color="D9D9D9" w:themeColor="background1" w:themeShade="D9" w:fill="FFFFFF" w:themeFill="background1"/>
                </w:tcPr>
                <w:p w:rsidR="00BA3FD3" w:rsidRDefault="00BA3FD3" w:rsidP="00F053F9">
                  <w:pPr>
                    <w:rPr>
                      <w:rFonts w:ascii="Courier New" w:hAnsi="Courier New"/>
                      <w:b/>
                    </w:rPr>
                  </w:pPr>
                  <w:r>
                    <w:rPr>
                      <w:rFonts w:ascii="Courier New" w:hAnsi="Courier New"/>
                      <w:b/>
                    </w:rPr>
                    <w:t>handleEvent(Event event)</w:t>
                  </w:r>
                </w:p>
                <w:p w:rsidR="00BA3FD3" w:rsidRPr="00370984" w:rsidRDefault="00BA3FD3" w:rsidP="00F053F9">
                  <w:pPr>
                    <w:rPr>
                      <w:rFonts w:asciiTheme="majorHAnsi" w:hAnsiTheme="majorHAnsi"/>
                    </w:rPr>
                  </w:pPr>
                  <w:r>
                    <w:rPr>
                      <w:rFonts w:asciiTheme="majorHAnsi" w:hAnsiTheme="majorHAnsi"/>
                    </w:rPr>
                    <w:t>This is called when a graphics event occurs (see Event). This script may / should be overridden by a derived class script that handles events.</w:t>
                  </w:r>
                  <w:r>
                    <w:rPr>
                      <w:rFonts w:asciiTheme="majorHAnsi" w:hAnsiTheme="majorHAnsi"/>
                    </w:rPr>
                    <w:tab/>
                    <w:t>.</w:t>
                  </w:r>
                </w:p>
              </w:tc>
            </w:tr>
            <w:tr w:rsidR="00F92C51">
              <w:tc>
                <w:tcPr>
                  <w:tcW w:w="5652" w:type="dxa"/>
                  <w:shd w:val="clear" w:color="D9D9D9" w:themeColor="background1" w:themeShade="D9" w:fill="D9D9D9" w:themeFill="background1" w:themeFillShade="D9"/>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D9D9D9" w:themeFill="background1" w:themeFillShade="D9"/>
                </w:tcPr>
                <w:p w:rsidR="00F92C51" w:rsidRDefault="00F92C51" w:rsidP="001D70EB">
                  <w:pPr>
                    <w:rPr>
                      <w:rFonts w:ascii="Courier New" w:hAnsi="Courier New"/>
                      <w:b/>
                    </w:rPr>
                  </w:pPr>
                  <w:r>
                    <w:rPr>
                      <w:rFonts w:ascii="Courier New" w:hAnsi="Courier New"/>
                      <w:b/>
                    </w:rPr>
                    <w:t>fillRect(int x, int y, int w, int h)</w:t>
                  </w:r>
                </w:p>
                <w:p w:rsidR="00F92C51" w:rsidRDefault="00F92C51" w:rsidP="001D70EB">
                  <w:pPr>
                    <w:rPr>
                      <w:rFonts w:ascii="Courier New" w:hAnsi="Courier New"/>
                      <w:b/>
                    </w:rPr>
                  </w:pPr>
                  <w:r>
                    <w:rPr>
                      <w:rFonts w:asciiTheme="majorHAnsi" w:hAnsiTheme="majorHAnsi"/>
                    </w:rPr>
                    <w:t>Fill a rectangle with upper-left at (x, y) with width w and height h</w:t>
                  </w:r>
                </w:p>
              </w:tc>
            </w:tr>
            <w:tr w:rsidR="00F92C51">
              <w:tc>
                <w:tcPr>
                  <w:tcW w:w="5652" w:type="dxa"/>
                  <w:shd w:val="clear" w:color="D9D9D9" w:themeColor="background1" w:themeShade="D9" w:fill="FFFFFF" w:themeFill="background1"/>
                </w:tcPr>
                <w:p w:rsidR="00F92C51" w:rsidRDefault="00F92C51"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F92C51" w:rsidRDefault="00591352" w:rsidP="001D70EB">
                  <w:pPr>
                    <w:rPr>
                      <w:rFonts w:ascii="Courier New" w:hAnsi="Courier New"/>
                      <w:b/>
                    </w:rPr>
                  </w:pPr>
                  <w:r>
                    <w:rPr>
                      <w:rFonts w:ascii="Courier New" w:hAnsi="Courier New"/>
                      <w:b/>
                    </w:rPr>
                    <w:t>repaint</w:t>
                  </w:r>
                  <w:r w:rsidR="00F92C51">
                    <w:rPr>
                      <w:rFonts w:ascii="Courier New" w:hAnsi="Courier New"/>
                      <w:b/>
                    </w:rPr>
                    <w:t>()</w:t>
                  </w:r>
                </w:p>
                <w:p w:rsidR="00F92C51" w:rsidRDefault="00591352" w:rsidP="001D70EB">
                  <w:pPr>
                    <w:rPr>
                      <w:rFonts w:ascii="Courier New" w:hAnsi="Courier New"/>
                      <w:b/>
                    </w:rPr>
                  </w:pPr>
                  <w:r>
                    <w:rPr>
                      <w:rFonts w:asciiTheme="majorHAnsi" w:hAnsiTheme="majorHAnsi"/>
                    </w:rPr>
                    <w:t>Bring all additions and deletions up-to-date and repaint the graphics according to the contents of the container</w:t>
                  </w:r>
                </w:p>
              </w:tc>
            </w:tr>
            <w:tr w:rsidR="00F92C51" w:rsidRPr="00370984">
              <w:tc>
                <w:tcPr>
                  <w:tcW w:w="5652" w:type="dxa"/>
                  <w:shd w:val="solid" w:color="D9D9D9" w:themeColor="background1" w:themeShade="D9" w:fill="FFFFFF" w:themeFill="background1"/>
                </w:tcPr>
                <w:p w:rsidR="00F92C51" w:rsidRPr="00F053F9" w:rsidRDefault="00F92C51"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hemeFill="background1"/>
                </w:tcPr>
                <w:p w:rsidR="00591352" w:rsidRDefault="00591352" w:rsidP="00591352">
                  <w:pPr>
                    <w:rPr>
                      <w:rFonts w:asciiTheme="majorHAnsi" w:hAnsiTheme="majorHAnsi"/>
                    </w:rPr>
                  </w:pPr>
                  <w:r>
                    <w:rPr>
                      <w:rFonts w:ascii="Courier New" w:hAnsi="Courier New"/>
                      <w:b/>
                    </w:rPr>
                    <w:t>clear(int x, int y, int w, int h)</w:t>
                  </w:r>
                </w:p>
                <w:p w:rsidR="00F92C51" w:rsidRPr="00370984" w:rsidRDefault="00591352" w:rsidP="00591352">
                  <w:pPr>
                    <w:rPr>
                      <w:rFonts w:asciiTheme="majorHAnsi" w:hAnsiTheme="majorHAnsi"/>
                    </w:rPr>
                  </w:pPr>
                  <w:r>
                    <w:rPr>
                      <w:rFonts w:asciiTheme="majorHAnsi" w:hAnsiTheme="majorHAnsi"/>
                    </w:rPr>
                    <w:t>Clear the designated rectangle</w:t>
                  </w:r>
                  <w:r w:rsidR="00F92C51">
                    <w:rPr>
                      <w:rFonts w:asciiTheme="majorHAnsi" w:hAnsiTheme="majorHAnsi"/>
                    </w:rPr>
                    <w:t>.</w:t>
                  </w:r>
                </w:p>
              </w:tc>
            </w:tr>
          </w:tbl>
          <w:p w:rsidR="004630B4" w:rsidRDefault="004630B4" w:rsidP="00F053F9"/>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4630B4" w:rsidRPr="004630B4" w:rsidRDefault="004630B4" w:rsidP="004630B4"/>
          <w:p w:rsidR="001D70EB" w:rsidRPr="004630B4" w:rsidRDefault="004630B4" w:rsidP="004630B4">
            <w:pPr>
              <w:tabs>
                <w:tab w:val="left" w:pos="4464"/>
              </w:tabs>
            </w:pPr>
            <w:r>
              <w:tab/>
            </w:r>
          </w:p>
        </w:tc>
      </w:tr>
    </w:tbl>
    <w:p w:rsidR="00BA3FD3" w:rsidRPr="00D77A04" w:rsidRDefault="00BA3FD3" w:rsidP="00BA3FD3">
      <w:pPr>
        <w:pageBreakBefore/>
        <w:rPr>
          <w:b/>
          <w:color w:val="36A8ED" w:themeColor="accent1" w:themeTint="99"/>
        </w:rPr>
      </w:pPr>
      <w:r w:rsidRPr="00D77A04">
        <w:rPr>
          <w:b/>
          <w:color w:val="36A8ED" w:themeColor="accent1" w:themeTint="99"/>
        </w:rPr>
        <w:t xml:space="preserve">Class </w:t>
      </w:r>
      <w:r>
        <w:rPr>
          <w:b/>
          <w:color w:val="36A8ED" w:themeColor="accent1" w:themeTint="99"/>
        </w:rPr>
        <w:t>Event</w:t>
      </w:r>
    </w:p>
    <w:p w:rsidR="00BA3FD3" w:rsidRDefault="00BA3FD3" w:rsidP="00BA3FD3"/>
    <w:p w:rsidR="00BA3FD3" w:rsidRDefault="00BA3FD3" w:rsidP="00BA3FD3">
      <w:r>
        <w:t>All implemented interfaces:</w:t>
      </w:r>
    </w:p>
    <w:p w:rsidR="00BA3FD3" w:rsidRDefault="00BA3FD3" w:rsidP="00BA3FD3">
      <w:r>
        <w:tab/>
        <w:t>None</w:t>
      </w:r>
    </w:p>
    <w:p w:rsidR="00BA3FD3" w:rsidRDefault="00BA3FD3" w:rsidP="00BA3FD3"/>
    <w:p w:rsidR="00BA3FD3" w:rsidRDefault="00BA3FD3" w:rsidP="00BA3FD3">
      <w:r>
        <w:t>Direct known subclasses:</w:t>
      </w:r>
    </w:p>
    <w:p w:rsidR="00BA3FD3" w:rsidRDefault="00BA3FD3" w:rsidP="00BA3FD3">
      <w:r>
        <w:tab/>
        <w:t>None</w:t>
      </w:r>
    </w:p>
    <w:p w:rsidR="00BA3FD3" w:rsidRDefault="00BA3FD3" w:rsidP="00BA3FD3">
      <w:pPr>
        <w:pBdr>
          <w:bottom w:val="single" w:sz="12" w:space="1" w:color="auto"/>
        </w:pBdr>
      </w:pPr>
    </w:p>
    <w:p w:rsidR="00BA3FD3" w:rsidRDefault="00BA3FD3" w:rsidP="00BA3FD3"/>
    <w:p w:rsidR="00BA3FD3" w:rsidRPr="00CF0FB1" w:rsidRDefault="00BA3FD3" w:rsidP="00BA3FD3">
      <w:pPr>
        <w:rPr>
          <w:rFonts w:ascii="Courier New" w:hAnsi="Courier New"/>
        </w:rPr>
      </w:pPr>
      <w:r w:rsidRPr="00CF0FB1">
        <w:rPr>
          <w:rFonts w:ascii="Courier New" w:hAnsi="Courier New"/>
        </w:rPr>
        <w:t xml:space="preserve">public class </w:t>
      </w:r>
      <w:r>
        <w:rPr>
          <w:rFonts w:ascii="Courier New" w:hAnsi="Courier New"/>
          <w:b/>
        </w:rPr>
        <w:t>Event</w:t>
      </w:r>
    </w:p>
    <w:p w:rsidR="00BA3FD3" w:rsidRPr="00CF0FB1" w:rsidRDefault="00BA3FD3" w:rsidP="00BA3FD3">
      <w:pPr>
        <w:rPr>
          <w:rFonts w:ascii="Courier New" w:hAnsi="Courier New"/>
        </w:rPr>
      </w:pPr>
      <w:r w:rsidRPr="00CF0FB1">
        <w:rPr>
          <w:rFonts w:ascii="Courier New" w:hAnsi="Courier New"/>
        </w:rPr>
        <w:t>extends Object</w:t>
      </w:r>
    </w:p>
    <w:p w:rsidR="00BA3FD3" w:rsidRDefault="00BA3FD3" w:rsidP="00BA3FD3"/>
    <w:p w:rsidR="00C76855" w:rsidRDefault="00BA3FD3" w:rsidP="00BA3FD3">
      <w:r>
        <w:t xml:space="preserve">The class </w:t>
      </w:r>
      <w:r w:rsidR="00F911A6">
        <w:t>Event</w:t>
      </w:r>
      <w:r>
        <w:t xml:space="preserve"> is a superficial interface to the Java </w:t>
      </w:r>
      <w:r w:rsidR="00C76855">
        <w:t>Event</w:t>
      </w:r>
      <w:r>
        <w:t xml:space="preserve"> class, slight</w:t>
      </w:r>
      <w:r w:rsidR="00C76855">
        <w:t>ly modified.</w:t>
      </w:r>
    </w:p>
    <w:p w:rsidR="00C76855" w:rsidRDefault="00C76855" w:rsidP="00BA3FD3"/>
    <w:p w:rsidR="00BA3FD3" w:rsidRDefault="00BA3FD3" w:rsidP="00BA3FD3">
      <w:r w:rsidRPr="00CF0FB1">
        <w:rPr>
          <w:b/>
        </w:rPr>
        <w:t>Since</w:t>
      </w:r>
      <w:r>
        <w:t>:</w:t>
      </w:r>
    </w:p>
    <w:p w:rsidR="00BA3FD3" w:rsidRDefault="00BA3FD3" w:rsidP="00BA3FD3"/>
    <w:p w:rsidR="00BA3FD3" w:rsidRDefault="00BA3FD3" w:rsidP="00BA3FD3">
      <w:pPr>
        <w:ind w:firstLine="360"/>
      </w:pPr>
      <w:r>
        <w:t>trygve 1.5.14</w:t>
      </w:r>
    </w:p>
    <w:p w:rsidR="00BA3FD3" w:rsidRDefault="00BA3FD3" w:rsidP="00BA3FD3"/>
    <w:p w:rsidR="00BA3FD3" w:rsidRPr="00CF0FB1" w:rsidRDefault="00BA3FD3" w:rsidP="00BA3FD3">
      <w:pPr>
        <w:rPr>
          <w:b/>
        </w:rPr>
      </w:pPr>
      <w:r w:rsidRPr="00CF0FB1">
        <w:rPr>
          <w:b/>
        </w:rPr>
        <w:t>See Also:</w:t>
      </w:r>
    </w:p>
    <w:p w:rsidR="00BA3FD3" w:rsidRDefault="00BA3FD3" w:rsidP="00BA3FD3"/>
    <w:p w:rsidR="00BA3FD3" w:rsidRDefault="00BA3FD3" w:rsidP="00BA3FD3">
      <w:r>
        <w:t>Frame, Panel</w:t>
      </w:r>
    </w:p>
    <w:p w:rsidR="00BA3FD3" w:rsidRDefault="00BA3FD3" w:rsidP="00BA3FD3"/>
    <w:p w:rsidR="00BA3FD3" w:rsidRPr="00F053F9" w:rsidRDefault="00BA3FD3" w:rsidP="00BA3FD3">
      <w:pPr>
        <w:rPr>
          <w:b/>
          <w:sz w:val="22"/>
        </w:rPr>
      </w:pPr>
      <w:r w:rsidRPr="00F053F9">
        <w:rPr>
          <w:b/>
          <w:sz w:val="22"/>
        </w:rPr>
        <w:t>Constructor Summary</w:t>
      </w:r>
    </w:p>
    <w:p w:rsidR="00BA3FD3" w:rsidRDefault="00BA3FD3" w:rsidP="00BA3FD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BA3FD3" w:rsidRPr="00CF0FB1">
              <w:tc>
                <w:tcPr>
                  <w:tcW w:w="10482" w:type="dxa"/>
                  <w:shd w:val="clear" w:color="000000" w:fill="AFDDF7" w:themeFill="background2" w:themeFillTint="66"/>
                </w:tcPr>
                <w:p w:rsidR="00BA3FD3" w:rsidRPr="00F053F9" w:rsidRDefault="00BA3FD3" w:rsidP="00E168E3">
                  <w:pPr>
                    <w:ind w:right="68"/>
                    <w:rPr>
                      <w:b/>
                    </w:rPr>
                  </w:pPr>
                  <w:r w:rsidRPr="00F053F9">
                    <w:rPr>
                      <w:b/>
                    </w:rPr>
                    <w:t>Constructor and Description</w:t>
                  </w:r>
                </w:p>
              </w:tc>
            </w:tr>
            <w:tr w:rsidR="00BA3FD3" w:rsidRPr="00CF0FB1">
              <w:tc>
                <w:tcPr>
                  <w:tcW w:w="10482" w:type="dxa"/>
                  <w:shd w:val="solid" w:color="D9D9D9" w:themeColor="background1" w:themeShade="D9" w:fill="FFFFFF"/>
                </w:tcPr>
                <w:p w:rsidR="00BA3FD3" w:rsidRPr="00F053F9" w:rsidRDefault="00BA3FD3"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BA3FD3" w:rsidRDefault="00BA3FD3" w:rsidP="00F053F9"/>
        </w:tc>
      </w:tr>
    </w:tbl>
    <w:p w:rsidR="007565FB" w:rsidRDefault="007565FB" w:rsidP="00BA3FD3"/>
    <w:p w:rsidR="007565FB" w:rsidRDefault="007565FB" w:rsidP="00BA3FD3"/>
    <w:p w:rsidR="007565FB" w:rsidRPr="00F053F9" w:rsidRDefault="007565FB" w:rsidP="007565FB">
      <w:pPr>
        <w:rPr>
          <w:b/>
          <w:sz w:val="22"/>
        </w:rPr>
      </w:pPr>
      <w:r>
        <w:rPr>
          <w:b/>
          <w:sz w:val="22"/>
        </w:rPr>
        <w:t>Field</w:t>
      </w:r>
      <w:r w:rsidRPr="00F053F9">
        <w:rPr>
          <w:b/>
          <w:sz w:val="22"/>
        </w:rPr>
        <w:t xml:space="preserve"> Summary</w:t>
      </w:r>
    </w:p>
    <w:p w:rsidR="007565FB" w:rsidRDefault="007565FB" w:rsidP="007565F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7565FB">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7565FB" w:rsidRPr="00CF0FB1">
              <w:tc>
                <w:tcPr>
                  <w:tcW w:w="4954" w:type="dxa"/>
                  <w:shd w:val="clear" w:color="000000" w:fill="AFDDF7" w:themeFill="background2" w:themeFillTint="66"/>
                </w:tcPr>
                <w:p w:rsidR="007565FB" w:rsidRPr="00CF0FB1" w:rsidRDefault="007565FB" w:rsidP="00F053F9">
                  <w:pPr>
                    <w:rPr>
                      <w:b/>
                    </w:rPr>
                  </w:pPr>
                  <w:r>
                    <w:rPr>
                      <w:b/>
                    </w:rPr>
                    <w:t>Modifier and Type</w:t>
                  </w:r>
                </w:p>
              </w:tc>
              <w:tc>
                <w:tcPr>
                  <w:tcW w:w="5528" w:type="dxa"/>
                  <w:shd w:val="clear" w:color="000000" w:fill="AFDDF7" w:themeFill="background2" w:themeFillTint="66"/>
                </w:tcPr>
                <w:p w:rsidR="007565FB" w:rsidRDefault="007565FB" w:rsidP="00E168E3">
                  <w:pPr>
                    <w:tabs>
                      <w:tab w:val="right" w:pos="4932"/>
                    </w:tabs>
                    <w:rPr>
                      <w:b/>
                    </w:rPr>
                  </w:pPr>
                  <w:r>
                    <w:rPr>
                      <w:b/>
                    </w:rPr>
                    <w:t>Field and Description</w:t>
                  </w:r>
                  <w:r w:rsidR="00E168E3">
                    <w:rPr>
                      <w:b/>
                    </w:rPr>
                    <w:tab/>
                  </w:r>
                </w:p>
              </w:tc>
            </w:tr>
            <w:tr w:rsidR="007565FB" w:rsidRPr="00CF0FB1">
              <w:trPr>
                <w:trHeight w:val="265"/>
              </w:trPr>
              <w:tc>
                <w:tcPr>
                  <w:tcW w:w="4954"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F053F9">
                  <w:pPr>
                    <w:rPr>
                      <w:rFonts w:ascii="Courier New" w:hAnsi="Courier New"/>
                      <w:b/>
                    </w:rPr>
                  </w:pPr>
                  <w:r w:rsidRPr="007565FB">
                    <w:rPr>
                      <w:rFonts w:ascii="Courier New" w:hAnsi="Courier New"/>
                      <w:b/>
                    </w:rPr>
                    <w:t>KEY_PRESS</w:t>
                  </w:r>
                </w:p>
                <w:p w:rsidR="007565FB" w:rsidRPr="00370984" w:rsidRDefault="007565FB" w:rsidP="007565FB">
                  <w:pPr>
                    <w:rPr>
                      <w:rFonts w:asciiTheme="majorHAnsi" w:hAnsiTheme="majorHAnsi"/>
                    </w:rPr>
                  </w:pPr>
                  <w:r>
                    <w:rPr>
                      <w:rFonts w:asciiTheme="majorHAnsi" w:hAnsiTheme="majorHAnsi"/>
                    </w:rPr>
                    <w:t>A keyboard key was pressed</w:t>
                  </w:r>
                </w:p>
              </w:tc>
            </w:tr>
            <w:tr w:rsidR="007565FB" w:rsidRPr="00CF0FB1">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KEY_RELEASE</w:t>
                  </w:r>
                </w:p>
                <w:p w:rsidR="007565FB" w:rsidRDefault="007565FB" w:rsidP="007565FB">
                  <w:pPr>
                    <w:rPr>
                      <w:rFonts w:ascii="Courier New" w:hAnsi="Courier New"/>
                      <w:b/>
                    </w:rPr>
                  </w:pPr>
                  <w:r>
                    <w:rPr>
                      <w:rFonts w:asciiTheme="majorHAnsi" w:hAnsiTheme="majorHAnsi"/>
                    </w:rPr>
                    <w:t>A keyboard key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MOUSE_DOWN</w:t>
                  </w:r>
                </w:p>
                <w:p w:rsidR="007565FB" w:rsidRPr="00370984" w:rsidRDefault="007565FB" w:rsidP="00F053F9">
                  <w:pPr>
                    <w:rPr>
                      <w:rFonts w:asciiTheme="majorHAnsi" w:hAnsiTheme="majorHAnsi"/>
                    </w:rPr>
                  </w:pPr>
                  <w:r>
                    <w:rPr>
                      <w:rFonts w:asciiTheme="majorHAnsi" w:hAnsiTheme="majorHAnsi"/>
                    </w:rPr>
                    <w:t>The mouse button was pressed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MOUSE_UP</w:t>
                  </w:r>
                </w:p>
                <w:p w:rsidR="007565FB" w:rsidRDefault="007565FB" w:rsidP="007565FB">
                  <w:pPr>
                    <w:rPr>
                      <w:rFonts w:ascii="Courier New" w:hAnsi="Courier New"/>
                      <w:b/>
                    </w:rPr>
                  </w:pPr>
                  <w:r>
                    <w:rPr>
                      <w:rFonts w:asciiTheme="majorHAnsi" w:hAnsiTheme="majorHAnsi"/>
                    </w:rPr>
                    <w:t>The mouse button was released</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MOUSE_DRAG</w:t>
                  </w:r>
                </w:p>
                <w:p w:rsidR="007565FB" w:rsidRPr="00370984" w:rsidRDefault="007565FB" w:rsidP="00F053F9">
                  <w:pPr>
                    <w:rPr>
                      <w:rFonts w:asciiTheme="majorHAnsi" w:hAnsiTheme="majorHAnsi"/>
                    </w:rPr>
                  </w:pPr>
                  <w:r>
                    <w:rPr>
                      <w:rFonts w:asciiTheme="majorHAnsi" w:hAnsiTheme="majorHAnsi"/>
                    </w:rPr>
                    <w:t>The mouse was dragged while pressed and before being released</w:t>
                  </w:r>
                </w:p>
              </w:tc>
            </w:tr>
            <w:tr w:rsidR="007565FB">
              <w:tc>
                <w:tcPr>
                  <w:tcW w:w="4954" w:type="dxa"/>
                  <w:shd w:val="clear" w:color="D9D9D9" w:themeColor="background1" w:themeShade="D9" w:fill="FFFFFF"/>
                </w:tcPr>
                <w:p w:rsidR="007565FB" w:rsidRDefault="007565FB" w:rsidP="00F053F9">
                  <w:pPr>
                    <w:rPr>
                      <w:rFonts w:ascii="Courier New" w:hAnsi="Courier New"/>
                      <w:b/>
                    </w:rPr>
                  </w:pPr>
                  <w:r w:rsidRPr="007565FB">
                    <w:rPr>
                      <w:rFonts w:ascii="Courier New" w:hAnsi="Courier New"/>
                      <w:b/>
                    </w:rPr>
                    <w:t>static int</w:t>
                  </w:r>
                </w:p>
              </w:tc>
              <w:tc>
                <w:tcPr>
                  <w:tcW w:w="5528" w:type="dxa"/>
                  <w:shd w:val="clear"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MOUSE_ENTER</w:t>
                  </w:r>
                </w:p>
                <w:p w:rsidR="007565FB" w:rsidRDefault="007565FB" w:rsidP="007565FB">
                  <w:pPr>
                    <w:rPr>
                      <w:rFonts w:ascii="Courier New" w:hAnsi="Courier New"/>
                      <w:b/>
                    </w:rPr>
                  </w:pPr>
                  <w:r>
                    <w:rPr>
                      <w:rFonts w:asciiTheme="majorHAnsi" w:hAnsiTheme="majorHAnsi"/>
                    </w:rPr>
                    <w:t>A mouse has entered the room</w:t>
                  </w:r>
                </w:p>
              </w:tc>
            </w:tr>
            <w:tr w:rsidR="007565FB" w:rsidRPr="00370984">
              <w:tc>
                <w:tcPr>
                  <w:tcW w:w="4954" w:type="dxa"/>
                  <w:shd w:val="solid" w:color="D9D9D9" w:themeColor="background1" w:themeShade="D9" w:fill="FFFFFF"/>
                </w:tcPr>
                <w:p w:rsidR="007565FB" w:rsidRPr="00F053F9" w:rsidRDefault="007565FB" w:rsidP="00F053F9">
                  <w:pPr>
                    <w:rPr>
                      <w:rFonts w:asciiTheme="majorHAnsi" w:hAnsiTheme="majorHAnsi"/>
                      <w:b/>
                    </w:rPr>
                  </w:pPr>
                  <w:r w:rsidRPr="007565FB">
                    <w:rPr>
                      <w:rFonts w:ascii="Courier New" w:hAnsi="Courier New"/>
                      <w:b/>
                    </w:rPr>
                    <w:t>static int</w:t>
                  </w:r>
                </w:p>
              </w:tc>
              <w:tc>
                <w:tcPr>
                  <w:tcW w:w="5528" w:type="dxa"/>
                  <w:shd w:val="solid" w:color="D9D9D9" w:themeColor="background1" w:themeShade="D9" w:fill="FFFFFF"/>
                </w:tcPr>
                <w:p w:rsidR="007565FB" w:rsidRPr="007565FB" w:rsidRDefault="007565FB" w:rsidP="007565FB">
                  <w:pPr>
                    <w:rPr>
                      <w:rFonts w:ascii="Courier New" w:hAnsi="Courier New"/>
                      <w:b/>
                    </w:rPr>
                  </w:pPr>
                  <w:r w:rsidRPr="007565FB">
                    <w:rPr>
                      <w:rFonts w:ascii="Courier New" w:hAnsi="Courier New"/>
                      <w:b/>
                    </w:rPr>
                    <w:t>MOUSE_EXIT</w:t>
                  </w:r>
                </w:p>
                <w:p w:rsidR="007565FB" w:rsidRPr="00370984" w:rsidRDefault="007565FB" w:rsidP="00F053F9">
                  <w:pPr>
                    <w:rPr>
                      <w:rFonts w:asciiTheme="majorHAnsi" w:hAnsiTheme="majorHAnsi"/>
                    </w:rPr>
                  </w:pPr>
                  <w:r>
                    <w:rPr>
                      <w:rFonts w:asciiTheme="majorHAnsi" w:hAnsiTheme="majorHAnsi"/>
                    </w:rPr>
                    <w:t>The mouse cursor has moved outside the window</w:t>
                  </w:r>
                </w:p>
              </w:tc>
            </w:tr>
            <w:tr w:rsidR="007565FB">
              <w:tc>
                <w:tcPr>
                  <w:tcW w:w="4954" w:type="dxa"/>
                  <w:shd w:val="clear" w:color="D9D9D9" w:themeColor="background1" w:themeShade="D9" w:fill="FFFFFF"/>
                </w:tcPr>
                <w:p w:rsidR="007565FB" w:rsidRDefault="00D176B9" w:rsidP="00F053F9">
                  <w:pPr>
                    <w:rPr>
                      <w:rFonts w:ascii="Courier New" w:hAnsi="Courier New"/>
                      <w:b/>
                    </w:rPr>
                  </w:pPr>
                  <w:r>
                    <w:rPr>
                      <w:rFonts w:ascii="Courier New" w:hAnsi="Courier New"/>
                      <w:b/>
                    </w:rPr>
                    <w:t xml:space="preserve">static </w:t>
                  </w:r>
                  <w:r w:rsidR="007565FB">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MOUSE_MOVE</w:t>
                  </w:r>
                </w:p>
                <w:p w:rsidR="007565FB" w:rsidRDefault="00D176B9" w:rsidP="00D176B9">
                  <w:pPr>
                    <w:rPr>
                      <w:rFonts w:ascii="Courier New" w:hAnsi="Courier New"/>
                      <w:b/>
                    </w:rPr>
                  </w:pPr>
                  <w:r>
                    <w:rPr>
                      <w:rFonts w:asciiTheme="majorHAnsi" w:hAnsiTheme="majorHAnsi"/>
                    </w:rPr>
                    <w:t>The mouse cursor has moved</w:t>
                  </w:r>
                </w:p>
              </w:tc>
            </w:tr>
            <w:tr w:rsidR="007565FB" w:rsidRPr="00370984">
              <w:tc>
                <w:tcPr>
                  <w:tcW w:w="4954" w:type="dxa"/>
                  <w:shd w:val="solid" w:color="D9D9D9" w:themeColor="background1" w:themeShade="D9" w:fill="FFFFFF"/>
                </w:tcPr>
                <w:p w:rsidR="007565FB" w:rsidRPr="00F053F9" w:rsidRDefault="00C76855"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sidRPr="007565FB">
                    <w:rPr>
                      <w:rFonts w:ascii="Courier New" w:hAnsi="Courier New"/>
                      <w:b/>
                    </w:rPr>
                    <w:t>key</w:t>
                  </w:r>
                </w:p>
                <w:p w:rsidR="007565FB" w:rsidRPr="00370984" w:rsidRDefault="00D176B9" w:rsidP="00D176B9">
                  <w:pPr>
                    <w:rPr>
                      <w:rFonts w:asciiTheme="majorHAnsi" w:hAnsiTheme="majorHAnsi"/>
                    </w:rPr>
                  </w:pPr>
                  <w:r>
                    <w:rPr>
                      <w:rFonts w:asciiTheme="majorHAnsi" w:hAnsiTheme="majorHAnsi"/>
                    </w:rPr>
                    <w:t xml:space="preserve">The key code for a </w:t>
                  </w:r>
                  <w:r w:rsidRPr="007565FB">
                    <w:rPr>
                      <w:rFonts w:ascii="Courier New" w:hAnsi="Courier New"/>
                      <w:b/>
                    </w:rPr>
                    <w:t>KEY_PRESS</w:t>
                  </w:r>
                  <w:r>
                    <w:rPr>
                      <w:rFonts w:asciiTheme="majorHAnsi" w:hAnsiTheme="majorHAnsi"/>
                    </w:rPr>
                    <w:t xml:space="preserve"> or a </w:t>
                  </w:r>
                  <w:r w:rsidRPr="007565FB">
                    <w:rPr>
                      <w:rFonts w:ascii="Courier New" w:hAnsi="Courier New"/>
                      <w:b/>
                    </w:rPr>
                    <w:t>KEY_RELEASE</w:t>
                  </w:r>
                  <w:r>
                    <w:rPr>
                      <w:rFonts w:asciiTheme="majorHAnsi" w:hAnsiTheme="majorHAnsi"/>
                    </w:rPr>
                    <w:t xml:space="preserve"> event</w:t>
                  </w:r>
                </w:p>
              </w:tc>
            </w:tr>
            <w:tr w:rsidR="007565FB">
              <w:tc>
                <w:tcPr>
                  <w:tcW w:w="4954" w:type="dxa"/>
                  <w:shd w:val="clear" w:color="D9D9D9" w:themeColor="background1" w:themeShade="D9" w:fill="FFFFFF"/>
                </w:tcPr>
                <w:p w:rsidR="007565FB" w:rsidRDefault="00C76855" w:rsidP="00F053F9">
                  <w:pPr>
                    <w:rPr>
                      <w:rFonts w:ascii="Courier New" w:hAnsi="Courier New"/>
                      <w:b/>
                    </w:rPr>
                  </w:pPr>
                  <w:r>
                    <w:rPr>
                      <w:rFonts w:ascii="Courier New" w:hAnsi="Courier New"/>
                      <w:b/>
                    </w:rPr>
                    <w:t>int</w:t>
                  </w:r>
                </w:p>
              </w:tc>
              <w:tc>
                <w:tcPr>
                  <w:tcW w:w="5528" w:type="dxa"/>
                  <w:shd w:val="clear" w:color="D9D9D9" w:themeColor="background1" w:themeShade="D9" w:fill="FFFFFF"/>
                </w:tcPr>
                <w:p w:rsidR="00D176B9" w:rsidRPr="007565FB" w:rsidRDefault="00D176B9" w:rsidP="00D176B9">
                  <w:pPr>
                    <w:rPr>
                      <w:rFonts w:ascii="Courier New" w:hAnsi="Courier New"/>
                      <w:b/>
                    </w:rPr>
                  </w:pPr>
                  <w:r>
                    <w:rPr>
                      <w:rFonts w:ascii="Courier New" w:hAnsi="Courier New"/>
                      <w:b/>
                    </w:rPr>
                    <w:t>x</w:t>
                  </w:r>
                </w:p>
                <w:p w:rsidR="007565FB" w:rsidRDefault="00D176B9" w:rsidP="00D176B9">
                  <w:pPr>
                    <w:rPr>
                      <w:rFonts w:ascii="Courier New" w:hAnsi="Courier New"/>
                      <w:b/>
                    </w:rPr>
                  </w:pPr>
                  <w:r>
                    <w:rPr>
                      <w:rFonts w:asciiTheme="majorHAnsi" w:hAnsiTheme="majorHAnsi"/>
                    </w:rPr>
                    <w:t>The x (ordinate) location for a mouse event, relative to the upper-left of the window</w:t>
                  </w:r>
                </w:p>
              </w:tc>
            </w:tr>
            <w:tr w:rsidR="00C76855" w:rsidRPr="00370984">
              <w:tc>
                <w:tcPr>
                  <w:tcW w:w="4954" w:type="dxa"/>
                  <w:shd w:val="solid" w:color="D9D9D9" w:themeColor="background1" w:themeShade="D9" w:fill="FFFFFF"/>
                </w:tcPr>
                <w:p w:rsidR="00C76855" w:rsidRPr="00F053F9" w:rsidRDefault="00D176B9" w:rsidP="00F053F9">
                  <w:pPr>
                    <w:rPr>
                      <w:rFonts w:asciiTheme="majorHAnsi" w:hAnsiTheme="majorHAnsi"/>
                      <w:b/>
                    </w:rPr>
                  </w:pPr>
                  <w:r>
                    <w:rPr>
                      <w:rFonts w:ascii="Courier New" w:hAnsi="Courier New"/>
                      <w:b/>
                    </w:rPr>
                    <w:t>int</w:t>
                  </w:r>
                </w:p>
              </w:tc>
              <w:tc>
                <w:tcPr>
                  <w:tcW w:w="5528" w:type="dxa"/>
                  <w:shd w:val="solid" w:color="D9D9D9" w:themeColor="background1" w:themeShade="D9" w:fill="FFFFFF"/>
                </w:tcPr>
                <w:p w:rsidR="00D176B9" w:rsidRPr="007565FB" w:rsidRDefault="00D176B9" w:rsidP="00D176B9">
                  <w:pPr>
                    <w:rPr>
                      <w:rFonts w:ascii="Courier New" w:hAnsi="Courier New"/>
                      <w:b/>
                    </w:rPr>
                  </w:pPr>
                  <w:r>
                    <w:rPr>
                      <w:rFonts w:ascii="Courier New" w:hAnsi="Courier New"/>
                      <w:b/>
                    </w:rPr>
                    <w:t>y</w:t>
                  </w:r>
                </w:p>
                <w:p w:rsidR="00C76855" w:rsidRPr="00370984" w:rsidRDefault="00D176B9" w:rsidP="00D176B9">
                  <w:pPr>
                    <w:rPr>
                      <w:rFonts w:asciiTheme="majorHAnsi" w:hAnsiTheme="majorHAnsi"/>
                    </w:rPr>
                  </w:pPr>
                  <w:r>
                    <w:rPr>
                      <w:rFonts w:asciiTheme="majorHAnsi" w:hAnsiTheme="majorHAnsi"/>
                    </w:rPr>
                    <w:t>The y (coordinate) location for a mouse event, relative to the upper-left of the window</w:t>
                  </w:r>
                </w:p>
              </w:tc>
            </w:tr>
            <w:tr w:rsidR="00C76855">
              <w:tc>
                <w:tcPr>
                  <w:tcW w:w="4954" w:type="dxa"/>
                  <w:shd w:val="clear" w:color="D9D9D9" w:themeColor="background1" w:themeShade="D9" w:fill="FFFFFF"/>
                </w:tcPr>
                <w:p w:rsidR="00C76855" w:rsidRDefault="00C76855" w:rsidP="00F053F9">
                  <w:pPr>
                    <w:rPr>
                      <w:rFonts w:ascii="Courier New" w:hAnsi="Courier New"/>
                      <w:b/>
                    </w:rPr>
                  </w:pPr>
                </w:p>
              </w:tc>
              <w:tc>
                <w:tcPr>
                  <w:tcW w:w="5528" w:type="dxa"/>
                  <w:shd w:val="clear" w:color="D9D9D9" w:themeColor="background1" w:themeShade="D9" w:fill="FFFFFF"/>
                </w:tcPr>
                <w:p w:rsidR="00C76855" w:rsidRDefault="00C76855" w:rsidP="001D70EB">
                  <w:pPr>
                    <w:rPr>
                      <w:rFonts w:ascii="Courier New" w:hAnsi="Courier New"/>
                      <w:b/>
                    </w:rPr>
                  </w:pPr>
                </w:p>
              </w:tc>
            </w:tr>
          </w:tbl>
          <w:p w:rsidR="007565FB" w:rsidRDefault="007565FB" w:rsidP="00F053F9"/>
        </w:tc>
      </w:tr>
    </w:tbl>
    <w:p w:rsidR="00BA3FD3" w:rsidRDefault="00BA3FD3" w:rsidP="00BA3FD3"/>
    <w:p w:rsidR="00BA3FD3" w:rsidRDefault="00BA3FD3" w:rsidP="00BA3FD3"/>
    <w:p w:rsidR="00BA3FD3" w:rsidRDefault="00BA3FD3" w:rsidP="00BA3FD3"/>
    <w:p w:rsidR="00BA3FD3" w:rsidRPr="00F053F9" w:rsidRDefault="00BA3FD3" w:rsidP="00BA3FD3">
      <w:pPr>
        <w:rPr>
          <w:b/>
          <w:sz w:val="22"/>
        </w:rPr>
      </w:pPr>
      <w:r>
        <w:rPr>
          <w:b/>
          <w:sz w:val="22"/>
        </w:rPr>
        <w:t>Method</w:t>
      </w:r>
      <w:r w:rsidRPr="00F053F9">
        <w:rPr>
          <w:b/>
          <w:sz w:val="22"/>
        </w:rPr>
        <w:t xml:space="preserve"> Summary</w:t>
      </w:r>
    </w:p>
    <w:p w:rsidR="00BA3FD3" w:rsidRDefault="00BA3FD3" w:rsidP="00BA3FD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BA3FD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BA3FD3" w:rsidRPr="00CF0FB1">
              <w:tc>
                <w:tcPr>
                  <w:tcW w:w="5652" w:type="dxa"/>
                  <w:shd w:val="clear" w:color="000000" w:fill="AFDDF7" w:themeFill="background2" w:themeFillTint="66"/>
                </w:tcPr>
                <w:p w:rsidR="00BA3FD3" w:rsidRPr="00CF0FB1" w:rsidRDefault="00BA3FD3" w:rsidP="00F053F9">
                  <w:pPr>
                    <w:rPr>
                      <w:b/>
                    </w:rPr>
                  </w:pPr>
                  <w:r>
                    <w:rPr>
                      <w:b/>
                    </w:rPr>
                    <w:t>Modifier and Type</w:t>
                  </w:r>
                </w:p>
              </w:tc>
              <w:tc>
                <w:tcPr>
                  <w:tcW w:w="4830" w:type="dxa"/>
                  <w:shd w:val="clear" w:color="000000" w:fill="AFDDF7" w:themeFill="background2" w:themeFillTint="66"/>
                </w:tcPr>
                <w:p w:rsidR="00BA3FD3" w:rsidRDefault="00BA3FD3" w:rsidP="00F053F9">
                  <w:pPr>
                    <w:rPr>
                      <w:b/>
                    </w:rPr>
                  </w:pPr>
                  <w:r>
                    <w:rPr>
                      <w:b/>
                    </w:rPr>
                    <w:t>Method and Description</w:t>
                  </w:r>
                </w:p>
              </w:tc>
            </w:tr>
            <w:tr w:rsidR="00BA3FD3" w:rsidRPr="00CF0FB1">
              <w:tc>
                <w:tcPr>
                  <w:tcW w:w="5652" w:type="dxa"/>
                  <w:shd w:val="solid" w:color="D9D9D9" w:themeColor="background1" w:themeShade="D9" w:fill="FFFFFF"/>
                </w:tcPr>
                <w:p w:rsidR="00BA3FD3" w:rsidRPr="00F053F9" w:rsidRDefault="00BA3FD3" w:rsidP="00F053F9">
                  <w:pPr>
                    <w:rPr>
                      <w:rFonts w:asciiTheme="majorHAnsi" w:hAnsiTheme="majorHAnsi"/>
                      <w:b/>
                    </w:rPr>
                  </w:pPr>
                </w:p>
              </w:tc>
              <w:tc>
                <w:tcPr>
                  <w:tcW w:w="4830" w:type="dxa"/>
                  <w:shd w:val="solid" w:color="D9D9D9" w:themeColor="background1" w:themeShade="D9" w:fill="FFFFFF"/>
                </w:tcPr>
                <w:p w:rsidR="00BA3FD3" w:rsidRPr="00370984" w:rsidRDefault="00BA3FD3" w:rsidP="00F053F9">
                  <w:pPr>
                    <w:rPr>
                      <w:rFonts w:asciiTheme="majorHAnsi" w:hAnsiTheme="majorHAnsi"/>
                    </w:rPr>
                  </w:pPr>
                </w:p>
              </w:tc>
            </w:tr>
            <w:tr w:rsidR="00BA3FD3" w:rsidRPr="00CF0FB1">
              <w:tc>
                <w:tcPr>
                  <w:tcW w:w="5652" w:type="dxa"/>
                  <w:shd w:val="clear" w:color="D9D9D9" w:themeColor="background1" w:themeShade="D9" w:fill="FFFFFF"/>
                </w:tcPr>
                <w:p w:rsidR="00BA3FD3" w:rsidRDefault="00BA3FD3" w:rsidP="00F053F9">
                  <w:pPr>
                    <w:rPr>
                      <w:rFonts w:ascii="Courier New" w:hAnsi="Courier New"/>
                      <w:b/>
                    </w:rPr>
                  </w:pPr>
                </w:p>
              </w:tc>
              <w:tc>
                <w:tcPr>
                  <w:tcW w:w="4830" w:type="dxa"/>
                  <w:shd w:val="clear" w:color="D9D9D9" w:themeColor="background1" w:themeShade="D9" w:fill="FFFFFF"/>
                </w:tcPr>
                <w:p w:rsidR="00BA3FD3" w:rsidRDefault="00BA3FD3" w:rsidP="001D70EB">
                  <w:pPr>
                    <w:rPr>
                      <w:rFonts w:ascii="Courier New" w:hAnsi="Courier New"/>
                      <w:b/>
                    </w:rPr>
                  </w:pPr>
                </w:p>
              </w:tc>
            </w:tr>
          </w:tbl>
          <w:p w:rsidR="00BA3FD3" w:rsidRDefault="00BA3FD3" w:rsidP="00F053F9"/>
        </w:tc>
      </w:tr>
    </w:tbl>
    <w:p w:rsidR="00E46053" w:rsidRPr="00D77A04" w:rsidRDefault="00E46053" w:rsidP="00E46053">
      <w:pPr>
        <w:pageBreakBefore/>
        <w:rPr>
          <w:b/>
          <w:color w:val="36A8ED" w:themeColor="accent1" w:themeTint="99"/>
        </w:rPr>
      </w:pPr>
      <w:r w:rsidRPr="00D77A04">
        <w:rPr>
          <w:b/>
          <w:color w:val="36A8ED" w:themeColor="accent1" w:themeTint="99"/>
        </w:rPr>
        <w:t xml:space="preserve">Class </w:t>
      </w:r>
      <w:r>
        <w:rPr>
          <w:b/>
          <w:color w:val="36A8ED" w:themeColor="accent1" w:themeTint="99"/>
        </w:rPr>
        <w:t>System</w:t>
      </w:r>
    </w:p>
    <w:p w:rsidR="00E46053" w:rsidRDefault="00E46053" w:rsidP="00E46053"/>
    <w:p w:rsidR="00E46053" w:rsidRDefault="00E46053" w:rsidP="00E46053">
      <w:r>
        <w:t>All implemented interfaces:</w:t>
      </w:r>
    </w:p>
    <w:p w:rsidR="00E46053" w:rsidRDefault="00E46053" w:rsidP="00E46053">
      <w:r>
        <w:tab/>
        <w:t>None</w:t>
      </w:r>
    </w:p>
    <w:p w:rsidR="00E46053" w:rsidRDefault="00E46053" w:rsidP="00E46053"/>
    <w:p w:rsidR="00E46053" w:rsidRDefault="00E46053" w:rsidP="00E46053">
      <w:r>
        <w:t>Direct known subclasses:</w:t>
      </w:r>
    </w:p>
    <w:p w:rsidR="00E46053" w:rsidRDefault="00E46053" w:rsidP="00E46053">
      <w:r>
        <w:tab/>
        <w:t>None</w:t>
      </w:r>
    </w:p>
    <w:p w:rsidR="00E46053" w:rsidRDefault="00E46053" w:rsidP="00E46053">
      <w:pPr>
        <w:pBdr>
          <w:bottom w:val="single" w:sz="12" w:space="1" w:color="auto"/>
        </w:pBdr>
      </w:pPr>
    </w:p>
    <w:p w:rsidR="00E46053" w:rsidRDefault="00E46053" w:rsidP="00E46053"/>
    <w:p w:rsidR="00E46053" w:rsidRPr="00CF0FB1" w:rsidRDefault="00E46053" w:rsidP="00E46053">
      <w:pPr>
        <w:rPr>
          <w:rFonts w:ascii="Courier New" w:hAnsi="Courier New"/>
        </w:rPr>
      </w:pPr>
      <w:r w:rsidRPr="00CF0FB1">
        <w:rPr>
          <w:rFonts w:ascii="Courier New" w:hAnsi="Courier New"/>
        </w:rPr>
        <w:t xml:space="preserve">public class </w:t>
      </w:r>
      <w:r>
        <w:rPr>
          <w:rFonts w:ascii="Courier New" w:hAnsi="Courier New"/>
          <w:b/>
        </w:rPr>
        <w:t>System</w:t>
      </w:r>
    </w:p>
    <w:p w:rsidR="00E46053" w:rsidRPr="00CF0FB1" w:rsidRDefault="00E46053" w:rsidP="00E46053">
      <w:pPr>
        <w:rPr>
          <w:rFonts w:ascii="Courier New" w:hAnsi="Courier New"/>
        </w:rPr>
      </w:pPr>
      <w:r w:rsidRPr="00CF0FB1">
        <w:rPr>
          <w:rFonts w:ascii="Courier New" w:hAnsi="Courier New"/>
        </w:rPr>
        <w:t>extends Object</w:t>
      </w:r>
    </w:p>
    <w:p w:rsidR="00E46053" w:rsidRDefault="00E46053" w:rsidP="00E46053"/>
    <w:p w:rsidR="00E46053" w:rsidRDefault="00E46053" w:rsidP="00E46053">
      <w:r>
        <w:t>The class System is a superficial interface to the Java System class, slightly modified.</w:t>
      </w:r>
    </w:p>
    <w:p w:rsidR="00E46053" w:rsidRDefault="00E46053" w:rsidP="00E46053"/>
    <w:p w:rsidR="00E46053" w:rsidRDefault="00E46053" w:rsidP="00E46053">
      <w:r w:rsidRPr="00CF0FB1">
        <w:rPr>
          <w:b/>
        </w:rPr>
        <w:t>Since</w:t>
      </w:r>
      <w:r>
        <w:t>:</w:t>
      </w:r>
    </w:p>
    <w:p w:rsidR="00E46053" w:rsidRDefault="00E46053" w:rsidP="00E46053"/>
    <w:p w:rsidR="00E46053" w:rsidRDefault="00E46053" w:rsidP="00E46053">
      <w:pPr>
        <w:ind w:firstLine="360"/>
      </w:pPr>
      <w:r>
        <w:t>trygve 1.5.14; exit in 2.7</w:t>
      </w:r>
    </w:p>
    <w:p w:rsidR="00E46053" w:rsidRDefault="00E46053" w:rsidP="00E46053"/>
    <w:p w:rsidR="00E46053" w:rsidRPr="00CF0FB1" w:rsidRDefault="00E46053" w:rsidP="00E46053">
      <w:pPr>
        <w:rPr>
          <w:b/>
        </w:rPr>
      </w:pPr>
      <w:r w:rsidRPr="00CF0FB1">
        <w:rPr>
          <w:b/>
        </w:rPr>
        <w:t>See Also:</w:t>
      </w:r>
    </w:p>
    <w:p w:rsidR="00E46053" w:rsidRDefault="00E46053" w:rsidP="00E46053"/>
    <w:p w:rsidR="00E46053" w:rsidRDefault="00E46053" w:rsidP="00E46053">
      <w:r>
        <w:t>InputStream, OutputStream</w:t>
      </w:r>
    </w:p>
    <w:p w:rsidR="00E46053" w:rsidRDefault="00E46053" w:rsidP="00E46053"/>
    <w:p w:rsidR="00E46053" w:rsidRPr="00F053F9" w:rsidRDefault="00E46053" w:rsidP="00E46053">
      <w:pPr>
        <w:rPr>
          <w:b/>
          <w:sz w:val="22"/>
        </w:rPr>
      </w:pPr>
      <w:r w:rsidRPr="00F053F9">
        <w:rPr>
          <w:b/>
          <w:sz w:val="22"/>
        </w:rPr>
        <w:t>Constructor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E46053" w:rsidRPr="00CF0FB1">
              <w:tc>
                <w:tcPr>
                  <w:tcW w:w="10482" w:type="dxa"/>
                  <w:shd w:val="clear" w:color="000000" w:fill="AFDDF7" w:themeFill="background2" w:themeFillTint="66"/>
                </w:tcPr>
                <w:p w:rsidR="00E46053" w:rsidRPr="00F053F9" w:rsidRDefault="00E46053" w:rsidP="00E168E3">
                  <w:pPr>
                    <w:ind w:right="68"/>
                    <w:rPr>
                      <w:b/>
                    </w:rPr>
                  </w:pPr>
                  <w:r w:rsidRPr="00F053F9">
                    <w:rPr>
                      <w:b/>
                    </w:rPr>
                    <w:t>Constructor and Description</w:t>
                  </w:r>
                </w:p>
              </w:tc>
            </w:tr>
            <w:tr w:rsidR="00E46053" w:rsidRPr="00CF0FB1">
              <w:tc>
                <w:tcPr>
                  <w:tcW w:w="10482" w:type="dxa"/>
                  <w:shd w:val="solid" w:color="D9D9D9" w:themeColor="background1" w:themeShade="D9" w:fill="FFFFFF"/>
                </w:tcPr>
                <w:p w:rsidR="00E46053" w:rsidRPr="00F053F9" w:rsidRDefault="00E46053" w:rsidP="00E46053">
                  <w:pPr>
                    <w:rPr>
                      <w:rFonts w:asciiTheme="majorHAnsi" w:hAnsiTheme="majorHAnsi"/>
                      <w:b/>
                    </w:rPr>
                  </w:pPr>
                  <w:r>
                    <w:rPr>
                      <w:rFonts w:ascii="Courier New" w:hAnsi="Courier New"/>
                      <w:b/>
                    </w:rPr>
                    <w:t>There are currently no user-accessible constructors. For now all fields are static.</w:t>
                  </w:r>
                </w:p>
              </w:tc>
            </w:tr>
          </w:tbl>
          <w:p w:rsidR="00E46053" w:rsidRDefault="00E46053" w:rsidP="00F053F9"/>
        </w:tc>
      </w:tr>
    </w:tbl>
    <w:p w:rsidR="00E46053" w:rsidRDefault="00E46053" w:rsidP="00E46053"/>
    <w:p w:rsidR="00E46053" w:rsidRDefault="00E46053" w:rsidP="00E46053"/>
    <w:p w:rsidR="00E46053" w:rsidRPr="00F053F9" w:rsidRDefault="00E46053" w:rsidP="00E46053">
      <w:pPr>
        <w:rPr>
          <w:b/>
          <w:sz w:val="22"/>
        </w:rPr>
      </w:pPr>
      <w:r>
        <w:rPr>
          <w:b/>
          <w:sz w:val="22"/>
        </w:rPr>
        <w:t>Field</w:t>
      </w:r>
      <w:r w:rsidRPr="00F053F9">
        <w:rPr>
          <w:b/>
          <w:sz w:val="22"/>
        </w:rPr>
        <w:t xml:space="preserve"> Summary</w:t>
      </w:r>
    </w:p>
    <w:p w:rsidR="00E46053" w:rsidRDefault="00E46053" w:rsidP="00E46053"/>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4954"/>
              <w:gridCol w:w="5528"/>
            </w:tblGrid>
            <w:tr w:rsidR="00E46053" w:rsidRPr="00CF0FB1">
              <w:tc>
                <w:tcPr>
                  <w:tcW w:w="4954" w:type="dxa"/>
                  <w:shd w:val="clear" w:color="000000" w:fill="AFDDF7" w:themeFill="background2" w:themeFillTint="66"/>
                </w:tcPr>
                <w:p w:rsidR="00E46053" w:rsidRPr="00CF0FB1" w:rsidRDefault="00E46053" w:rsidP="00F053F9">
                  <w:pPr>
                    <w:rPr>
                      <w:b/>
                    </w:rPr>
                  </w:pPr>
                  <w:r>
                    <w:rPr>
                      <w:b/>
                    </w:rPr>
                    <w:t>Modifier and Type</w:t>
                  </w:r>
                </w:p>
              </w:tc>
              <w:tc>
                <w:tcPr>
                  <w:tcW w:w="5528" w:type="dxa"/>
                  <w:shd w:val="clear" w:color="000000" w:fill="AFDDF7" w:themeFill="background2" w:themeFillTint="66"/>
                </w:tcPr>
                <w:p w:rsidR="00E46053" w:rsidRDefault="00E46053" w:rsidP="00E168E3">
                  <w:pPr>
                    <w:tabs>
                      <w:tab w:val="right" w:pos="4932"/>
                    </w:tabs>
                    <w:rPr>
                      <w:b/>
                    </w:rPr>
                  </w:pPr>
                  <w:r>
                    <w:rPr>
                      <w:b/>
                    </w:rPr>
                    <w:t>Field and Description</w:t>
                  </w:r>
                  <w:r>
                    <w:rPr>
                      <w:b/>
                    </w:rPr>
                    <w:tab/>
                  </w:r>
                </w:p>
              </w:tc>
            </w:tr>
            <w:tr w:rsidR="00E46053" w:rsidRPr="00CF0FB1">
              <w:trPr>
                <w:trHeight w:val="265"/>
              </w:trPr>
              <w:tc>
                <w:tcPr>
                  <w:tcW w:w="4954" w:type="dxa"/>
                  <w:shd w:val="solid" w:color="D9D9D9" w:themeColor="background1" w:themeShade="D9" w:fill="FFFFFF"/>
                </w:tcPr>
                <w:p w:rsidR="00E46053" w:rsidRPr="007565FB" w:rsidRDefault="00E46053" w:rsidP="00E46053">
                  <w:pPr>
                    <w:rPr>
                      <w:rFonts w:ascii="Courier New" w:hAnsi="Courier New"/>
                      <w:b/>
                    </w:rPr>
                  </w:pPr>
                  <w:r w:rsidRPr="007565FB">
                    <w:rPr>
                      <w:rFonts w:ascii="Courier New" w:hAnsi="Courier New"/>
                      <w:b/>
                    </w:rPr>
                    <w:t xml:space="preserve">static </w:t>
                  </w:r>
                  <w:r>
                    <w:rPr>
                      <w:rFonts w:ascii="Courier New" w:hAnsi="Courier New"/>
                      <w:b/>
                    </w:rPr>
                    <w:t>InputStream</w:t>
                  </w:r>
                </w:p>
              </w:tc>
              <w:tc>
                <w:tcPr>
                  <w:tcW w:w="5528" w:type="dxa"/>
                  <w:shd w:val="solid" w:color="D9D9D9" w:themeColor="background1" w:themeShade="D9" w:fill="FFFFFF"/>
                </w:tcPr>
                <w:p w:rsidR="00E46053" w:rsidRPr="007565FB" w:rsidRDefault="00E46053" w:rsidP="00F053F9">
                  <w:pPr>
                    <w:rPr>
                      <w:rFonts w:ascii="Courier New" w:hAnsi="Courier New"/>
                      <w:b/>
                    </w:rPr>
                  </w:pPr>
                  <w:r>
                    <w:rPr>
                      <w:rFonts w:ascii="Courier New" w:hAnsi="Courier New"/>
                      <w:b/>
                    </w:rPr>
                    <w:t>in</w:t>
                  </w:r>
                </w:p>
                <w:p w:rsidR="00E46053" w:rsidRPr="00370984" w:rsidRDefault="00E46053" w:rsidP="007565FB">
                  <w:pPr>
                    <w:rPr>
                      <w:rFonts w:asciiTheme="majorHAnsi" w:hAnsiTheme="majorHAnsi"/>
                    </w:rPr>
                  </w:pPr>
                  <w:r>
                    <w:rPr>
                      <w:rFonts w:asciiTheme="majorHAnsi" w:hAnsiTheme="majorHAnsi"/>
                    </w:rPr>
                    <w:t>The standard input stream</w:t>
                  </w:r>
                </w:p>
              </w:tc>
            </w:tr>
            <w:tr w:rsidR="00E46053" w:rsidRPr="00CF0FB1">
              <w:tc>
                <w:tcPr>
                  <w:tcW w:w="4954" w:type="dxa"/>
                  <w:shd w:val="clear" w:color="D9D9D9" w:themeColor="background1" w:themeShade="D9" w:fill="FFFFFF"/>
                </w:tcPr>
                <w:p w:rsidR="00E46053" w:rsidRDefault="00E46053" w:rsidP="00E46053">
                  <w:pPr>
                    <w:rPr>
                      <w:rFonts w:ascii="Courier New" w:hAnsi="Courier New"/>
                      <w:b/>
                    </w:rPr>
                  </w:pPr>
                  <w:r w:rsidRPr="007565FB">
                    <w:rPr>
                      <w:rFonts w:ascii="Courier New" w:hAnsi="Courier New"/>
                      <w:b/>
                    </w:rPr>
                    <w:t xml:space="preserve">static </w:t>
                  </w:r>
                  <w:r>
                    <w:rPr>
                      <w:rFonts w:ascii="Courier New" w:hAnsi="Courier New"/>
                      <w:b/>
                    </w:rPr>
                    <w:t>OutputStream</w:t>
                  </w:r>
                </w:p>
              </w:tc>
              <w:tc>
                <w:tcPr>
                  <w:tcW w:w="5528" w:type="dxa"/>
                  <w:shd w:val="clear" w:color="D9D9D9" w:themeColor="background1" w:themeShade="D9" w:fill="FFFFFF"/>
                </w:tcPr>
                <w:p w:rsidR="00E46053" w:rsidRPr="007565FB" w:rsidRDefault="00E46053" w:rsidP="007565FB">
                  <w:pPr>
                    <w:rPr>
                      <w:rFonts w:ascii="Courier New" w:hAnsi="Courier New"/>
                      <w:b/>
                    </w:rPr>
                  </w:pPr>
                  <w:r>
                    <w:rPr>
                      <w:rFonts w:ascii="Courier New" w:hAnsi="Courier New"/>
                      <w:b/>
                    </w:rPr>
                    <w:t>out</w:t>
                  </w:r>
                </w:p>
                <w:p w:rsidR="00E46053" w:rsidRDefault="00E46053" w:rsidP="007565FB">
                  <w:pPr>
                    <w:rPr>
                      <w:rFonts w:ascii="Courier New" w:hAnsi="Courier New"/>
                      <w:b/>
                    </w:rPr>
                  </w:pPr>
                  <w:r>
                    <w:rPr>
                      <w:rFonts w:asciiTheme="majorHAnsi" w:hAnsiTheme="majorHAnsi"/>
                    </w:rPr>
                    <w:t>The standard output stream</w:t>
                  </w:r>
                </w:p>
              </w:tc>
            </w:tr>
            <w:tr w:rsidR="00E46053" w:rsidRPr="00370984">
              <w:tc>
                <w:tcPr>
                  <w:tcW w:w="4954" w:type="dxa"/>
                  <w:shd w:val="solid" w:color="D9D9D9" w:themeColor="background1" w:themeShade="D9" w:fill="FFFFFF"/>
                </w:tcPr>
                <w:p w:rsidR="00E46053" w:rsidRPr="00F053F9" w:rsidRDefault="00E46053" w:rsidP="00E46053">
                  <w:pPr>
                    <w:rPr>
                      <w:rFonts w:asciiTheme="majorHAnsi" w:hAnsiTheme="majorHAnsi"/>
                      <w:b/>
                    </w:rPr>
                  </w:pPr>
                  <w:r w:rsidRPr="007565FB">
                    <w:rPr>
                      <w:rFonts w:ascii="Courier New" w:hAnsi="Courier New"/>
                      <w:b/>
                    </w:rPr>
                    <w:t xml:space="preserve">static </w:t>
                  </w:r>
                  <w:r>
                    <w:rPr>
                      <w:rFonts w:ascii="Courier New" w:hAnsi="Courier New"/>
                      <w:b/>
                    </w:rPr>
                    <w:t>OutputStream</w:t>
                  </w:r>
                </w:p>
              </w:tc>
              <w:tc>
                <w:tcPr>
                  <w:tcW w:w="5528" w:type="dxa"/>
                  <w:shd w:val="solid" w:color="D9D9D9" w:themeColor="background1" w:themeShade="D9" w:fill="FFFFFF"/>
                </w:tcPr>
                <w:p w:rsidR="00E46053" w:rsidRPr="007565FB" w:rsidRDefault="00E46053" w:rsidP="007565FB">
                  <w:pPr>
                    <w:rPr>
                      <w:rFonts w:ascii="Courier New" w:hAnsi="Courier New"/>
                      <w:b/>
                    </w:rPr>
                  </w:pPr>
                  <w:r>
                    <w:rPr>
                      <w:rFonts w:ascii="Courier New" w:hAnsi="Courier New"/>
                      <w:b/>
                    </w:rPr>
                    <w:t>err</w:t>
                  </w:r>
                </w:p>
                <w:p w:rsidR="00E46053" w:rsidRPr="00370984" w:rsidRDefault="00E46053" w:rsidP="00E46053">
                  <w:pPr>
                    <w:rPr>
                      <w:rFonts w:asciiTheme="majorHAnsi" w:hAnsiTheme="majorHAnsi"/>
                    </w:rPr>
                  </w:pPr>
                  <w:r>
                    <w:rPr>
                      <w:rFonts w:asciiTheme="majorHAnsi" w:hAnsiTheme="majorHAnsi"/>
                    </w:rPr>
                    <w:t>The standard error stream</w:t>
                  </w:r>
                </w:p>
              </w:tc>
            </w:tr>
          </w:tbl>
          <w:p w:rsidR="00E46053" w:rsidRDefault="00E46053" w:rsidP="00F053F9"/>
        </w:tc>
      </w:tr>
    </w:tbl>
    <w:p w:rsidR="00E46053" w:rsidRDefault="00E46053" w:rsidP="00E46053"/>
    <w:p w:rsidR="00E46053" w:rsidRDefault="00E46053" w:rsidP="00E46053"/>
    <w:p w:rsidR="00E46053" w:rsidRDefault="00E46053" w:rsidP="00E46053"/>
    <w:p w:rsidR="00E46053" w:rsidRPr="00F053F9" w:rsidRDefault="00E46053" w:rsidP="00E46053">
      <w:pPr>
        <w:rPr>
          <w:b/>
          <w:sz w:val="22"/>
        </w:rPr>
      </w:pPr>
      <w:r>
        <w:rPr>
          <w:b/>
          <w:sz w:val="22"/>
        </w:rPr>
        <w:t>Method</w:t>
      </w:r>
      <w:r w:rsidRPr="00F053F9">
        <w:rPr>
          <w:b/>
          <w:sz w:val="22"/>
        </w:rPr>
        <w:t xml:space="preserve"> Summary</w:t>
      </w:r>
    </w:p>
    <w:p w:rsidR="00E46053" w:rsidRDefault="00E46053" w:rsidP="00E46053"/>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E46053">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E46053" w:rsidRPr="00CF0FB1">
              <w:tc>
                <w:tcPr>
                  <w:tcW w:w="5652" w:type="dxa"/>
                  <w:shd w:val="clear" w:color="000000" w:fill="AFDDF7" w:themeFill="background2" w:themeFillTint="66"/>
                </w:tcPr>
                <w:p w:rsidR="00E46053" w:rsidRPr="00CF0FB1" w:rsidRDefault="00E46053" w:rsidP="00F053F9">
                  <w:pPr>
                    <w:rPr>
                      <w:b/>
                    </w:rPr>
                  </w:pPr>
                  <w:r>
                    <w:rPr>
                      <w:b/>
                    </w:rPr>
                    <w:t>Modifier and Type</w:t>
                  </w:r>
                </w:p>
              </w:tc>
              <w:tc>
                <w:tcPr>
                  <w:tcW w:w="4830" w:type="dxa"/>
                  <w:shd w:val="clear" w:color="000000" w:fill="AFDDF7" w:themeFill="background2" w:themeFillTint="66"/>
                </w:tcPr>
                <w:p w:rsidR="00E46053" w:rsidRDefault="00E46053" w:rsidP="00F053F9">
                  <w:pPr>
                    <w:rPr>
                      <w:b/>
                    </w:rPr>
                  </w:pPr>
                  <w:r>
                    <w:rPr>
                      <w:b/>
                    </w:rPr>
                    <w:t>Method and Description</w:t>
                  </w:r>
                </w:p>
              </w:tc>
            </w:tr>
            <w:tr w:rsidR="00E46053" w:rsidRPr="00CF0FB1">
              <w:tc>
                <w:tcPr>
                  <w:tcW w:w="5652" w:type="dxa"/>
                  <w:shd w:val="solid" w:color="D9D9D9" w:themeColor="background1" w:themeShade="D9" w:fill="FFFFFF"/>
                </w:tcPr>
                <w:p w:rsidR="00E46053" w:rsidRPr="00F053F9" w:rsidRDefault="00F93C18" w:rsidP="00F053F9">
                  <w:pPr>
                    <w:rPr>
                      <w:rFonts w:asciiTheme="majorHAnsi" w:hAnsiTheme="majorHAnsi"/>
                      <w:b/>
                    </w:rPr>
                  </w:pPr>
                  <w:r w:rsidRPr="007565FB">
                    <w:rPr>
                      <w:rFonts w:ascii="Courier New" w:hAnsi="Courier New"/>
                      <w:b/>
                    </w:rPr>
                    <w:t xml:space="preserve">static </w:t>
                  </w:r>
                  <w:r>
                    <w:rPr>
                      <w:rFonts w:ascii="Courier New" w:hAnsi="Courier New"/>
                      <w:b/>
                    </w:rPr>
                    <w:t>void</w:t>
                  </w:r>
                </w:p>
              </w:tc>
              <w:tc>
                <w:tcPr>
                  <w:tcW w:w="4830" w:type="dxa"/>
                  <w:shd w:val="solid" w:color="D9D9D9" w:themeColor="background1" w:themeShade="D9" w:fill="FFFFFF"/>
                </w:tcPr>
                <w:p w:rsidR="00FB4023" w:rsidRPr="007565FB" w:rsidRDefault="00F93C18" w:rsidP="00FB4023">
                  <w:pPr>
                    <w:rPr>
                      <w:rFonts w:ascii="Courier New" w:hAnsi="Courier New"/>
                      <w:b/>
                    </w:rPr>
                  </w:pPr>
                  <w:r>
                    <w:rPr>
                      <w:rFonts w:ascii="Courier New" w:hAnsi="Courier New"/>
                      <w:b/>
                    </w:rPr>
                    <w:t>exit</w:t>
                  </w:r>
                  <w:r w:rsidR="00FB4023">
                    <w:rPr>
                      <w:rFonts w:ascii="Courier New" w:hAnsi="Courier New"/>
                      <w:b/>
                    </w:rPr>
                    <w:t>(int status)</w:t>
                  </w:r>
                </w:p>
                <w:p w:rsidR="00E46053" w:rsidRPr="00370984" w:rsidRDefault="00FB4023" w:rsidP="00FB4023">
                  <w:pPr>
                    <w:rPr>
                      <w:rFonts w:asciiTheme="majorHAnsi" w:hAnsiTheme="majorHAnsi"/>
                    </w:rPr>
                  </w:pPr>
                  <w:r>
                    <w:rPr>
                      <w:rFonts w:asciiTheme="majorHAnsi" w:hAnsiTheme="majorHAnsi"/>
                    </w:rPr>
                    <w:t xml:space="preserve">Stop the execution of all threads of the current </w:t>
                  </w:r>
                  <w:r w:rsidRPr="00FB4023">
                    <w:rPr>
                      <w:rFonts w:asciiTheme="majorHAnsi" w:hAnsiTheme="majorHAnsi"/>
                      <w:b/>
                    </w:rPr>
                    <w:t>trygve</w:t>
                  </w:r>
                  <w:r>
                    <w:rPr>
                      <w:rFonts w:asciiTheme="majorHAnsi" w:hAnsiTheme="majorHAnsi"/>
                    </w:rPr>
                    <w:t xml:space="preserve"> application</w:t>
                  </w:r>
                </w:p>
              </w:tc>
            </w:tr>
            <w:tr w:rsidR="00E46053" w:rsidRPr="00CF0FB1">
              <w:tc>
                <w:tcPr>
                  <w:tcW w:w="5652" w:type="dxa"/>
                  <w:shd w:val="clear" w:color="D9D9D9" w:themeColor="background1" w:themeShade="D9" w:fill="FFFFFF"/>
                </w:tcPr>
                <w:p w:rsidR="00E46053" w:rsidRDefault="00E46053" w:rsidP="00F053F9">
                  <w:pPr>
                    <w:rPr>
                      <w:rFonts w:ascii="Courier New" w:hAnsi="Courier New"/>
                      <w:b/>
                    </w:rPr>
                  </w:pPr>
                </w:p>
              </w:tc>
              <w:tc>
                <w:tcPr>
                  <w:tcW w:w="4830" w:type="dxa"/>
                  <w:shd w:val="clear" w:color="D9D9D9" w:themeColor="background1" w:themeShade="D9" w:fill="FFFFFF"/>
                </w:tcPr>
                <w:p w:rsidR="00E46053" w:rsidRDefault="00E46053" w:rsidP="001D70EB">
                  <w:pPr>
                    <w:rPr>
                      <w:rFonts w:ascii="Courier New" w:hAnsi="Courier New"/>
                      <w:b/>
                    </w:rPr>
                  </w:pPr>
                </w:p>
              </w:tc>
            </w:tr>
          </w:tbl>
          <w:p w:rsidR="00E46053" w:rsidRDefault="00E46053"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MouseInfo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MouseInfo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MouseInfo is a superficial interface to the Java MouseInfo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PositionInfo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192"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static PositionInfo</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getPositionInfo()</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 xml:space="preserve">Get the PositionInfo record associated with the pointing device </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662906" w:rsidRPr="00D77A04" w:rsidRDefault="00662906" w:rsidP="00662906">
      <w:pPr>
        <w:pageBreakBefore/>
        <w:rPr>
          <w:b/>
          <w:color w:val="36A8ED" w:themeColor="accent1" w:themeTint="99"/>
        </w:rPr>
      </w:pPr>
      <w:r w:rsidRPr="00D77A04">
        <w:rPr>
          <w:b/>
          <w:color w:val="36A8ED" w:themeColor="accent1" w:themeTint="99"/>
        </w:rPr>
        <w:t xml:space="preserve">Class </w:t>
      </w:r>
      <w:r>
        <w:rPr>
          <w:b/>
          <w:color w:val="36A8ED" w:themeColor="accent1" w:themeTint="99"/>
        </w:rPr>
        <w:t>PositionInfo</w:t>
      </w:r>
    </w:p>
    <w:p w:rsidR="00662906" w:rsidRDefault="00662906" w:rsidP="00662906"/>
    <w:p w:rsidR="00662906" w:rsidRDefault="00662906" w:rsidP="00662906">
      <w:r>
        <w:t>All implemented interfaces:</w:t>
      </w:r>
    </w:p>
    <w:p w:rsidR="00662906" w:rsidRDefault="00662906" w:rsidP="00662906">
      <w:r>
        <w:tab/>
        <w:t>None</w:t>
      </w:r>
    </w:p>
    <w:p w:rsidR="00662906" w:rsidRDefault="00662906" w:rsidP="00662906"/>
    <w:p w:rsidR="00662906" w:rsidRDefault="00662906" w:rsidP="00662906">
      <w:r>
        <w:t>Direct known subclasses:</w:t>
      </w:r>
    </w:p>
    <w:p w:rsidR="00662906" w:rsidRDefault="00662906" w:rsidP="00662906">
      <w:r>
        <w:tab/>
        <w:t>None</w:t>
      </w:r>
    </w:p>
    <w:p w:rsidR="00662906" w:rsidRDefault="00662906" w:rsidP="00662906">
      <w:pPr>
        <w:pBdr>
          <w:bottom w:val="single" w:sz="12" w:space="1" w:color="auto"/>
        </w:pBdr>
      </w:pPr>
    </w:p>
    <w:p w:rsidR="00662906" w:rsidRDefault="00662906" w:rsidP="00662906"/>
    <w:p w:rsidR="00662906" w:rsidRPr="00CF0FB1" w:rsidRDefault="00662906" w:rsidP="00662906">
      <w:pPr>
        <w:rPr>
          <w:rFonts w:ascii="Courier New" w:hAnsi="Courier New"/>
        </w:rPr>
      </w:pPr>
      <w:r w:rsidRPr="00CF0FB1">
        <w:rPr>
          <w:rFonts w:ascii="Courier New" w:hAnsi="Courier New"/>
        </w:rPr>
        <w:t xml:space="preserve">public class </w:t>
      </w:r>
      <w:r>
        <w:rPr>
          <w:rFonts w:ascii="Courier New" w:hAnsi="Courier New"/>
          <w:b/>
        </w:rPr>
        <w:t>PositionInfo</w:t>
      </w:r>
    </w:p>
    <w:p w:rsidR="00662906" w:rsidRPr="00CF0FB1" w:rsidRDefault="00662906" w:rsidP="00662906">
      <w:pPr>
        <w:rPr>
          <w:rFonts w:ascii="Courier New" w:hAnsi="Courier New"/>
        </w:rPr>
      </w:pPr>
      <w:r w:rsidRPr="00CF0FB1">
        <w:rPr>
          <w:rFonts w:ascii="Courier New" w:hAnsi="Courier New"/>
        </w:rPr>
        <w:t>extends Object</w:t>
      </w:r>
    </w:p>
    <w:p w:rsidR="00662906" w:rsidRDefault="00662906" w:rsidP="00662906"/>
    <w:p w:rsidR="00662906" w:rsidRDefault="00662906" w:rsidP="00662906">
      <w:r>
        <w:t>The class PositionInfo is a superficial interface to the Java PositionInfo class, slightly modified.</w:t>
      </w:r>
    </w:p>
    <w:p w:rsidR="00662906" w:rsidRDefault="00662906" w:rsidP="00662906"/>
    <w:p w:rsidR="00662906" w:rsidRDefault="00662906" w:rsidP="00662906">
      <w:r w:rsidRPr="00CF0FB1">
        <w:rPr>
          <w:b/>
        </w:rPr>
        <w:t>Since</w:t>
      </w:r>
      <w:r>
        <w:t>:</w:t>
      </w:r>
    </w:p>
    <w:p w:rsidR="00662906" w:rsidRDefault="00662906" w:rsidP="00662906"/>
    <w:p w:rsidR="00662906" w:rsidRDefault="00662906" w:rsidP="00662906">
      <w:pPr>
        <w:ind w:firstLine="360"/>
      </w:pPr>
      <w:r>
        <w:t>trygve 2.3</w:t>
      </w:r>
    </w:p>
    <w:p w:rsidR="00662906" w:rsidRDefault="00662906" w:rsidP="00662906"/>
    <w:p w:rsidR="00662906" w:rsidRPr="00CF0FB1" w:rsidRDefault="00662906" w:rsidP="00662906">
      <w:pPr>
        <w:rPr>
          <w:b/>
        </w:rPr>
      </w:pPr>
      <w:r w:rsidRPr="00CF0FB1">
        <w:rPr>
          <w:b/>
        </w:rPr>
        <w:t>See Also:</w:t>
      </w:r>
    </w:p>
    <w:p w:rsidR="00662906" w:rsidRDefault="00662906" w:rsidP="00662906"/>
    <w:p w:rsidR="00662906" w:rsidRDefault="00662906" w:rsidP="00662906">
      <w:r>
        <w:t>Event, MouseInfo</w:t>
      </w:r>
    </w:p>
    <w:p w:rsidR="00662906" w:rsidRDefault="00662906" w:rsidP="00662906"/>
    <w:p w:rsidR="00662906" w:rsidRPr="00F053F9" w:rsidRDefault="00662906" w:rsidP="00662906">
      <w:pPr>
        <w:rPr>
          <w:b/>
          <w:sz w:val="22"/>
        </w:rPr>
      </w:pPr>
      <w:r w:rsidRPr="00F053F9">
        <w:rPr>
          <w:b/>
          <w:sz w:val="22"/>
        </w:rPr>
        <w:t>Constructor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662906" w:rsidRPr="00CF0FB1">
              <w:tc>
                <w:tcPr>
                  <w:tcW w:w="10482" w:type="dxa"/>
                  <w:shd w:val="clear" w:color="000000" w:fill="AFDDF7" w:themeFill="background2" w:themeFillTint="66"/>
                </w:tcPr>
                <w:p w:rsidR="00662906" w:rsidRPr="00F053F9" w:rsidRDefault="00662906" w:rsidP="00E168E3">
                  <w:pPr>
                    <w:ind w:right="68"/>
                    <w:rPr>
                      <w:b/>
                    </w:rPr>
                  </w:pPr>
                  <w:r w:rsidRPr="00F053F9">
                    <w:rPr>
                      <w:b/>
                    </w:rPr>
                    <w:t>Constructor and Description</w:t>
                  </w:r>
                </w:p>
              </w:tc>
            </w:tr>
            <w:tr w:rsidR="00662906" w:rsidRPr="00CF0FB1">
              <w:tc>
                <w:tcPr>
                  <w:tcW w:w="10482" w:type="dxa"/>
                  <w:shd w:val="solid" w:color="D9D9D9" w:themeColor="background1" w:themeShade="D9" w:fill="FFFFFF"/>
                </w:tcPr>
                <w:p w:rsidR="00662906" w:rsidRPr="00F053F9" w:rsidRDefault="00662906" w:rsidP="001D70EB">
                  <w:pPr>
                    <w:rPr>
                      <w:rFonts w:asciiTheme="majorHAnsi" w:hAnsiTheme="majorHAnsi"/>
                      <w:b/>
                    </w:rPr>
                  </w:pPr>
                  <w:r>
                    <w:rPr>
                      <w:rFonts w:ascii="Courier New" w:hAnsi="Courier New"/>
                      <w:b/>
                    </w:rPr>
                    <w:t>There are currently no user-accessible constructors. For now all events are created by the environment.</w:t>
                  </w:r>
                </w:p>
              </w:tc>
            </w:tr>
          </w:tbl>
          <w:p w:rsidR="00662906" w:rsidRDefault="00662906" w:rsidP="00F053F9"/>
        </w:tc>
      </w:tr>
    </w:tbl>
    <w:p w:rsidR="00662906" w:rsidRDefault="00662906" w:rsidP="00662906"/>
    <w:p w:rsidR="00662906" w:rsidRDefault="00662906" w:rsidP="00662906"/>
    <w:p w:rsidR="00662906" w:rsidRDefault="00662906" w:rsidP="00662906"/>
    <w:p w:rsidR="00662906" w:rsidRPr="00F053F9" w:rsidRDefault="00662906" w:rsidP="00662906">
      <w:pPr>
        <w:rPr>
          <w:b/>
          <w:sz w:val="22"/>
        </w:rPr>
      </w:pPr>
      <w:r>
        <w:rPr>
          <w:b/>
          <w:sz w:val="22"/>
        </w:rPr>
        <w:t>Method</w:t>
      </w:r>
      <w:r w:rsidRPr="00F053F9">
        <w:rPr>
          <w:b/>
          <w:sz w:val="22"/>
        </w:rPr>
        <w:t xml:space="preserve"> Summary</w:t>
      </w:r>
    </w:p>
    <w:p w:rsidR="00662906" w:rsidRDefault="00662906" w:rsidP="0066290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662906">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662906" w:rsidRPr="00CF0FB1">
              <w:tc>
                <w:tcPr>
                  <w:tcW w:w="5652" w:type="dxa"/>
                  <w:shd w:val="clear" w:color="000000" w:fill="AFDDF7" w:themeFill="background2" w:themeFillTint="66"/>
                </w:tcPr>
                <w:p w:rsidR="00662906" w:rsidRPr="00CF0FB1" w:rsidRDefault="00662906" w:rsidP="00F053F9">
                  <w:pPr>
                    <w:rPr>
                      <w:b/>
                    </w:rPr>
                  </w:pPr>
                  <w:r>
                    <w:rPr>
                      <w:b/>
                    </w:rPr>
                    <w:t>Modifier and Type</w:t>
                  </w:r>
                </w:p>
              </w:tc>
              <w:tc>
                <w:tcPr>
                  <w:tcW w:w="4830" w:type="dxa"/>
                  <w:shd w:val="clear" w:color="000000" w:fill="AFDDF7" w:themeFill="background2" w:themeFillTint="66"/>
                </w:tcPr>
                <w:p w:rsidR="00662906" w:rsidRDefault="00662906" w:rsidP="00F053F9">
                  <w:pPr>
                    <w:rPr>
                      <w:b/>
                    </w:rPr>
                  </w:pPr>
                  <w:r>
                    <w:rPr>
                      <w:b/>
                    </w:rPr>
                    <w:t>Method and Description</w:t>
                  </w:r>
                </w:p>
              </w:tc>
            </w:tr>
            <w:tr w:rsidR="00662906" w:rsidRPr="00CF0FB1">
              <w:trPr>
                <w:trHeight w:val="609"/>
              </w:trPr>
              <w:tc>
                <w:tcPr>
                  <w:tcW w:w="5652" w:type="dxa"/>
                  <w:shd w:val="solid" w:color="D9D9D9" w:themeColor="background1" w:themeShade="D9" w:fill="FFFFFF"/>
                </w:tcPr>
                <w:p w:rsidR="00662906" w:rsidRPr="00F053F9" w:rsidRDefault="00662906" w:rsidP="00F053F9">
                  <w:pPr>
                    <w:rPr>
                      <w:rFonts w:asciiTheme="majorHAnsi" w:hAnsiTheme="majorHAnsi"/>
                      <w:b/>
                    </w:rPr>
                  </w:pPr>
                  <w:r>
                    <w:rPr>
                      <w:rFonts w:ascii="Courier New" w:hAnsi="Courier New"/>
                      <w:b/>
                    </w:rPr>
                    <w:t>Point</w:t>
                  </w:r>
                </w:p>
              </w:tc>
              <w:tc>
                <w:tcPr>
                  <w:tcW w:w="4830" w:type="dxa"/>
                  <w:shd w:val="solid" w:color="D9D9D9" w:themeColor="background1" w:themeShade="D9" w:fill="FFFFFF"/>
                </w:tcPr>
                <w:p w:rsidR="00662906" w:rsidRDefault="00662906" w:rsidP="00662906">
                  <w:pPr>
                    <w:tabs>
                      <w:tab w:val="left" w:pos="1680"/>
                    </w:tabs>
                    <w:rPr>
                      <w:rFonts w:asciiTheme="majorHAnsi" w:hAnsiTheme="majorHAnsi"/>
                    </w:rPr>
                  </w:pPr>
                  <w:r>
                    <w:rPr>
                      <w:rFonts w:ascii="Courier New" w:hAnsi="Courier New"/>
                      <w:b/>
                    </w:rPr>
                    <w:t>getLocation()</w:t>
                  </w:r>
                  <w:r>
                    <w:rPr>
                      <w:rFonts w:asciiTheme="majorHAnsi" w:hAnsiTheme="majorHAnsi"/>
                    </w:rPr>
                    <w:tab/>
                  </w:r>
                </w:p>
                <w:p w:rsidR="00662906" w:rsidRPr="00662906" w:rsidRDefault="00662906" w:rsidP="00662906">
                  <w:pPr>
                    <w:tabs>
                      <w:tab w:val="left" w:pos="1680"/>
                    </w:tabs>
                    <w:rPr>
                      <w:rFonts w:asciiTheme="majorHAnsi" w:hAnsiTheme="majorHAnsi"/>
                    </w:rPr>
                  </w:pPr>
                  <w:r>
                    <w:rPr>
                      <w:rFonts w:asciiTheme="majorHAnsi" w:hAnsiTheme="majorHAnsi"/>
                    </w:rPr>
                    <w:t>Get the location associated with the pointing device from which the PositionInfo record was obtrained. Coordinates are with respect to the origin of the entire display (not the window)</w:t>
                  </w:r>
                </w:p>
              </w:tc>
            </w:tr>
            <w:tr w:rsidR="00662906" w:rsidRPr="00CF0FB1">
              <w:tc>
                <w:tcPr>
                  <w:tcW w:w="5652" w:type="dxa"/>
                  <w:shd w:val="clear" w:color="D9D9D9" w:themeColor="background1" w:themeShade="D9" w:fill="FFFFFF"/>
                </w:tcPr>
                <w:p w:rsidR="00662906" w:rsidRDefault="00662906" w:rsidP="00F053F9">
                  <w:pPr>
                    <w:rPr>
                      <w:rFonts w:ascii="Courier New" w:hAnsi="Courier New"/>
                      <w:b/>
                    </w:rPr>
                  </w:pPr>
                </w:p>
              </w:tc>
              <w:tc>
                <w:tcPr>
                  <w:tcW w:w="4830" w:type="dxa"/>
                  <w:shd w:val="clear" w:color="D9D9D9" w:themeColor="background1" w:themeShade="D9" w:fill="FFFFFF"/>
                </w:tcPr>
                <w:p w:rsidR="00662906" w:rsidRDefault="00662906" w:rsidP="001D70EB">
                  <w:pPr>
                    <w:rPr>
                      <w:rFonts w:ascii="Courier New" w:hAnsi="Courier New"/>
                      <w:b/>
                    </w:rPr>
                  </w:pPr>
                </w:p>
              </w:tc>
            </w:tr>
          </w:tbl>
          <w:p w:rsidR="00662906" w:rsidRDefault="00662906" w:rsidP="00F053F9"/>
        </w:tc>
      </w:tr>
    </w:tbl>
    <w:p w:rsidR="002614DD" w:rsidRPr="00D77A04" w:rsidRDefault="002614DD" w:rsidP="002614DD">
      <w:pPr>
        <w:pageBreakBefore/>
        <w:rPr>
          <w:b/>
          <w:color w:val="36A8ED" w:themeColor="accent1" w:themeTint="99"/>
        </w:rPr>
      </w:pPr>
      <w:r w:rsidRPr="00D77A04">
        <w:rPr>
          <w:b/>
          <w:color w:val="36A8ED" w:themeColor="accent1" w:themeTint="99"/>
        </w:rPr>
        <w:t xml:space="preserve">Class </w:t>
      </w:r>
      <w:r>
        <w:rPr>
          <w:b/>
          <w:color w:val="36A8ED" w:themeColor="accent1" w:themeTint="99"/>
        </w:rPr>
        <w:t>Frame</w:t>
      </w:r>
    </w:p>
    <w:p w:rsidR="002614DD" w:rsidRDefault="002614DD" w:rsidP="002614DD"/>
    <w:p w:rsidR="002614DD" w:rsidRDefault="002614DD" w:rsidP="002614DD">
      <w:r>
        <w:t>All implemented interfaces:</w:t>
      </w:r>
    </w:p>
    <w:p w:rsidR="002614DD" w:rsidRDefault="002614DD" w:rsidP="002614DD">
      <w:r>
        <w:tab/>
        <w:t>None</w:t>
      </w:r>
    </w:p>
    <w:p w:rsidR="002614DD" w:rsidRDefault="002614DD" w:rsidP="002614DD"/>
    <w:p w:rsidR="002614DD" w:rsidRDefault="002614DD" w:rsidP="002614DD">
      <w:r>
        <w:t>Direct known subclasses:</w:t>
      </w:r>
    </w:p>
    <w:p w:rsidR="002614DD" w:rsidRDefault="002614DD" w:rsidP="002614DD">
      <w:r>
        <w:tab/>
        <w:t>None</w:t>
      </w:r>
    </w:p>
    <w:p w:rsidR="002614DD" w:rsidRDefault="002614DD" w:rsidP="002614DD">
      <w:pPr>
        <w:pBdr>
          <w:bottom w:val="single" w:sz="12" w:space="1" w:color="auto"/>
        </w:pBdr>
      </w:pPr>
    </w:p>
    <w:p w:rsidR="002614DD" w:rsidRDefault="002614DD" w:rsidP="002614DD"/>
    <w:p w:rsidR="002614DD" w:rsidRPr="00CF0FB1" w:rsidRDefault="002614DD" w:rsidP="002614DD">
      <w:pPr>
        <w:rPr>
          <w:rFonts w:ascii="Courier New" w:hAnsi="Courier New"/>
        </w:rPr>
      </w:pPr>
      <w:r w:rsidRPr="00CF0FB1">
        <w:rPr>
          <w:rFonts w:ascii="Courier New" w:hAnsi="Courier New"/>
        </w:rPr>
        <w:t xml:space="preserve">public class </w:t>
      </w:r>
      <w:r>
        <w:rPr>
          <w:rFonts w:ascii="Courier New" w:hAnsi="Courier New"/>
          <w:b/>
        </w:rPr>
        <w:t>Frame</w:t>
      </w:r>
    </w:p>
    <w:p w:rsidR="002614DD" w:rsidRPr="00CF0FB1" w:rsidRDefault="002614DD" w:rsidP="002614DD">
      <w:pPr>
        <w:rPr>
          <w:rFonts w:ascii="Courier New" w:hAnsi="Courier New"/>
        </w:rPr>
      </w:pPr>
      <w:r w:rsidRPr="00CF0FB1">
        <w:rPr>
          <w:rFonts w:ascii="Courier New" w:hAnsi="Courier New"/>
        </w:rPr>
        <w:t>extends Object</w:t>
      </w:r>
    </w:p>
    <w:p w:rsidR="002614DD" w:rsidRDefault="002614DD" w:rsidP="002614DD"/>
    <w:p w:rsidR="002614DD" w:rsidRDefault="002614DD" w:rsidP="002614DD">
      <w:r>
        <w:t>The class Frame is a superficial interface to the Java Frame class, slight</w:t>
      </w:r>
      <w:r w:rsidR="00F911A6">
        <w:t>ly</w:t>
      </w:r>
      <w:r>
        <w:t xml:space="preserve"> modified. It is most commonly used in conjunction with a Panel.</w:t>
      </w:r>
    </w:p>
    <w:p w:rsidR="002614DD" w:rsidRDefault="002614DD" w:rsidP="002614DD">
      <w:r w:rsidRPr="00CF0FB1">
        <w:rPr>
          <w:b/>
        </w:rPr>
        <w:t>Since</w:t>
      </w:r>
      <w:r>
        <w:t>:</w:t>
      </w:r>
    </w:p>
    <w:p w:rsidR="002614DD" w:rsidRDefault="002614DD" w:rsidP="002614DD"/>
    <w:p w:rsidR="002614DD" w:rsidRDefault="002614DD" w:rsidP="002614DD">
      <w:pPr>
        <w:ind w:firstLine="360"/>
      </w:pPr>
      <w:r>
        <w:t>trygve 1.5.14</w:t>
      </w:r>
    </w:p>
    <w:p w:rsidR="002614DD" w:rsidRDefault="002614DD" w:rsidP="002614DD"/>
    <w:p w:rsidR="002614DD" w:rsidRPr="00CF0FB1" w:rsidRDefault="002614DD" w:rsidP="002614DD">
      <w:pPr>
        <w:rPr>
          <w:b/>
        </w:rPr>
      </w:pPr>
      <w:r w:rsidRPr="00CF0FB1">
        <w:rPr>
          <w:b/>
        </w:rPr>
        <w:t>See Also:</w:t>
      </w:r>
    </w:p>
    <w:p w:rsidR="002614DD" w:rsidRDefault="002614DD" w:rsidP="002614DD"/>
    <w:p w:rsidR="002614DD" w:rsidRDefault="002614DD" w:rsidP="002614DD">
      <w:r>
        <w:t>Panel, Event, Color</w:t>
      </w:r>
    </w:p>
    <w:p w:rsidR="002614DD" w:rsidRDefault="002614DD" w:rsidP="002614DD"/>
    <w:p w:rsidR="002614DD" w:rsidRPr="00F053F9" w:rsidRDefault="002614DD" w:rsidP="002614DD">
      <w:pPr>
        <w:rPr>
          <w:b/>
          <w:sz w:val="22"/>
        </w:rPr>
      </w:pPr>
      <w:r w:rsidRPr="00F053F9">
        <w:rPr>
          <w:b/>
          <w:sz w:val="22"/>
        </w:rPr>
        <w:t>Constructor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614DD" w:rsidRPr="00CF0FB1">
              <w:tc>
                <w:tcPr>
                  <w:tcW w:w="10482" w:type="dxa"/>
                  <w:shd w:val="clear" w:color="000000" w:fill="AFDDF7" w:themeFill="background2" w:themeFillTint="66"/>
                </w:tcPr>
                <w:p w:rsidR="002614DD" w:rsidRPr="00F053F9" w:rsidRDefault="002614DD" w:rsidP="00F053F9">
                  <w:pPr>
                    <w:rPr>
                      <w:b/>
                    </w:rPr>
                  </w:pPr>
                  <w:r w:rsidRPr="00F053F9">
                    <w:rPr>
                      <w:b/>
                    </w:rPr>
                    <w:t>Constructor and Description</w:t>
                  </w:r>
                </w:p>
              </w:tc>
            </w:tr>
            <w:tr w:rsidR="002614DD" w:rsidRPr="00CF0FB1">
              <w:tc>
                <w:tcPr>
                  <w:tcW w:w="10482" w:type="dxa"/>
                  <w:shd w:val="solid" w:color="D9D9D9" w:themeColor="background1" w:themeShade="D9" w:fill="FFFFFF"/>
                </w:tcPr>
                <w:p w:rsidR="002614DD" w:rsidRPr="00F053F9" w:rsidRDefault="002614DD" w:rsidP="00F053F9">
                  <w:pPr>
                    <w:rPr>
                      <w:rFonts w:ascii="Courier New" w:hAnsi="Courier New"/>
                      <w:b/>
                    </w:rPr>
                  </w:pPr>
                  <w:r>
                    <w:rPr>
                      <w:rFonts w:ascii="Courier New" w:hAnsi="Courier New"/>
                      <w:b/>
                    </w:rPr>
                    <w:t>Frame(String name)</w:t>
                  </w:r>
                </w:p>
                <w:p w:rsidR="002614DD" w:rsidRPr="00F053F9" w:rsidRDefault="002614DD" w:rsidP="002614DD">
                  <w:pPr>
                    <w:rPr>
                      <w:rFonts w:asciiTheme="majorHAnsi" w:hAnsiTheme="majorHAnsi"/>
                      <w:b/>
                    </w:rPr>
                  </w:pPr>
                  <w:r>
                    <w:rPr>
                      <w:rFonts w:asciiTheme="majorHAnsi" w:hAnsiTheme="majorHAnsi" w:cs="Arial"/>
                      <w:color w:val="282B26"/>
                      <w:szCs w:val="24"/>
                    </w:rPr>
                    <w:t>Creates a new Frame with the given name</w:t>
                  </w:r>
                </w:p>
              </w:tc>
            </w:tr>
          </w:tbl>
          <w:p w:rsidR="002614DD" w:rsidRDefault="002614DD" w:rsidP="00F053F9"/>
        </w:tc>
      </w:tr>
    </w:tbl>
    <w:p w:rsidR="002614DD" w:rsidRDefault="002614DD" w:rsidP="002614DD"/>
    <w:p w:rsidR="002614DD" w:rsidRDefault="002614DD" w:rsidP="002614DD"/>
    <w:p w:rsidR="002614DD" w:rsidRDefault="002614DD" w:rsidP="002614DD"/>
    <w:p w:rsidR="002614DD" w:rsidRPr="00F053F9" w:rsidRDefault="002614DD" w:rsidP="002614DD">
      <w:pPr>
        <w:rPr>
          <w:b/>
          <w:sz w:val="22"/>
        </w:rPr>
      </w:pPr>
      <w:r>
        <w:rPr>
          <w:b/>
          <w:sz w:val="22"/>
        </w:rPr>
        <w:t>Method</w:t>
      </w:r>
      <w:r w:rsidRPr="00F053F9">
        <w:rPr>
          <w:b/>
          <w:sz w:val="22"/>
        </w:rPr>
        <w:t xml:space="preserve"> Summary</w:t>
      </w:r>
    </w:p>
    <w:p w:rsidR="002614DD" w:rsidRDefault="002614DD" w:rsidP="002614DD"/>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614DD">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4830"/>
            </w:tblGrid>
            <w:tr w:rsidR="002614DD" w:rsidRPr="00CF0FB1">
              <w:tc>
                <w:tcPr>
                  <w:tcW w:w="5652" w:type="dxa"/>
                  <w:shd w:val="clear" w:color="000000" w:fill="AFDDF7" w:themeFill="background2" w:themeFillTint="66"/>
                </w:tcPr>
                <w:p w:rsidR="002614DD" w:rsidRPr="00CF0FB1" w:rsidRDefault="002614DD" w:rsidP="00F053F9">
                  <w:pPr>
                    <w:rPr>
                      <w:b/>
                    </w:rPr>
                  </w:pPr>
                  <w:r>
                    <w:rPr>
                      <w:b/>
                    </w:rPr>
                    <w:t>Modifier and Type</w:t>
                  </w:r>
                </w:p>
              </w:tc>
              <w:tc>
                <w:tcPr>
                  <w:tcW w:w="4830" w:type="dxa"/>
                  <w:shd w:val="clear" w:color="000000" w:fill="AFDDF7" w:themeFill="background2" w:themeFillTint="66"/>
                </w:tcPr>
                <w:p w:rsidR="002614DD" w:rsidRDefault="002614DD" w:rsidP="00F053F9">
                  <w:pPr>
                    <w:rPr>
                      <w:b/>
                    </w:rPr>
                  </w:pPr>
                  <w:r>
                    <w:rPr>
                      <w:b/>
                    </w:rPr>
                    <w:t>Method and Description</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add(Panel p, String location)</w:t>
                  </w:r>
                </w:p>
                <w:p w:rsidR="002614DD" w:rsidRPr="00370984" w:rsidRDefault="002614DD" w:rsidP="00F053F9">
                  <w:pPr>
                    <w:rPr>
                      <w:rFonts w:asciiTheme="majorHAnsi" w:hAnsiTheme="majorHAnsi"/>
                    </w:rPr>
                  </w:pPr>
                  <w:r>
                    <w:rPr>
                      <w:rFonts w:asciiTheme="majorHAnsi" w:hAnsiTheme="majorHAnsi"/>
                    </w:rPr>
                    <w:t xml:space="preserve">Associate the panel </w:t>
                  </w:r>
                  <w:r w:rsidRPr="002614DD">
                    <w:rPr>
                      <w:rFonts w:asciiTheme="majorHAnsi" w:hAnsiTheme="majorHAnsi"/>
                      <w:b/>
                    </w:rPr>
                    <w:t>p</w:t>
                  </w:r>
                  <w:r>
                    <w:rPr>
                      <w:rFonts w:asciiTheme="majorHAnsi" w:hAnsiTheme="majorHAnsi"/>
                    </w:rPr>
                    <w:t xml:space="preserve"> with the frame, Position it according to the second argument (e.g. "Center", "South")</w:t>
                  </w:r>
                </w:p>
              </w:tc>
            </w:tr>
            <w:tr w:rsidR="002614DD">
              <w:tc>
                <w:tcPr>
                  <w:tcW w:w="5652" w:type="dxa"/>
                  <w:tcBorders>
                    <w:bottom w:val="single" w:sz="6" w:space="0" w:color="000000"/>
                  </w:tcBorders>
                  <w:shd w:val="pct30" w:color="FFFFFF" w:themeColor="background1" w:fill="FFFFFF" w:themeFill="background1"/>
                </w:tcPr>
                <w:p w:rsidR="002614DD" w:rsidRDefault="002614DD" w:rsidP="00F053F9">
                  <w:pPr>
                    <w:rPr>
                      <w:rFonts w:ascii="Courier New" w:hAnsi="Courier New"/>
                      <w:b/>
                    </w:rPr>
                  </w:pPr>
                  <w:r>
                    <w:rPr>
                      <w:rFonts w:ascii="Courier New" w:hAnsi="Courier New"/>
                      <w:b/>
                    </w:rPr>
                    <w:t>void</w:t>
                  </w:r>
                </w:p>
              </w:tc>
              <w:tc>
                <w:tcPr>
                  <w:tcW w:w="4830" w:type="dxa"/>
                  <w:tcBorders>
                    <w:bottom w:val="single" w:sz="6" w:space="0" w:color="000000"/>
                  </w:tcBorders>
                  <w:shd w:val="pct30" w:color="FFFFFF" w:themeColor="background1" w:fill="FFFFFF" w:themeFill="background1"/>
                </w:tcPr>
                <w:p w:rsidR="002614DD" w:rsidRDefault="002614DD" w:rsidP="001D70EB">
                  <w:pPr>
                    <w:rPr>
                      <w:rFonts w:ascii="Courier New" w:hAnsi="Courier New"/>
                      <w:b/>
                    </w:rPr>
                  </w:pPr>
                  <w:r>
                    <w:rPr>
                      <w:rFonts w:ascii="Courier New" w:hAnsi="Courier New"/>
                      <w:b/>
                    </w:rPr>
                    <w:t>resize(int height, int width)</w:t>
                  </w:r>
                </w:p>
                <w:p w:rsidR="002614DD" w:rsidRDefault="002614DD" w:rsidP="002614DD">
                  <w:pPr>
                    <w:rPr>
                      <w:rFonts w:ascii="Courier New" w:hAnsi="Courier New"/>
                      <w:b/>
                    </w:rPr>
                  </w:pPr>
                  <w:r>
                    <w:rPr>
                      <w:rFonts w:asciiTheme="majorHAnsi" w:hAnsiTheme="majorHAnsi"/>
                    </w:rPr>
                    <w:t>Sets the size according to the arguments</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setSize(int height, int width)</w:t>
                  </w:r>
                </w:p>
                <w:p w:rsidR="002614DD" w:rsidRPr="00370984" w:rsidRDefault="002614DD" w:rsidP="00F053F9">
                  <w:pPr>
                    <w:rPr>
                      <w:rFonts w:asciiTheme="majorHAnsi" w:hAnsiTheme="majorHAnsi"/>
                    </w:rPr>
                  </w:pPr>
                  <w:r>
                    <w:rPr>
                      <w:rFonts w:asciiTheme="majorHAnsi" w:hAnsiTheme="majorHAnsi"/>
                    </w:rPr>
                    <w:t>Alias for resize</w:t>
                  </w:r>
                </w:p>
              </w:tc>
            </w:tr>
            <w:tr w:rsidR="002614DD" w:rsidRPr="00CF0FB1">
              <w:tc>
                <w:tcPr>
                  <w:tcW w:w="5652" w:type="dxa"/>
                  <w:shd w:val="clear" w:color="D9D9D9" w:themeColor="background1" w:themeShade="D9" w:fill="FFFFFF" w:themeFill="background1"/>
                </w:tcPr>
                <w:p w:rsidR="002614DD" w:rsidRDefault="002614DD"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2614DD" w:rsidRDefault="002614DD" w:rsidP="001D70EB">
                  <w:pPr>
                    <w:rPr>
                      <w:rFonts w:ascii="Courier New" w:hAnsi="Courier New"/>
                      <w:b/>
                    </w:rPr>
                  </w:pPr>
                  <w:r>
                    <w:rPr>
                      <w:rFonts w:ascii="Courier New" w:hAnsi="Courier New"/>
                      <w:b/>
                    </w:rPr>
                    <w:t>show()</w:t>
                  </w:r>
                </w:p>
                <w:p w:rsidR="002614DD" w:rsidRDefault="002614DD" w:rsidP="001D70EB">
                  <w:pPr>
                    <w:rPr>
                      <w:rFonts w:ascii="Courier New" w:hAnsi="Courier New"/>
                      <w:b/>
                    </w:rPr>
                  </w:pPr>
                  <w:r>
                    <w:rPr>
                      <w:rFonts w:asciiTheme="majorHAnsi" w:hAnsiTheme="majorHAnsi"/>
                    </w:rPr>
                    <w:t>Make the Frame visible</w:t>
                  </w:r>
                </w:p>
              </w:tc>
            </w:tr>
            <w:tr w:rsidR="002614DD" w:rsidRPr="00CF0FB1">
              <w:tc>
                <w:tcPr>
                  <w:tcW w:w="5652" w:type="dxa"/>
                  <w:shd w:val="solid" w:color="D9D9D9" w:themeColor="background1" w:themeShade="D9" w:fill="FFFFFF"/>
                </w:tcPr>
                <w:p w:rsidR="002614DD" w:rsidRPr="00F053F9" w:rsidRDefault="002614DD" w:rsidP="00F053F9">
                  <w:pPr>
                    <w:rPr>
                      <w:rFonts w:asciiTheme="majorHAnsi" w:hAnsiTheme="majorHAnsi"/>
                      <w:b/>
                    </w:rPr>
                  </w:pPr>
                  <w:r>
                    <w:rPr>
                      <w:rFonts w:ascii="Courier New" w:hAnsi="Courier New"/>
                      <w:b/>
                    </w:rPr>
                    <w:t>void</w:t>
                  </w:r>
                </w:p>
              </w:tc>
              <w:tc>
                <w:tcPr>
                  <w:tcW w:w="4830" w:type="dxa"/>
                  <w:shd w:val="solid" w:color="D9D9D9" w:themeColor="background1" w:themeShade="D9" w:fill="FFFFFF"/>
                </w:tcPr>
                <w:p w:rsidR="002614DD" w:rsidRDefault="002614DD" w:rsidP="00F053F9">
                  <w:pPr>
                    <w:rPr>
                      <w:rFonts w:ascii="Courier New" w:hAnsi="Courier New"/>
                      <w:b/>
                    </w:rPr>
                  </w:pPr>
                  <w:r>
                    <w:rPr>
                      <w:rFonts w:ascii="Courier New" w:hAnsi="Courier New"/>
                      <w:b/>
                    </w:rPr>
                    <w:t>setVisible(boolean tf)</w:t>
                  </w:r>
                </w:p>
                <w:p w:rsidR="002614DD" w:rsidRPr="00370984" w:rsidRDefault="002614DD" w:rsidP="00F053F9">
                  <w:pPr>
                    <w:rPr>
                      <w:rFonts w:asciiTheme="majorHAnsi" w:hAnsiTheme="majorHAnsi"/>
                    </w:rPr>
                  </w:pPr>
                  <w:r>
                    <w:rPr>
                      <w:rFonts w:asciiTheme="majorHAnsi" w:hAnsiTheme="majorHAnsi"/>
                    </w:rPr>
                    <w:t xml:space="preserve">Make the frame visible or not according to the argument. With the argument value of true, it is the same as </w:t>
                  </w:r>
                  <w:r w:rsidRPr="002614DD">
                    <w:rPr>
                      <w:rFonts w:asciiTheme="majorHAnsi" w:hAnsiTheme="majorHAnsi"/>
                      <w:b/>
                    </w:rPr>
                    <w:t>show</w:t>
                  </w:r>
                </w:p>
              </w:tc>
            </w:tr>
            <w:tr w:rsidR="0003344E" w:rsidRPr="00CF0FB1">
              <w:tc>
                <w:tcPr>
                  <w:tcW w:w="5652"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void</w:t>
                  </w:r>
                </w:p>
              </w:tc>
              <w:tc>
                <w:tcPr>
                  <w:tcW w:w="4830" w:type="dxa"/>
                  <w:shd w:val="clear" w:color="D9D9D9" w:themeColor="background1" w:themeShade="D9" w:fill="FFFFFF" w:themeFill="background1"/>
                </w:tcPr>
                <w:p w:rsidR="0003344E" w:rsidRDefault="0003344E" w:rsidP="00F053F9">
                  <w:pPr>
                    <w:rPr>
                      <w:rFonts w:ascii="Courier New" w:hAnsi="Courier New"/>
                      <w:b/>
                    </w:rPr>
                  </w:pPr>
                  <w:r>
                    <w:rPr>
                      <w:rFonts w:ascii="Courier New" w:hAnsi="Courier New"/>
                      <w:b/>
                    </w:rPr>
                    <w:t>windowClosing(Event e)</w:t>
                  </w:r>
                </w:p>
                <w:p w:rsidR="0003344E" w:rsidRDefault="0003344E" w:rsidP="0003344E">
                  <w:pPr>
                    <w:rPr>
                      <w:rFonts w:ascii="Courier New" w:hAnsi="Courier New"/>
                      <w:b/>
                    </w:rPr>
                  </w:pPr>
                  <w:r>
                    <w:rPr>
                      <w:rFonts w:asciiTheme="majorHAnsi" w:hAnsiTheme="majorHAnsi"/>
                    </w:rPr>
                    <w:t xml:space="preserve">Not meaningfully callable in a direct way, but may be overridden in a derived class. </w:t>
                  </w:r>
                </w:p>
              </w:tc>
            </w:tr>
          </w:tbl>
          <w:p w:rsidR="002614DD" w:rsidRDefault="002614DD" w:rsidP="00F053F9"/>
        </w:tc>
      </w:tr>
    </w:tbl>
    <w:p w:rsidR="002614DD" w:rsidRPr="00D77A04" w:rsidRDefault="002614DD" w:rsidP="002614DD"/>
    <w:p w:rsidR="002B0B49" w:rsidRPr="00D77A04" w:rsidRDefault="002B0B49" w:rsidP="002B0B49">
      <w:pPr>
        <w:pageBreakBefore/>
        <w:rPr>
          <w:b/>
          <w:color w:val="36A8ED" w:themeColor="accent1" w:themeTint="99"/>
        </w:rPr>
      </w:pPr>
      <w:r w:rsidRPr="00D77A04">
        <w:rPr>
          <w:b/>
          <w:color w:val="36A8ED" w:themeColor="accent1" w:themeTint="99"/>
        </w:rPr>
        <w:t xml:space="preserve">Class </w:t>
      </w:r>
      <w:r>
        <w:rPr>
          <w:b/>
          <w:color w:val="36A8ED" w:themeColor="accent1" w:themeTint="99"/>
        </w:rPr>
        <w:t>Color</w:t>
      </w:r>
    </w:p>
    <w:p w:rsidR="002B0B49" w:rsidRDefault="002B0B49" w:rsidP="002B0B49"/>
    <w:p w:rsidR="002B0B49" w:rsidRDefault="002B0B49" w:rsidP="002B0B49">
      <w:r>
        <w:t>All implemented interfaces:</w:t>
      </w:r>
    </w:p>
    <w:p w:rsidR="002B0B49" w:rsidRDefault="002B0B49" w:rsidP="002B0B49">
      <w:r>
        <w:tab/>
        <w:t>None</w:t>
      </w:r>
    </w:p>
    <w:p w:rsidR="002B0B49" w:rsidRDefault="002B0B49" w:rsidP="002B0B49"/>
    <w:p w:rsidR="002B0B49" w:rsidRDefault="002B0B49" w:rsidP="002B0B49">
      <w:r>
        <w:t>Direct known subclasses:</w:t>
      </w:r>
    </w:p>
    <w:p w:rsidR="002B0B49" w:rsidRDefault="002B0B49" w:rsidP="002B0B49">
      <w:r>
        <w:tab/>
        <w:t>None</w:t>
      </w:r>
    </w:p>
    <w:p w:rsidR="002B0B49" w:rsidRDefault="002B0B49" w:rsidP="002B0B49">
      <w:pPr>
        <w:pBdr>
          <w:bottom w:val="single" w:sz="12" w:space="1" w:color="auto"/>
        </w:pBdr>
      </w:pPr>
    </w:p>
    <w:p w:rsidR="002B0B49" w:rsidRDefault="002B0B49" w:rsidP="002B0B49"/>
    <w:p w:rsidR="002B0B49" w:rsidRPr="00CF0FB1" w:rsidRDefault="002B0B49" w:rsidP="002B0B49">
      <w:pPr>
        <w:rPr>
          <w:rFonts w:ascii="Courier New" w:hAnsi="Courier New"/>
        </w:rPr>
      </w:pPr>
      <w:r w:rsidRPr="00CF0FB1">
        <w:rPr>
          <w:rFonts w:ascii="Courier New" w:hAnsi="Courier New"/>
        </w:rPr>
        <w:t xml:space="preserve">public class </w:t>
      </w:r>
      <w:r>
        <w:rPr>
          <w:rFonts w:ascii="Courier New" w:hAnsi="Courier New"/>
          <w:b/>
        </w:rPr>
        <w:t>Color</w:t>
      </w:r>
    </w:p>
    <w:p w:rsidR="002B0B49" w:rsidRPr="00CF0FB1" w:rsidRDefault="002B0B49" w:rsidP="002B0B49">
      <w:pPr>
        <w:rPr>
          <w:rFonts w:ascii="Courier New" w:hAnsi="Courier New"/>
        </w:rPr>
      </w:pPr>
      <w:r w:rsidRPr="00CF0FB1">
        <w:rPr>
          <w:rFonts w:ascii="Courier New" w:hAnsi="Courier New"/>
        </w:rPr>
        <w:t>extends Object</w:t>
      </w:r>
    </w:p>
    <w:p w:rsidR="002B0B49" w:rsidRDefault="002B0B49" w:rsidP="002B0B49"/>
    <w:p w:rsidR="00F911A6" w:rsidRDefault="002B0B49" w:rsidP="002B0B49">
      <w:r>
        <w:t xml:space="preserve">The class </w:t>
      </w:r>
      <w:r w:rsidR="00F911A6">
        <w:t>Color</w:t>
      </w:r>
      <w:r>
        <w:t xml:space="preserve"> is a superficial interface to the </w:t>
      </w:r>
      <w:r w:rsidR="00D176B9">
        <w:t xml:space="preserve">Java </w:t>
      </w:r>
      <w:r w:rsidR="00F911A6">
        <w:t>Color</w:t>
      </w:r>
      <w:r>
        <w:t xml:space="preserve"> class, slight</w:t>
      </w:r>
      <w:r w:rsidR="00F911A6">
        <w:t>ly</w:t>
      </w:r>
      <w:r>
        <w:t xml:space="preserve"> modified. It is most commonly used in conjunction with a Panel.</w:t>
      </w:r>
    </w:p>
    <w:p w:rsidR="002B0B49" w:rsidRDefault="002B0B49" w:rsidP="002B0B49"/>
    <w:p w:rsidR="002B0B49" w:rsidRDefault="002B0B49" w:rsidP="002B0B49">
      <w:r w:rsidRPr="00CF0FB1">
        <w:rPr>
          <w:b/>
        </w:rPr>
        <w:t>Since</w:t>
      </w:r>
      <w:r>
        <w:t>:</w:t>
      </w:r>
    </w:p>
    <w:p w:rsidR="002B0B49" w:rsidRDefault="002B0B49" w:rsidP="002B0B49"/>
    <w:p w:rsidR="002B0B49" w:rsidRDefault="002B0B49" w:rsidP="002B0B49">
      <w:pPr>
        <w:ind w:firstLine="360"/>
      </w:pPr>
      <w:r>
        <w:t>trygve 1.5.14</w:t>
      </w:r>
      <w:r w:rsidR="00547A6D">
        <w:t>; toString, 2.14</w:t>
      </w:r>
    </w:p>
    <w:p w:rsidR="002B0B49" w:rsidRDefault="002B0B49" w:rsidP="002B0B49"/>
    <w:p w:rsidR="002B0B49" w:rsidRPr="00CF0FB1" w:rsidRDefault="002B0B49" w:rsidP="002B0B49">
      <w:pPr>
        <w:rPr>
          <w:b/>
        </w:rPr>
      </w:pPr>
      <w:r w:rsidRPr="00CF0FB1">
        <w:rPr>
          <w:b/>
        </w:rPr>
        <w:t>See Also:</w:t>
      </w:r>
    </w:p>
    <w:p w:rsidR="002B0B49" w:rsidRDefault="002B0B49" w:rsidP="002B0B49"/>
    <w:p w:rsidR="002B0B49" w:rsidRDefault="002B0B49" w:rsidP="002B0B49">
      <w:r>
        <w:t>Panel</w:t>
      </w:r>
    </w:p>
    <w:p w:rsidR="002B0B49" w:rsidRDefault="002B0B49" w:rsidP="002B0B49"/>
    <w:p w:rsidR="002B0B49" w:rsidRPr="00F053F9" w:rsidRDefault="002B0B49" w:rsidP="002B0B49">
      <w:pPr>
        <w:rPr>
          <w:b/>
          <w:sz w:val="22"/>
        </w:rPr>
      </w:pPr>
      <w:r w:rsidRPr="00F053F9">
        <w:rPr>
          <w:b/>
          <w:sz w:val="22"/>
        </w:rPr>
        <w:t>Constructor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482"/>
            </w:tblGrid>
            <w:tr w:rsidR="002B0B49" w:rsidRPr="00CF0FB1">
              <w:tc>
                <w:tcPr>
                  <w:tcW w:w="10482" w:type="dxa"/>
                  <w:shd w:val="clear" w:color="000000" w:fill="AFDDF7" w:themeFill="background2" w:themeFillTint="66"/>
                </w:tcPr>
                <w:p w:rsidR="002B0B49" w:rsidRPr="00F053F9" w:rsidRDefault="002B0B49" w:rsidP="00F053F9">
                  <w:pPr>
                    <w:rPr>
                      <w:b/>
                    </w:rPr>
                  </w:pPr>
                  <w:r w:rsidRPr="00F053F9">
                    <w:rPr>
                      <w:b/>
                    </w:rPr>
                    <w:t>Constructor and Description</w:t>
                  </w:r>
                </w:p>
              </w:tc>
            </w:tr>
            <w:tr w:rsidR="002B0B49" w:rsidRPr="00CF0FB1">
              <w:tc>
                <w:tcPr>
                  <w:tcW w:w="10482" w:type="dxa"/>
                  <w:shd w:val="solid" w:color="D9D9D9" w:themeColor="background1" w:themeShade="D9" w:fill="FFFFFF"/>
                </w:tcPr>
                <w:p w:rsidR="002B0B49" w:rsidRPr="00F053F9" w:rsidRDefault="002B0B49" w:rsidP="00F053F9">
                  <w:pPr>
                    <w:rPr>
                      <w:rFonts w:ascii="Courier New" w:hAnsi="Courier New"/>
                      <w:b/>
                    </w:rPr>
                  </w:pPr>
                  <w:r>
                    <w:rPr>
                      <w:rFonts w:ascii="Courier New" w:hAnsi="Courier New"/>
                      <w:b/>
                    </w:rPr>
                    <w:t>Color(int r, int g, int b)</w:t>
                  </w:r>
                </w:p>
                <w:p w:rsidR="002B0B49" w:rsidRPr="00F053F9" w:rsidRDefault="002B0B49" w:rsidP="002B0B49">
                  <w:pPr>
                    <w:rPr>
                      <w:rFonts w:asciiTheme="majorHAnsi" w:hAnsiTheme="majorHAnsi"/>
                      <w:b/>
                    </w:rPr>
                  </w:pPr>
                  <w:r>
                    <w:rPr>
                      <w:rFonts w:asciiTheme="majorHAnsi" w:hAnsiTheme="majorHAnsi" w:cs="Arial"/>
                      <w:color w:val="282B26"/>
                      <w:szCs w:val="24"/>
                    </w:rPr>
                    <w:t>Creates a new Color with the given red</w:t>
                  </w:r>
                  <w:r w:rsidR="004B18F7">
                    <w:rPr>
                      <w:rFonts w:asciiTheme="majorHAnsi" w:hAnsiTheme="majorHAnsi" w:cs="Arial"/>
                      <w:color w:val="282B26"/>
                      <w:szCs w:val="24"/>
                    </w:rPr>
                    <w:t xml:space="preserve"> (</w:t>
                  </w:r>
                  <w:r w:rsidR="004B18F7" w:rsidRPr="004B18F7">
                    <w:rPr>
                      <w:rFonts w:ascii="Courier New" w:hAnsi="Courier New" w:cs="Arial"/>
                      <w:color w:val="282B26"/>
                      <w:szCs w:val="24"/>
                    </w:rPr>
                    <w:t>r</w:t>
                  </w:r>
                  <w:r w:rsidR="004B18F7">
                    <w:rPr>
                      <w:rFonts w:asciiTheme="majorHAnsi" w:hAnsiTheme="majorHAnsi" w:cs="Arial"/>
                      <w:color w:val="282B26"/>
                      <w:szCs w:val="24"/>
                    </w:rPr>
                    <w:t>)</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w:t>
                  </w:r>
                  <w:r w:rsidR="004B18F7">
                    <w:rPr>
                      <w:rFonts w:asciiTheme="majorHAnsi" w:hAnsiTheme="majorHAnsi" w:cs="Arial"/>
                      <w:color w:val="282B26"/>
                      <w:szCs w:val="24"/>
                    </w:rPr>
                    <w:t xml:space="preserve"> components, which should be in the range of 0 to 255 according to the desired saturation.</w:t>
                  </w:r>
                </w:p>
              </w:tc>
            </w:tr>
            <w:tr w:rsidR="004B18F7" w:rsidRPr="00CF0FB1">
              <w:tc>
                <w:tcPr>
                  <w:tcW w:w="10482" w:type="dxa"/>
                  <w:shd w:val="clear" w:color="D9D9D9" w:themeColor="background1" w:themeShade="D9" w:fill="FFFFFF"/>
                </w:tcPr>
                <w:p w:rsidR="004B18F7" w:rsidRPr="00F053F9" w:rsidRDefault="004B18F7" w:rsidP="004B18F7">
                  <w:pPr>
                    <w:rPr>
                      <w:rFonts w:ascii="Courier New" w:hAnsi="Courier New"/>
                      <w:b/>
                    </w:rPr>
                  </w:pPr>
                  <w:r>
                    <w:rPr>
                      <w:rFonts w:ascii="Courier New" w:hAnsi="Courier New"/>
                      <w:b/>
                    </w:rPr>
                    <w:t>Color(double r, double g, double b)</w:t>
                  </w:r>
                </w:p>
                <w:p w:rsidR="004B18F7" w:rsidRDefault="004B18F7" w:rsidP="004B18F7">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w:t>
                  </w:r>
                </w:p>
              </w:tc>
            </w:tr>
            <w:tr w:rsidR="00A754CD" w:rsidRPr="00CF0FB1">
              <w:tc>
                <w:tcPr>
                  <w:tcW w:w="10482" w:type="dxa"/>
                  <w:shd w:val="clear" w:color="D9D9D9" w:themeColor="background1" w:themeShade="D9" w:fill="D9D9D9" w:themeFill="background1" w:themeFillShade="D9"/>
                </w:tcPr>
                <w:p w:rsidR="00A754CD" w:rsidRPr="00F053F9" w:rsidRDefault="00A754CD" w:rsidP="00A754CD">
                  <w:pPr>
                    <w:rPr>
                      <w:rFonts w:ascii="Courier New" w:hAnsi="Courier New"/>
                      <w:b/>
                    </w:rPr>
                  </w:pPr>
                  <w:r>
                    <w:rPr>
                      <w:rFonts w:ascii="Courier New" w:hAnsi="Courier New"/>
                      <w:b/>
                    </w:rPr>
                    <w:t>Color(double r, double g, double b, double alpha)</w:t>
                  </w:r>
                </w:p>
                <w:p w:rsidR="00A754CD" w:rsidRDefault="00A754CD" w:rsidP="00A754CD">
                  <w:pPr>
                    <w:rPr>
                      <w:rFonts w:ascii="Courier New" w:hAnsi="Courier New"/>
                      <w:b/>
                    </w:rPr>
                  </w:pPr>
                  <w:r>
                    <w:rPr>
                      <w:rFonts w:asciiTheme="majorHAnsi" w:hAnsiTheme="majorHAnsi" w:cs="Arial"/>
                      <w:color w:val="282B26"/>
                      <w:szCs w:val="24"/>
                    </w:rPr>
                    <w:t>Creates a new Color with the given red (</w:t>
                  </w:r>
                  <w:r w:rsidRPr="004B18F7">
                    <w:rPr>
                      <w:rFonts w:ascii="Courier New" w:hAnsi="Courier New" w:cs="Arial"/>
                      <w:color w:val="282B26"/>
                      <w:szCs w:val="24"/>
                    </w:rPr>
                    <w:t>r</w:t>
                  </w:r>
                  <w:r>
                    <w:rPr>
                      <w:rFonts w:asciiTheme="majorHAnsi" w:hAnsiTheme="majorHAnsi" w:cs="Arial"/>
                      <w:color w:val="282B26"/>
                      <w:szCs w:val="24"/>
                    </w:rPr>
                    <w:t>), green (</w:t>
                  </w:r>
                  <w:r w:rsidRPr="004B18F7">
                    <w:rPr>
                      <w:rFonts w:ascii="Courier New" w:hAnsi="Courier New" w:cs="Arial"/>
                      <w:color w:val="282B26"/>
                      <w:szCs w:val="24"/>
                    </w:rPr>
                    <w:t>g</w:t>
                  </w:r>
                  <w:r>
                    <w:rPr>
                      <w:rFonts w:asciiTheme="majorHAnsi" w:hAnsiTheme="majorHAnsi" w:cs="Arial"/>
                      <w:color w:val="282B26"/>
                      <w:szCs w:val="24"/>
                    </w:rPr>
                    <w:t>), and blue (</w:t>
                  </w:r>
                  <w:r w:rsidRPr="002B0B49">
                    <w:rPr>
                      <w:rFonts w:ascii="Courier New" w:hAnsi="Courier New" w:cs="Arial"/>
                      <w:color w:val="282B26"/>
                      <w:szCs w:val="24"/>
                    </w:rPr>
                    <w:t>b</w:t>
                  </w:r>
                  <w:r>
                    <w:rPr>
                      <w:rFonts w:asciiTheme="majorHAnsi" w:hAnsiTheme="majorHAnsi" w:cs="Arial"/>
                      <w:color w:val="282B26"/>
                      <w:szCs w:val="24"/>
                    </w:rPr>
                    <w:t>) components, which should be in the range of 0.0 to 1.0 according to the desired saturation, with alpha value as indicated within the range of 0.0 to 1.0.</w:t>
                  </w:r>
                </w:p>
              </w:tc>
            </w:tr>
          </w:tbl>
          <w:p w:rsidR="002B0B49" w:rsidRDefault="002B0B49" w:rsidP="00F053F9"/>
        </w:tc>
      </w:tr>
    </w:tbl>
    <w:p w:rsidR="002B0B49" w:rsidRDefault="002B0B49" w:rsidP="002B0B49"/>
    <w:p w:rsidR="002B0B49" w:rsidRDefault="002B0B49" w:rsidP="002B0B49"/>
    <w:p w:rsidR="002B0B49" w:rsidRDefault="002B0B49" w:rsidP="002B0B49"/>
    <w:p w:rsidR="002B0B49" w:rsidRPr="00F053F9" w:rsidRDefault="002B0B49" w:rsidP="002B0B49">
      <w:pPr>
        <w:rPr>
          <w:b/>
          <w:sz w:val="22"/>
        </w:rPr>
      </w:pPr>
      <w:r>
        <w:rPr>
          <w:b/>
          <w:sz w:val="22"/>
        </w:rPr>
        <w:t>Method</w:t>
      </w:r>
      <w:r w:rsidRPr="00F053F9">
        <w:rPr>
          <w:b/>
          <w:sz w:val="22"/>
        </w:rPr>
        <w:t xml:space="preserve"> Summary</w:t>
      </w:r>
    </w:p>
    <w:p w:rsidR="002B0B49" w:rsidRDefault="002B0B49" w:rsidP="002B0B4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2B0B4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2B0B49" w:rsidRPr="00CF0FB1">
              <w:tc>
                <w:tcPr>
                  <w:tcW w:w="2686" w:type="dxa"/>
                  <w:shd w:val="clear" w:color="000000" w:fill="AFDDF7" w:themeFill="background2" w:themeFillTint="66"/>
                </w:tcPr>
                <w:p w:rsidR="002B0B49" w:rsidRPr="00CF0FB1" w:rsidRDefault="002B0B49" w:rsidP="00F053F9">
                  <w:pPr>
                    <w:rPr>
                      <w:b/>
                    </w:rPr>
                  </w:pPr>
                  <w:r>
                    <w:rPr>
                      <w:b/>
                    </w:rPr>
                    <w:t>Modifier and Type</w:t>
                  </w:r>
                </w:p>
              </w:tc>
              <w:tc>
                <w:tcPr>
                  <w:tcW w:w="7796" w:type="dxa"/>
                  <w:shd w:val="clear" w:color="000000" w:fill="AFDDF7" w:themeFill="background2" w:themeFillTint="66"/>
                </w:tcPr>
                <w:p w:rsidR="002B0B49" w:rsidRDefault="002B0B49" w:rsidP="00F053F9">
                  <w:pPr>
                    <w:rPr>
                      <w:b/>
                    </w:rPr>
                  </w:pPr>
                  <w:r>
                    <w:rPr>
                      <w:b/>
                    </w:rPr>
                    <w:t>Method and Description</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2B0B49" w:rsidRDefault="004B18F7" w:rsidP="00F053F9">
                  <w:pPr>
                    <w:rPr>
                      <w:rFonts w:ascii="Courier New" w:hAnsi="Courier New"/>
                      <w:b/>
                    </w:rPr>
                  </w:pPr>
                  <w:r>
                    <w:rPr>
                      <w:rFonts w:ascii="Courier New" w:hAnsi="Courier New"/>
                      <w:b/>
                    </w:rPr>
                    <w:t>getRed</w:t>
                  </w:r>
                  <w:r w:rsidR="002B0B49">
                    <w:rPr>
                      <w:rFonts w:ascii="Courier New" w:hAnsi="Courier New"/>
                      <w:b/>
                    </w:rPr>
                    <w:t>()</w:t>
                  </w:r>
                </w:p>
                <w:p w:rsidR="002B0B49" w:rsidRPr="00370984" w:rsidRDefault="004B18F7" w:rsidP="00F053F9">
                  <w:pPr>
                    <w:rPr>
                      <w:rFonts w:asciiTheme="majorHAnsi" w:hAnsiTheme="majorHAnsi"/>
                    </w:rPr>
                  </w:pPr>
                  <w:r>
                    <w:rPr>
                      <w:rFonts w:asciiTheme="majorHAnsi" w:hAnsiTheme="majorHAnsi"/>
                    </w:rPr>
                    <w:t>Get the red component of color as an integer in the range of 0 to 255</w:t>
                  </w:r>
                </w:p>
              </w:tc>
            </w:tr>
            <w:tr w:rsidR="002B0B49">
              <w:tc>
                <w:tcPr>
                  <w:tcW w:w="2686" w:type="dxa"/>
                  <w:tcBorders>
                    <w:bottom w:val="single" w:sz="6" w:space="0" w:color="000000"/>
                  </w:tcBorders>
                  <w:shd w:val="pct30" w:color="FFFFFF" w:themeColor="background1" w:fill="FFFFFF" w:themeFill="background1"/>
                </w:tcPr>
                <w:p w:rsidR="002B0B49" w:rsidRDefault="004B18F7" w:rsidP="00F053F9">
                  <w:pPr>
                    <w:rPr>
                      <w:rFonts w:ascii="Courier New" w:hAnsi="Courier New"/>
                      <w:b/>
                    </w:rPr>
                  </w:pPr>
                  <w:r>
                    <w:rPr>
                      <w:rFonts w:ascii="Courier New" w:hAnsi="Courier New"/>
                      <w:b/>
                    </w:rPr>
                    <w:t>int</w:t>
                  </w:r>
                </w:p>
              </w:tc>
              <w:tc>
                <w:tcPr>
                  <w:tcW w:w="7796" w:type="dxa"/>
                  <w:tcBorders>
                    <w:bottom w:val="single" w:sz="6" w:space="0" w:color="000000"/>
                  </w:tcBorders>
                  <w:shd w:val="pct30" w:color="FFFFFF" w:themeColor="background1" w:fill="FFFFFF" w:themeFill="background1"/>
                </w:tcPr>
                <w:p w:rsidR="004B18F7" w:rsidRDefault="004B18F7" w:rsidP="004B18F7">
                  <w:pPr>
                    <w:rPr>
                      <w:rFonts w:ascii="Courier New" w:hAnsi="Courier New"/>
                      <w:b/>
                    </w:rPr>
                  </w:pPr>
                  <w:r>
                    <w:rPr>
                      <w:rFonts w:ascii="Courier New" w:hAnsi="Courier New"/>
                      <w:b/>
                    </w:rPr>
                    <w:t>getGreen()</w:t>
                  </w:r>
                </w:p>
                <w:p w:rsidR="002B0B49" w:rsidRDefault="004B18F7" w:rsidP="004B18F7">
                  <w:pPr>
                    <w:rPr>
                      <w:rFonts w:ascii="Courier New" w:hAnsi="Courier New"/>
                      <w:b/>
                    </w:rPr>
                  </w:pPr>
                  <w:r>
                    <w:rPr>
                      <w:rFonts w:asciiTheme="majorHAnsi" w:hAnsiTheme="majorHAnsi"/>
                    </w:rPr>
                    <w:t>Get the green component of color as an integer in the range of 0 to 255</w:t>
                  </w:r>
                </w:p>
              </w:tc>
            </w:tr>
            <w:tr w:rsidR="002B0B49" w:rsidRPr="00CF0FB1">
              <w:tc>
                <w:tcPr>
                  <w:tcW w:w="2686" w:type="dxa"/>
                  <w:shd w:val="solid" w:color="D9D9D9" w:themeColor="background1" w:themeShade="D9" w:fill="FFFFFF"/>
                </w:tcPr>
                <w:p w:rsidR="002B0B49" w:rsidRPr="00F053F9" w:rsidRDefault="004B18F7" w:rsidP="00F053F9">
                  <w:pPr>
                    <w:rPr>
                      <w:rFonts w:asciiTheme="majorHAnsi" w:hAnsiTheme="majorHAnsi"/>
                      <w:b/>
                    </w:rPr>
                  </w:pPr>
                  <w:r>
                    <w:rPr>
                      <w:rFonts w:ascii="Courier New" w:hAnsi="Courier New"/>
                      <w:b/>
                    </w:rPr>
                    <w:t>int</w:t>
                  </w:r>
                </w:p>
              </w:tc>
              <w:tc>
                <w:tcPr>
                  <w:tcW w:w="7796" w:type="dxa"/>
                  <w:shd w:val="solid" w:color="D9D9D9" w:themeColor="background1" w:themeShade="D9" w:fill="FFFFFF"/>
                </w:tcPr>
                <w:p w:rsidR="004B18F7" w:rsidRDefault="004B18F7" w:rsidP="004B18F7">
                  <w:pPr>
                    <w:rPr>
                      <w:rFonts w:ascii="Courier New" w:hAnsi="Courier New"/>
                      <w:b/>
                    </w:rPr>
                  </w:pPr>
                  <w:r>
                    <w:rPr>
                      <w:rFonts w:ascii="Courier New" w:hAnsi="Courier New"/>
                      <w:b/>
                    </w:rPr>
                    <w:t>getBlue()</w:t>
                  </w:r>
                </w:p>
                <w:p w:rsidR="002B0B49" w:rsidRPr="00370984" w:rsidRDefault="004B18F7" w:rsidP="004B18F7">
                  <w:pPr>
                    <w:rPr>
                      <w:rFonts w:asciiTheme="majorHAnsi" w:hAnsiTheme="majorHAnsi"/>
                    </w:rPr>
                  </w:pPr>
                  <w:r>
                    <w:rPr>
                      <w:rFonts w:asciiTheme="majorHAnsi" w:hAnsiTheme="majorHAnsi"/>
                    </w:rPr>
                    <w:t>Get the blue component of color as an integer in the range of 0 to 255</w:t>
                  </w:r>
                </w:p>
              </w:tc>
            </w:tr>
            <w:tr w:rsidR="00547A6D" w:rsidRPr="00CF0FB1">
              <w:tc>
                <w:tcPr>
                  <w:tcW w:w="2686" w:type="dxa"/>
                  <w:shd w:val="clear" w:color="D9D9D9" w:themeColor="background1" w:themeShade="D9" w:fill="FFFFFF" w:themeFill="background1"/>
                </w:tcPr>
                <w:p w:rsidR="00547A6D" w:rsidRDefault="00547A6D" w:rsidP="00F053F9">
                  <w:pPr>
                    <w:rPr>
                      <w:rFonts w:ascii="Courier New" w:hAnsi="Courier New"/>
                      <w:b/>
                    </w:rPr>
                  </w:pPr>
                  <w:r>
                    <w:rPr>
                      <w:rFonts w:ascii="Courier New" w:hAnsi="Courier New"/>
                      <w:b/>
                    </w:rPr>
                    <w:t>String</w:t>
                  </w:r>
                </w:p>
              </w:tc>
              <w:tc>
                <w:tcPr>
                  <w:tcW w:w="7796" w:type="dxa"/>
                  <w:shd w:val="clear" w:color="D9D9D9" w:themeColor="background1" w:themeShade="D9" w:fill="FFFFFF" w:themeFill="background1"/>
                </w:tcPr>
                <w:p w:rsidR="00547A6D" w:rsidRDefault="00547A6D" w:rsidP="004B18F7">
                  <w:pPr>
                    <w:rPr>
                      <w:rFonts w:ascii="Courier New" w:hAnsi="Courier New"/>
                      <w:b/>
                    </w:rPr>
                  </w:pPr>
                  <w:r>
                    <w:rPr>
                      <w:rFonts w:ascii="Courier New" w:hAnsi="Courier New"/>
                      <w:b/>
                    </w:rPr>
                    <w:t>toString()</w:t>
                  </w:r>
                </w:p>
                <w:p w:rsidR="00547A6D" w:rsidRDefault="00547A6D" w:rsidP="004B18F7">
                  <w:pPr>
                    <w:rPr>
                      <w:rFonts w:ascii="Courier New" w:hAnsi="Courier New"/>
                      <w:b/>
                    </w:rPr>
                  </w:pPr>
                  <w:r>
                    <w:rPr>
                      <w:rFonts w:asciiTheme="majorHAnsi" w:hAnsiTheme="majorHAnsi"/>
                    </w:rPr>
                    <w:t xml:space="preserve">Return a </w:t>
                  </w:r>
                  <w:r>
                    <w:rPr>
                      <w:rFonts w:ascii="Courier New" w:hAnsi="Courier New"/>
                      <w:b/>
                    </w:rPr>
                    <w:t>String</w:t>
                  </w:r>
                  <w:r>
                    <w:rPr>
                      <w:rFonts w:asciiTheme="majorHAnsi" w:hAnsiTheme="majorHAnsi"/>
                    </w:rPr>
                    <w:t xml:space="preserve"> representation of the Color. Built-in colors tend to use the one- or two-word English colour name, while other colours return a formatted tuple with the RGB components</w:t>
                  </w:r>
                </w:p>
              </w:tc>
            </w:tr>
          </w:tbl>
          <w:p w:rsidR="002B0B49" w:rsidRDefault="002B0B49" w:rsidP="00F053F9"/>
        </w:tc>
      </w:tr>
    </w:tbl>
    <w:p w:rsidR="002B0B49" w:rsidRPr="00D77A04" w:rsidRDefault="002B0B49" w:rsidP="002B0B49"/>
    <w:p w:rsidR="00112576" w:rsidRDefault="00112576" w:rsidP="00112576">
      <w:pPr>
        <w:rPr>
          <w:b/>
          <w:sz w:val="22"/>
        </w:rPr>
      </w:pPr>
    </w:p>
    <w:p w:rsidR="00112576" w:rsidRDefault="00112576" w:rsidP="00112576">
      <w:pPr>
        <w:rPr>
          <w:b/>
          <w:sz w:val="22"/>
        </w:rPr>
      </w:pPr>
    </w:p>
    <w:p w:rsidR="00112576" w:rsidRPr="00F053F9" w:rsidRDefault="00112576" w:rsidP="00112576">
      <w:pPr>
        <w:keepNext/>
        <w:rPr>
          <w:b/>
          <w:sz w:val="22"/>
        </w:rPr>
      </w:pPr>
      <w:r>
        <w:rPr>
          <w:b/>
          <w:sz w:val="22"/>
        </w:rPr>
        <w:t>Field Summary</w:t>
      </w:r>
    </w:p>
    <w:p w:rsidR="00112576" w:rsidRDefault="00112576" w:rsidP="00112576">
      <w:pPr>
        <w:keepNext/>
      </w:pPr>
    </w:p>
    <w:tbl>
      <w:tblPr>
        <w:tblW w:w="10598"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802"/>
        <w:gridCol w:w="7796"/>
      </w:tblGrid>
      <w:tr w:rsidR="00112576" w:rsidRPr="00CF0FB1">
        <w:tc>
          <w:tcPr>
            <w:tcW w:w="2802" w:type="dxa"/>
            <w:shd w:val="clear" w:color="000000" w:fill="AFDDF7" w:themeFill="background2" w:themeFillTint="66"/>
          </w:tcPr>
          <w:p w:rsidR="00112576" w:rsidRPr="00CF0FB1" w:rsidRDefault="00112576" w:rsidP="00112576">
            <w:pPr>
              <w:keepNext/>
              <w:rPr>
                <w:b/>
              </w:rPr>
            </w:pPr>
            <w:r>
              <w:rPr>
                <w:b/>
              </w:rPr>
              <w:t>Modifier and Type</w:t>
            </w:r>
          </w:p>
        </w:tc>
        <w:tc>
          <w:tcPr>
            <w:tcW w:w="7796" w:type="dxa"/>
            <w:shd w:val="clear" w:color="000000" w:fill="AFDDF7" w:themeFill="background2" w:themeFillTint="66"/>
          </w:tcPr>
          <w:p w:rsidR="00112576" w:rsidRDefault="00112576" w:rsidP="00112576">
            <w:pPr>
              <w:keepNext/>
              <w:rPr>
                <w:b/>
              </w:rPr>
            </w:pPr>
            <w:r>
              <w:rPr>
                <w:b/>
              </w:rPr>
              <w:t>Field and Description</w:t>
            </w:r>
          </w:p>
        </w:tc>
      </w:tr>
      <w:tr w:rsidR="00112576" w:rsidRPr="00CF0FB1">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blue</w:t>
            </w:r>
          </w:p>
          <w:p w:rsidR="00112576" w:rsidRDefault="00112576" w:rsidP="004B18F7">
            <w:pPr>
              <w:rPr>
                <w:rFonts w:ascii="Courier New" w:hAnsi="Courier New"/>
                <w:b/>
              </w:rPr>
            </w:pPr>
            <w:r>
              <w:rPr>
                <w:rFonts w:asciiTheme="majorHAnsi" w:hAnsiTheme="majorHAnsi"/>
              </w:rPr>
              <w:t>The color blue.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black</w:t>
            </w:r>
          </w:p>
          <w:p w:rsidR="00112576" w:rsidRPr="00370984" w:rsidRDefault="00112576" w:rsidP="00F053F9">
            <w:pPr>
              <w:rPr>
                <w:rFonts w:asciiTheme="majorHAnsi" w:hAnsiTheme="majorHAnsi"/>
              </w:rPr>
            </w:pPr>
            <w:r>
              <w:rPr>
                <w:rFonts w:asciiTheme="majorHAnsi" w:hAnsiTheme="majorHAnsi"/>
              </w:rPr>
              <w:t>The color black.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cyan</w:t>
            </w:r>
          </w:p>
          <w:p w:rsidR="00112576" w:rsidRDefault="00112576" w:rsidP="00112576">
            <w:pPr>
              <w:rPr>
                <w:rFonts w:ascii="Courier New" w:hAnsi="Courier New"/>
                <w:b/>
              </w:rPr>
            </w:pPr>
            <w:r>
              <w:rPr>
                <w:rFonts w:asciiTheme="majorHAnsi" w:hAnsiTheme="majorHAnsi"/>
              </w:rPr>
              <w:t>The color cyan.</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darkGray</w:t>
            </w:r>
          </w:p>
          <w:p w:rsidR="00112576" w:rsidRPr="00370984" w:rsidRDefault="00112576" w:rsidP="00112576">
            <w:pPr>
              <w:rPr>
                <w:rFonts w:asciiTheme="majorHAnsi" w:hAnsiTheme="majorHAnsi"/>
              </w:rPr>
            </w:pPr>
            <w:r>
              <w:rPr>
                <w:rFonts w:asciiTheme="majorHAnsi" w:hAnsiTheme="majorHAnsi"/>
              </w:rPr>
              <w:t>The color dark gray.</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gray</w:t>
            </w:r>
          </w:p>
          <w:p w:rsidR="00112576" w:rsidRDefault="00112576" w:rsidP="00112576">
            <w:pPr>
              <w:rPr>
                <w:rFonts w:ascii="Courier New" w:hAnsi="Courier New"/>
                <w:b/>
              </w:rPr>
            </w:pPr>
            <w:r>
              <w:rPr>
                <w:rFonts w:asciiTheme="majorHAnsi" w:hAnsiTheme="majorHAnsi"/>
              </w:rPr>
              <w:t>The color 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green</w:t>
            </w:r>
          </w:p>
          <w:p w:rsidR="00112576" w:rsidRPr="00370984" w:rsidRDefault="00112576" w:rsidP="00112576">
            <w:pPr>
              <w:rPr>
                <w:rFonts w:asciiTheme="majorHAnsi" w:hAnsiTheme="majorHAnsi"/>
              </w:rPr>
            </w:pPr>
            <w:r>
              <w:rPr>
                <w:rFonts w:asciiTheme="majorHAnsi" w:hAnsiTheme="majorHAnsi"/>
              </w:rPr>
              <w:t>The color green.</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lightGray</w:t>
            </w:r>
          </w:p>
          <w:p w:rsidR="00112576" w:rsidRDefault="00112576" w:rsidP="00112576">
            <w:pPr>
              <w:rPr>
                <w:rFonts w:ascii="Courier New" w:hAnsi="Courier New"/>
                <w:b/>
              </w:rPr>
            </w:pPr>
            <w:r>
              <w:rPr>
                <w:rFonts w:asciiTheme="majorHAnsi" w:hAnsiTheme="majorHAnsi"/>
              </w:rPr>
              <w:t>The color lightGray.</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magenta</w:t>
            </w:r>
          </w:p>
          <w:p w:rsidR="00112576" w:rsidRPr="00370984" w:rsidRDefault="00112576" w:rsidP="00112576">
            <w:pPr>
              <w:rPr>
                <w:rFonts w:asciiTheme="majorHAnsi" w:hAnsiTheme="majorHAnsi"/>
              </w:rPr>
            </w:pPr>
            <w:r>
              <w:rPr>
                <w:rFonts w:asciiTheme="majorHAnsi" w:hAnsiTheme="majorHAnsi"/>
              </w:rPr>
              <w:t>The color magenta.</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orange</w:t>
            </w:r>
          </w:p>
          <w:p w:rsidR="00112576" w:rsidRDefault="00112576" w:rsidP="00112576">
            <w:pPr>
              <w:rPr>
                <w:rFonts w:ascii="Courier New" w:hAnsi="Courier New"/>
                <w:b/>
              </w:rPr>
            </w:pPr>
            <w:r>
              <w:rPr>
                <w:rFonts w:asciiTheme="majorHAnsi" w:hAnsiTheme="majorHAnsi"/>
              </w:rPr>
              <w:t>The color orange.</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pink</w:t>
            </w:r>
          </w:p>
          <w:p w:rsidR="00112576" w:rsidRPr="00370984" w:rsidRDefault="00112576" w:rsidP="00112576">
            <w:pPr>
              <w:rPr>
                <w:rFonts w:asciiTheme="majorHAnsi" w:hAnsiTheme="majorHAnsi"/>
              </w:rPr>
            </w:pPr>
            <w:r>
              <w:rPr>
                <w:rFonts w:asciiTheme="majorHAnsi" w:hAnsiTheme="majorHAnsi"/>
              </w:rPr>
              <w:t>The color pink.</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red</w:t>
            </w:r>
          </w:p>
          <w:p w:rsidR="00112576" w:rsidRDefault="00112576" w:rsidP="00112576">
            <w:pPr>
              <w:rPr>
                <w:rFonts w:ascii="Courier New" w:hAnsi="Courier New"/>
                <w:b/>
              </w:rPr>
            </w:pPr>
            <w:r>
              <w:rPr>
                <w:rFonts w:asciiTheme="majorHAnsi" w:hAnsiTheme="majorHAnsi"/>
              </w:rPr>
              <w:t>The color red.</w:t>
            </w:r>
          </w:p>
        </w:tc>
      </w:tr>
      <w:tr w:rsidR="00112576" w:rsidRPr="00370984">
        <w:tc>
          <w:tcPr>
            <w:tcW w:w="2802" w:type="dxa"/>
            <w:shd w:val="solid" w:color="D9D9D9" w:themeColor="background1" w:themeShade="D9" w:fill="FFFFFF"/>
          </w:tcPr>
          <w:p w:rsidR="00112576" w:rsidRPr="00F053F9" w:rsidRDefault="00112576" w:rsidP="00F053F9">
            <w:pPr>
              <w:rPr>
                <w:rFonts w:asciiTheme="majorHAnsi" w:hAnsiTheme="majorHAnsi"/>
                <w:b/>
              </w:rPr>
            </w:pPr>
            <w:r>
              <w:rPr>
                <w:rFonts w:ascii="Courier New" w:hAnsi="Courier New"/>
                <w:b/>
              </w:rPr>
              <w:t>static Color</w:t>
            </w:r>
          </w:p>
        </w:tc>
        <w:tc>
          <w:tcPr>
            <w:tcW w:w="7796" w:type="dxa"/>
            <w:shd w:val="solid" w:color="D9D9D9" w:themeColor="background1" w:themeShade="D9" w:fill="FFFFFF"/>
          </w:tcPr>
          <w:p w:rsidR="00112576" w:rsidRDefault="00112576" w:rsidP="00112576">
            <w:pPr>
              <w:keepNext/>
              <w:rPr>
                <w:rFonts w:ascii="Courier New" w:hAnsi="Courier New"/>
                <w:b/>
              </w:rPr>
            </w:pPr>
            <w:r>
              <w:rPr>
                <w:rFonts w:ascii="Courier New" w:hAnsi="Courier New"/>
                <w:b/>
              </w:rPr>
              <w:t>white</w:t>
            </w:r>
          </w:p>
          <w:p w:rsidR="00112576" w:rsidRPr="00370984" w:rsidRDefault="00112576" w:rsidP="00112576">
            <w:pPr>
              <w:rPr>
                <w:rFonts w:asciiTheme="majorHAnsi" w:hAnsiTheme="majorHAnsi"/>
              </w:rPr>
            </w:pPr>
            <w:r>
              <w:rPr>
                <w:rFonts w:asciiTheme="majorHAnsi" w:hAnsiTheme="majorHAnsi"/>
              </w:rPr>
              <w:t>The color white.</w:t>
            </w:r>
          </w:p>
        </w:tc>
      </w:tr>
      <w:tr w:rsidR="00112576">
        <w:tc>
          <w:tcPr>
            <w:tcW w:w="2802" w:type="dxa"/>
            <w:tcBorders>
              <w:bottom w:val="single" w:sz="6" w:space="0" w:color="000000"/>
            </w:tcBorders>
            <w:shd w:val="pct30" w:color="FFFFFF" w:themeColor="background1" w:fill="FFFFFF" w:themeFill="background1"/>
          </w:tcPr>
          <w:p w:rsidR="00112576" w:rsidRDefault="00112576" w:rsidP="00F053F9">
            <w:pPr>
              <w:rPr>
                <w:rFonts w:ascii="Courier New" w:hAnsi="Courier New"/>
                <w:b/>
              </w:rPr>
            </w:pPr>
            <w:r>
              <w:rPr>
                <w:rFonts w:ascii="Courier New" w:hAnsi="Courier New"/>
                <w:b/>
              </w:rPr>
              <w:t>static Color</w:t>
            </w:r>
          </w:p>
        </w:tc>
        <w:tc>
          <w:tcPr>
            <w:tcW w:w="7796" w:type="dxa"/>
            <w:tcBorders>
              <w:bottom w:val="single" w:sz="6" w:space="0" w:color="000000"/>
            </w:tcBorders>
            <w:shd w:val="pct30" w:color="FFFFFF" w:themeColor="background1" w:fill="FFFFFF" w:themeFill="background1"/>
          </w:tcPr>
          <w:p w:rsidR="00112576" w:rsidRDefault="00112576" w:rsidP="004B18F7">
            <w:pPr>
              <w:rPr>
                <w:rFonts w:ascii="Courier New" w:hAnsi="Courier New"/>
                <w:b/>
              </w:rPr>
            </w:pPr>
            <w:r>
              <w:rPr>
                <w:rFonts w:ascii="Courier New" w:hAnsi="Courier New"/>
                <w:b/>
              </w:rPr>
              <w:t>yellow</w:t>
            </w:r>
          </w:p>
          <w:p w:rsidR="00112576" w:rsidRDefault="00112576" w:rsidP="00112576">
            <w:pPr>
              <w:rPr>
                <w:rFonts w:ascii="Courier New" w:hAnsi="Courier New"/>
                <w:b/>
              </w:rPr>
            </w:pPr>
            <w:r>
              <w:rPr>
                <w:rFonts w:asciiTheme="majorHAnsi" w:hAnsiTheme="majorHAnsi"/>
              </w:rPr>
              <w:t>The color yellow.</w:t>
            </w:r>
          </w:p>
        </w:tc>
      </w:tr>
    </w:tbl>
    <w:p w:rsidR="00112576" w:rsidRDefault="00112576" w:rsidP="00112576"/>
    <w:p w:rsidR="00112576" w:rsidRDefault="00112576" w:rsidP="00112576"/>
    <w:p w:rsidR="002614DD" w:rsidRPr="00D77A04" w:rsidRDefault="002614DD" w:rsidP="002614DD"/>
    <w:p w:rsidR="002614DD" w:rsidRPr="00D77A04" w:rsidRDefault="002614DD" w:rsidP="002614DD"/>
    <w:p w:rsidR="00E90746" w:rsidRPr="00D77A04" w:rsidRDefault="00E90746" w:rsidP="00E90746"/>
    <w:p w:rsidR="00D176B9" w:rsidRPr="00D77A04" w:rsidRDefault="00D176B9" w:rsidP="00D176B9">
      <w:pPr>
        <w:pageBreakBefore/>
        <w:rPr>
          <w:b/>
          <w:color w:val="36A8ED" w:themeColor="accent1" w:themeTint="99"/>
        </w:rPr>
      </w:pPr>
      <w:r w:rsidRPr="00D77A04">
        <w:rPr>
          <w:b/>
          <w:color w:val="36A8ED" w:themeColor="accent1" w:themeTint="99"/>
        </w:rPr>
        <w:t xml:space="preserve">Class </w:t>
      </w:r>
      <w:r>
        <w:rPr>
          <w:b/>
          <w:color w:val="36A8ED" w:themeColor="accent1" w:themeTint="99"/>
        </w:rPr>
        <w:t>Thread</w:t>
      </w:r>
    </w:p>
    <w:p w:rsidR="00D176B9" w:rsidRDefault="00D176B9" w:rsidP="00D176B9"/>
    <w:p w:rsidR="00D176B9" w:rsidRDefault="00D176B9" w:rsidP="00D176B9">
      <w:r>
        <w:t>All implemented interfaces:</w:t>
      </w:r>
    </w:p>
    <w:p w:rsidR="00D176B9" w:rsidRDefault="00D176B9" w:rsidP="00D176B9">
      <w:r>
        <w:tab/>
        <w:t>None</w:t>
      </w:r>
    </w:p>
    <w:p w:rsidR="00D176B9" w:rsidRDefault="00D176B9" w:rsidP="00D176B9"/>
    <w:p w:rsidR="00D176B9" w:rsidRDefault="00D176B9" w:rsidP="00D176B9">
      <w:r>
        <w:t>Direct known subclasses:</w:t>
      </w:r>
    </w:p>
    <w:p w:rsidR="00D176B9" w:rsidRDefault="00D176B9" w:rsidP="00D176B9">
      <w:r>
        <w:tab/>
        <w:t>None</w:t>
      </w:r>
    </w:p>
    <w:p w:rsidR="00D176B9" w:rsidRDefault="00D176B9" w:rsidP="00D176B9">
      <w:pPr>
        <w:pBdr>
          <w:bottom w:val="single" w:sz="12" w:space="1" w:color="auto"/>
        </w:pBdr>
      </w:pPr>
    </w:p>
    <w:p w:rsidR="00D176B9" w:rsidRDefault="00D176B9" w:rsidP="00D176B9"/>
    <w:p w:rsidR="00D176B9" w:rsidRPr="00CF0FB1" w:rsidRDefault="00D176B9" w:rsidP="00D176B9">
      <w:pPr>
        <w:rPr>
          <w:rFonts w:ascii="Courier New" w:hAnsi="Courier New"/>
        </w:rPr>
      </w:pPr>
      <w:r w:rsidRPr="00CF0FB1">
        <w:rPr>
          <w:rFonts w:ascii="Courier New" w:hAnsi="Courier New"/>
        </w:rPr>
        <w:t xml:space="preserve">public class </w:t>
      </w:r>
      <w:r>
        <w:rPr>
          <w:rFonts w:ascii="Courier New" w:hAnsi="Courier New"/>
          <w:b/>
        </w:rPr>
        <w:t>Thread</w:t>
      </w:r>
    </w:p>
    <w:p w:rsidR="00D176B9" w:rsidRPr="00CF0FB1" w:rsidRDefault="00D176B9" w:rsidP="00D176B9">
      <w:pPr>
        <w:rPr>
          <w:rFonts w:ascii="Courier New" w:hAnsi="Courier New"/>
        </w:rPr>
      </w:pPr>
      <w:r w:rsidRPr="00CF0FB1">
        <w:rPr>
          <w:rFonts w:ascii="Courier New" w:hAnsi="Courier New"/>
        </w:rPr>
        <w:t>extends Object</w:t>
      </w:r>
    </w:p>
    <w:p w:rsidR="00D176B9" w:rsidRDefault="00D176B9" w:rsidP="00D176B9"/>
    <w:p w:rsidR="00D176B9" w:rsidRDefault="00D176B9" w:rsidP="00D176B9">
      <w:r>
        <w:t xml:space="preserve">The class Thread is a superficial interface to the Java Thread class, provided to offer access to the </w:t>
      </w:r>
      <w:r w:rsidRPr="00D176B9">
        <w:rPr>
          <w:rFonts w:ascii="Courier New" w:hAnsi="Courier New"/>
        </w:rPr>
        <w:t>sleep</w:t>
      </w:r>
      <w:r>
        <w:t xml:space="preserve"> primitive.</w:t>
      </w:r>
    </w:p>
    <w:p w:rsidR="00D176B9" w:rsidRDefault="00D176B9" w:rsidP="00D176B9"/>
    <w:p w:rsidR="00D176B9" w:rsidRDefault="00D176B9" w:rsidP="00D176B9">
      <w:r w:rsidRPr="00CF0FB1">
        <w:rPr>
          <w:b/>
        </w:rPr>
        <w:t>Since</w:t>
      </w:r>
      <w:r>
        <w:t>:</w:t>
      </w:r>
    </w:p>
    <w:p w:rsidR="00D176B9" w:rsidRDefault="00D176B9" w:rsidP="00D176B9"/>
    <w:p w:rsidR="00D176B9" w:rsidRDefault="00D176B9" w:rsidP="00D176B9">
      <w:pPr>
        <w:ind w:firstLine="360"/>
      </w:pPr>
      <w:r>
        <w:t>trygve 1.6.18</w:t>
      </w:r>
    </w:p>
    <w:p w:rsidR="00D176B9" w:rsidRDefault="00D176B9" w:rsidP="00D176B9"/>
    <w:p w:rsidR="00D176B9" w:rsidRPr="00CF0FB1" w:rsidRDefault="00D176B9" w:rsidP="00D176B9">
      <w:pPr>
        <w:rPr>
          <w:b/>
        </w:rPr>
      </w:pPr>
      <w:r w:rsidRPr="00CF0FB1">
        <w:rPr>
          <w:b/>
        </w:rPr>
        <w:t>See Also:</w:t>
      </w:r>
    </w:p>
    <w:p w:rsidR="00D176B9" w:rsidRDefault="00D176B9" w:rsidP="00D176B9"/>
    <w:p w:rsidR="00D176B9" w:rsidRPr="00F053F9" w:rsidRDefault="00D176B9" w:rsidP="00D176B9">
      <w:pPr>
        <w:rPr>
          <w:b/>
          <w:sz w:val="22"/>
        </w:rPr>
      </w:pPr>
      <w:r>
        <w:rPr>
          <w:b/>
          <w:sz w:val="22"/>
        </w:rPr>
        <w:t>Method</w:t>
      </w:r>
      <w:r w:rsidRPr="00F053F9">
        <w:rPr>
          <w:b/>
          <w:sz w:val="22"/>
        </w:rPr>
        <w:t xml:space="preserve"> Summary</w:t>
      </w:r>
    </w:p>
    <w:p w:rsidR="00D176B9" w:rsidRDefault="00D176B9" w:rsidP="00D176B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0714"/>
      </w:tblGrid>
      <w:tr w:rsidR="00D176B9">
        <w:tc>
          <w:tcPr>
            <w:tcW w:w="5000" w:type="pct"/>
            <w:shd w:val="clear" w:color="auto" w:fill="D6EEFB" w:themeFill="background2" w:themeFillTint="33"/>
          </w:tcPr>
          <w:tbl>
            <w:tblPr>
              <w:tblW w:w="10482"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2686"/>
              <w:gridCol w:w="7796"/>
            </w:tblGrid>
            <w:tr w:rsidR="00D176B9" w:rsidRPr="00CF0FB1">
              <w:tc>
                <w:tcPr>
                  <w:tcW w:w="2686" w:type="dxa"/>
                  <w:shd w:val="clear" w:color="000000" w:fill="AFDDF7" w:themeFill="background2" w:themeFillTint="66"/>
                </w:tcPr>
                <w:p w:rsidR="00D176B9" w:rsidRPr="00CF0FB1" w:rsidRDefault="00D176B9" w:rsidP="00F053F9">
                  <w:pPr>
                    <w:rPr>
                      <w:b/>
                    </w:rPr>
                  </w:pPr>
                  <w:r>
                    <w:rPr>
                      <w:b/>
                    </w:rPr>
                    <w:t>Modifier and Type</w:t>
                  </w:r>
                </w:p>
              </w:tc>
              <w:tc>
                <w:tcPr>
                  <w:tcW w:w="7796" w:type="dxa"/>
                  <w:shd w:val="clear" w:color="000000" w:fill="AFDDF7" w:themeFill="background2" w:themeFillTint="66"/>
                </w:tcPr>
                <w:p w:rsidR="00D176B9" w:rsidRDefault="00D176B9" w:rsidP="00F053F9">
                  <w:pPr>
                    <w:rPr>
                      <w:b/>
                    </w:rPr>
                  </w:pPr>
                  <w:r>
                    <w:rPr>
                      <w:b/>
                    </w:rPr>
                    <w:t>Method and Description</w:t>
                  </w:r>
                </w:p>
              </w:tc>
            </w:tr>
            <w:tr w:rsidR="00D176B9" w:rsidRPr="00CF0FB1">
              <w:tc>
                <w:tcPr>
                  <w:tcW w:w="2686" w:type="dxa"/>
                  <w:shd w:val="solid" w:color="D9D9D9" w:themeColor="background1" w:themeShade="D9" w:fill="FFFFFF"/>
                </w:tcPr>
                <w:p w:rsidR="00D176B9" w:rsidRPr="00F053F9" w:rsidRDefault="00D176B9" w:rsidP="00F053F9">
                  <w:pPr>
                    <w:rPr>
                      <w:rFonts w:asciiTheme="majorHAnsi" w:hAnsiTheme="majorHAnsi"/>
                      <w:b/>
                    </w:rPr>
                  </w:pPr>
                  <w:r>
                    <w:rPr>
                      <w:rFonts w:ascii="Courier New" w:hAnsi="Courier New"/>
                      <w:b/>
                    </w:rPr>
                    <w:t>void</w:t>
                  </w:r>
                </w:p>
              </w:tc>
              <w:tc>
                <w:tcPr>
                  <w:tcW w:w="7796" w:type="dxa"/>
                  <w:shd w:val="solid" w:color="D9D9D9" w:themeColor="background1" w:themeShade="D9" w:fill="FFFFFF"/>
                </w:tcPr>
                <w:p w:rsidR="00D176B9" w:rsidRDefault="00D176B9" w:rsidP="00F053F9">
                  <w:pPr>
                    <w:rPr>
                      <w:rFonts w:ascii="Courier New" w:hAnsi="Courier New"/>
                      <w:b/>
                    </w:rPr>
                  </w:pPr>
                  <w:r>
                    <w:rPr>
                      <w:rFonts w:ascii="Courier New" w:hAnsi="Courier New"/>
                      <w:b/>
                    </w:rPr>
                    <w:t>sleep(int millisecond)</w:t>
                  </w:r>
                </w:p>
                <w:p w:rsidR="00D176B9" w:rsidRPr="00370984" w:rsidRDefault="00D176B9" w:rsidP="00F053F9">
                  <w:pPr>
                    <w:rPr>
                      <w:rFonts w:asciiTheme="majorHAnsi" w:hAnsiTheme="majorHAnsi"/>
                    </w:rPr>
                  </w:pPr>
                  <w:r>
                    <w:rPr>
                      <w:rFonts w:asciiTheme="majorHAnsi" w:hAnsiTheme="majorHAnsi"/>
                    </w:rPr>
                    <w:t>Sleep the Indicated number of milliseconds</w:t>
                  </w:r>
                </w:p>
              </w:tc>
            </w:tr>
            <w:tr w:rsidR="00D176B9">
              <w:tc>
                <w:tcPr>
                  <w:tcW w:w="2686" w:type="dxa"/>
                  <w:tcBorders>
                    <w:bottom w:val="single" w:sz="6" w:space="0" w:color="000000"/>
                  </w:tcBorders>
                  <w:shd w:val="pct30" w:color="FFFFFF" w:themeColor="background1" w:fill="FFFFFF" w:themeFill="background1"/>
                </w:tcPr>
                <w:p w:rsidR="00D176B9" w:rsidRDefault="00D176B9" w:rsidP="00F053F9">
                  <w:pPr>
                    <w:rPr>
                      <w:rFonts w:ascii="Courier New" w:hAnsi="Courier New"/>
                      <w:b/>
                    </w:rPr>
                  </w:pPr>
                </w:p>
              </w:tc>
              <w:tc>
                <w:tcPr>
                  <w:tcW w:w="7796" w:type="dxa"/>
                  <w:tcBorders>
                    <w:bottom w:val="single" w:sz="6" w:space="0" w:color="000000"/>
                  </w:tcBorders>
                  <w:shd w:val="pct30" w:color="FFFFFF" w:themeColor="background1" w:fill="FFFFFF" w:themeFill="background1"/>
                </w:tcPr>
                <w:p w:rsidR="00D176B9" w:rsidRDefault="00D176B9" w:rsidP="004B18F7">
                  <w:pPr>
                    <w:rPr>
                      <w:rFonts w:ascii="Courier New" w:hAnsi="Courier New"/>
                      <w:b/>
                    </w:rPr>
                  </w:pPr>
                </w:p>
              </w:tc>
            </w:tr>
          </w:tbl>
          <w:p w:rsidR="00D176B9" w:rsidRDefault="00D176B9" w:rsidP="00F053F9"/>
        </w:tc>
      </w:tr>
    </w:tbl>
    <w:p w:rsidR="00D176B9" w:rsidRPr="00D77A04" w:rsidRDefault="00D176B9" w:rsidP="00D176B9"/>
    <w:p w:rsidR="00D176B9" w:rsidRDefault="00D176B9" w:rsidP="00D176B9">
      <w:pPr>
        <w:rPr>
          <w:b/>
          <w:sz w:val="22"/>
        </w:rPr>
      </w:pPr>
    </w:p>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5"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9F7451">
      <w:headerReference w:type="default" r:id="rId41"/>
      <w:headerReference w:type="first" r:id="rId42"/>
      <w:pgSz w:w="12240" w:h="15840"/>
      <w:pgMar w:top="720" w:right="720" w:bottom="720" w:left="1418"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298A" w:rsidRDefault="00E1298A">
      <w:r>
        <w:separator/>
      </w:r>
    </w:p>
  </w:endnote>
  <w:endnote w:type="continuationSeparator" w:id="0">
    <w:p w:rsidR="00E1298A" w:rsidRDefault="00E1298A">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298A" w:rsidRDefault="00E1298A">
      <w:r>
        <w:separator/>
      </w:r>
    </w:p>
  </w:footnote>
  <w:footnote w:type="continuationSeparator" w:id="0">
    <w:p w:rsidR="00E1298A" w:rsidRDefault="00E1298A">
      <w:r>
        <w:continuationSeparator/>
      </w:r>
    </w:p>
  </w:footnote>
  <w:footnote w:id="1">
    <w:p w:rsidR="00E1298A" w:rsidRDefault="00E1298A">
      <w:pPr>
        <w:pStyle w:val="FootnoteText"/>
      </w:pPr>
      <w:r>
        <w:rPr>
          <w:rStyle w:val="FootnoteReference"/>
        </w:rPr>
        <w:footnoteRef/>
      </w:r>
      <w:r>
        <w:t xml:space="preserve"> Actually, if you use </w:t>
      </w:r>
      <w:r w:rsidRPr="00A802A8">
        <w:rPr>
          <w:b/>
        </w:rPr>
        <w:t>trygve</w:t>
      </w:r>
      <w:r>
        <w:t xml:space="preserve"> primitives like </w:t>
      </w:r>
      <w:r w:rsidRPr="00826104">
        <w:rPr>
          <w:rFonts w:ascii="Courier New" w:hAnsi="Courier New"/>
        </w:rPr>
        <w:t>read</w:t>
      </w:r>
      <w:r>
        <w:t xml:space="preserve"> that cause the current execution of sequence to pause, another activity (such as pressing a key on a keyboard or moving the mouse) may enact another script on the same object. But that is the exceptional case. For more about this, see the documentation on </w:t>
      </w:r>
      <w:r w:rsidRPr="00826104">
        <w:rPr>
          <w:rFonts w:ascii="Courier New" w:hAnsi="Courier New"/>
        </w:rPr>
        <w:t>Panel</w:t>
      </w:r>
      <w:r>
        <w:t xml:space="preserve"> and particularly on the </w:t>
      </w:r>
      <w:r w:rsidRPr="00A802A8">
        <w:rPr>
          <w:rFonts w:ascii="Courier New" w:hAnsi="Courier New"/>
        </w:rPr>
        <w:t>handleEvent</w:t>
      </w:r>
      <w:r>
        <w:t xml:space="preserve"> script.</w:t>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E1298A">
      <w:tc>
        <w:tcPr>
          <w:tcW w:w="5493" w:type="dxa"/>
        </w:tcPr>
        <w:p w:rsidR="00E1298A" w:rsidRDefault="00E1298A">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E1298A" w:rsidRDefault="00E1298A" w:rsidP="00720DCA">
              <w:pPr>
                <w:pStyle w:val="Header"/>
              </w:pPr>
              <w:r>
                <w:t>the trygve programming language</w:t>
              </w:r>
            </w:p>
          </w:sdtContent>
        </w:sdt>
        <w:p w:rsidR="00E1298A" w:rsidRDefault="00E1298A">
          <w:pPr>
            <w:pStyle w:val="Header"/>
          </w:pPr>
          <w:fldSimple w:instr=" page ">
            <w:r w:rsidR="000214E0">
              <w:rPr>
                <w:noProof/>
              </w:rPr>
              <w:t>63</w:t>
            </w:r>
          </w:fldSimple>
        </w:p>
      </w:tc>
    </w:tr>
  </w:tbl>
  <w:p w:rsidR="00E1298A" w:rsidRDefault="00E1298A"/>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E1298A">
      <w:tc>
        <w:tcPr>
          <w:tcW w:w="5493" w:type="dxa"/>
        </w:tcPr>
        <w:p w:rsidR="00E1298A" w:rsidRDefault="00E1298A">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E1298A" w:rsidRDefault="00E1298A">
          <w:pPr>
            <w:pStyle w:val="Organization"/>
          </w:pPr>
          <w:r>
            <w:fldChar w:fldCharType="begin"/>
          </w:r>
          <w:r>
            <w:instrText xml:space="preserve"> PLACEHOLDER </w:instrText>
          </w:r>
          <w:r>
            <w:fldChar w:fldCharType="begin"/>
          </w:r>
          <w:r>
            <w:instrText xml:space="preserve"> IF </w:instrText>
          </w:r>
          <w:fldSimple w:instr=" USERPROPERTY Company ">
            <w:r>
              <w:rPr>
                <w:noProof/>
              </w:rPr>
              <w:instrText>Gertrud&amp;Cope</w:instrText>
            </w:r>
          </w:fldSimple>
          <w:r>
            <w:instrText xml:space="preserve">="" "organization" </w:instrText>
          </w:r>
          <w:fldSimple w:instr=" USERPROPERTY Company ">
            <w:r>
              <w:rPr>
                <w:noProof/>
              </w:rPr>
              <w:instrText>Gertrud&amp;Cope</w:instrText>
            </w:r>
          </w:fldSimple>
          <w:r>
            <w:fldChar w:fldCharType="separate"/>
          </w:r>
          <w:r>
            <w:rPr>
              <w:noProof/>
            </w:rPr>
            <w:instrText>Gertrud&amp;Cope</w:instrText>
          </w:r>
          <w:r>
            <w:fldChar w:fldCharType="end"/>
          </w:r>
          <w:r>
            <w:instrText xml:space="preserve"> \* MERGEFORMAT</w:instrText>
          </w:r>
          <w:r>
            <w:fldChar w:fldCharType="separate"/>
          </w:r>
          <w:r>
            <w:t>Gertrud&amp;Cope</w:t>
          </w:r>
          <w:r>
            <w:fldChar w:fldCharType="end"/>
          </w:r>
        </w:p>
        <w:p w:rsidR="00E1298A" w:rsidRDefault="00E1298A">
          <w:pPr>
            <w:pStyle w:val="ContactInformation"/>
          </w:pPr>
          <w:r>
            <w:fldChar w:fldCharType="begin"/>
          </w:r>
          <w:r>
            <w:instrText xml:space="preserve"> PLACEHOLDER </w:instrText>
          </w:r>
          <w:r>
            <w:fldChar w:fldCharType="begin"/>
          </w:r>
          <w:r>
            <w:instrText xml:space="preserve"> IF </w:instrText>
          </w:r>
          <w:fldSimple w:instr=" USERPROPERTY WorkStreet ">
            <w:r>
              <w:rPr>
                <w:noProof/>
              </w:rPr>
              <w:instrText>Mørdrupvænget 14</w:instrText>
            </w:r>
          </w:fldSimple>
          <w:r>
            <w:instrText xml:space="preserve">="" "[Street Address]" </w:instrText>
          </w:r>
          <w:fldSimple w:instr=" USERPROPERTY WorkStreet ">
            <w:r>
              <w:rPr>
                <w:noProof/>
              </w:rPr>
              <w:instrText>Mørdrupvænget 14</w:instrText>
            </w:r>
          </w:fldSimple>
          <w:r>
            <w:fldChar w:fldCharType="separate"/>
          </w:r>
          <w:r>
            <w:rPr>
              <w:noProof/>
            </w:rPr>
            <w:instrText>Mørdrupvænget 14</w:instrText>
          </w:r>
          <w:r>
            <w:fldChar w:fldCharType="end"/>
          </w:r>
          <w:r>
            <w:instrText xml:space="preserve"> \* MERGEFORMAT</w:instrText>
          </w:r>
          <w:r>
            <w:fldChar w:fldCharType="separate"/>
          </w:r>
          <w:r>
            <w:t>Mørdrupvænget 14</w:t>
          </w:r>
          <w:r>
            <w:fldChar w:fldCharType="end"/>
          </w:r>
          <w:r>
            <w:br/>
          </w:r>
          <w:r>
            <w:fldChar w:fldCharType="begin"/>
          </w:r>
          <w:r>
            <w:instrText xml:space="preserve"> PLACEHOLDER </w:instrText>
          </w:r>
          <w:r>
            <w:fldChar w:fldCharType="begin"/>
          </w:r>
          <w:r>
            <w:instrText xml:space="preserve"> IF </w:instrText>
          </w:r>
          <w:fldSimple w:instr=" USERPROPERTY WorkCity ">
            <w:r>
              <w:rPr>
                <w:noProof/>
              </w:rPr>
              <w:instrText>Espergærde, Denmark</w:instrText>
            </w:r>
          </w:fldSimple>
          <w:r>
            <w:instrText xml:space="preserve">="" "[City]" </w:instrText>
          </w:r>
          <w:fldSimple w:instr=" USERPROPERTY WorkCity ">
            <w:r>
              <w:rPr>
                <w:noProof/>
              </w:rPr>
              <w:instrText>Espergærde, Denmark</w:instrText>
            </w:r>
          </w:fldSimple>
          <w:r>
            <w:fldChar w:fldCharType="separate"/>
          </w:r>
          <w:r>
            <w:rPr>
              <w:noProof/>
            </w:rPr>
            <w:instrText>Espergærde, Denmark</w:instrText>
          </w:r>
          <w:r>
            <w:fldChar w:fldCharType="end"/>
          </w:r>
          <w:r>
            <w:instrText xml:space="preserve"> \* MERGEFORMAT</w:instrText>
          </w:r>
          <w:r>
            <w:fldChar w:fldCharType="separate"/>
          </w:r>
          <w:r>
            <w:t>Espergærde,</w:t>
          </w:r>
          <w:r>
            <w:rPr>
              <w:noProof/>
            </w:rPr>
            <w:t xml:space="preserve"> Denmark</w:t>
          </w:r>
          <w:r>
            <w:fldChar w:fldCharType="end"/>
          </w:r>
          <w:r>
            <w:t xml:space="preserve">, </w:t>
          </w:r>
          <w:r>
            <w:fldChar w:fldCharType="begin"/>
          </w:r>
          <w:r>
            <w:instrText xml:space="preserve"> PLACEHOLDER </w:instrText>
          </w:r>
          <w:r>
            <w:fldChar w:fldCharType="begin"/>
          </w:r>
          <w:r>
            <w:instrText xml:space="preserve"> IF </w:instrText>
          </w:r>
          <w:fldSimple w:instr=" USERPROPERTY WorkState ">
            <w:r>
              <w:rPr>
                <w:noProof/>
              </w:rPr>
              <w:instrText>IL</w:instrText>
            </w:r>
          </w:fldSimple>
          <w:r>
            <w:instrText xml:space="preserve">="" "[State]"  </w:instrText>
          </w:r>
          <w:fldSimple w:instr=" USERPROPERTY WorkState ">
            <w:r>
              <w:rPr>
                <w:noProof/>
              </w:rPr>
              <w:instrText>IL</w:instrText>
            </w:r>
          </w:fldSimple>
          <w:r>
            <w:fldChar w:fldCharType="separate"/>
          </w:r>
          <w:r>
            <w:rPr>
              <w:noProof/>
            </w:rPr>
            <w:instrText>IL</w:instrText>
          </w:r>
          <w:r>
            <w:fldChar w:fldCharType="end"/>
          </w:r>
          <w:r>
            <w:instrText xml:space="preserve"> \* MERGEFORMAT</w:instrText>
          </w:r>
          <w:r>
            <w:fldChar w:fldCharType="separate"/>
          </w:r>
          <w:r>
            <w:t>IL</w:t>
          </w:r>
          <w:r>
            <w:fldChar w:fldCharType="end"/>
          </w:r>
          <w:r>
            <w:t xml:space="preserve"> </w:t>
          </w:r>
          <w:r>
            <w:fldChar w:fldCharType="begin"/>
          </w:r>
          <w:r>
            <w:instrText xml:space="preserve"> PLACEHOLDER </w:instrText>
          </w:r>
          <w:r>
            <w:fldChar w:fldCharType="begin"/>
          </w:r>
          <w:r>
            <w:instrText xml:space="preserve"> IF </w:instrText>
          </w:r>
          <w:fldSimple w:instr=" USERPROPERTY WorkZip ">
            <w:r>
              <w:rPr>
                <w:noProof/>
              </w:rPr>
              <w:instrText>00360</w:instrText>
            </w:r>
          </w:fldSimple>
          <w:r>
            <w:instrText xml:space="preserve">="" "[Postal Code]" </w:instrText>
          </w:r>
          <w:fldSimple w:instr=" USERPROPERTY WorkZip ">
            <w:r>
              <w:rPr>
                <w:noProof/>
              </w:rPr>
              <w:instrText>00360</w:instrText>
            </w:r>
          </w:fldSimple>
          <w:r>
            <w:fldChar w:fldCharType="separate"/>
          </w:r>
          <w:r>
            <w:rPr>
              <w:noProof/>
            </w:rPr>
            <w:instrText>00360</w:instrText>
          </w:r>
          <w:r>
            <w:fldChar w:fldCharType="end"/>
          </w:r>
          <w:r>
            <w:instrText xml:space="preserve"> \* MERGEFORMAT</w:instrText>
          </w:r>
          <w:r>
            <w:fldChar w:fldCharType="separate"/>
          </w:r>
          <w:r>
            <w:t>00360</w:t>
          </w:r>
          <w:r>
            <w:fldChar w:fldCharType="end"/>
          </w:r>
          <w:r>
            <w:br/>
            <w:t xml:space="preserve">Phone: </w:t>
          </w:r>
          <w:r>
            <w:fldChar w:fldCharType="begin"/>
          </w:r>
          <w:r>
            <w:instrText xml:space="preserve"> PLACEHOLDER </w:instrText>
          </w:r>
          <w:r>
            <w:fldChar w:fldCharType="begin"/>
          </w:r>
          <w:r>
            <w:instrText xml:space="preserve"> IF </w:instrText>
          </w:r>
          <w:r>
            <w:fldChar w:fldCharType="begin"/>
          </w:r>
          <w:r>
            <w:instrText xml:space="preserve"> USERPROPERTY Work </w:instrText>
          </w:r>
          <w:r>
            <w:fldChar w:fldCharType="end"/>
          </w:r>
          <w:r>
            <w:instrText xml:space="preserve">="" "[Your Phone]" </w:instrText>
          </w:r>
          <w:r>
            <w:fldChar w:fldCharType="begin"/>
          </w:r>
          <w:r>
            <w:instrText xml:space="preserve"> USERPROPERTY Work </w:instrText>
          </w:r>
          <w:r>
            <w:fldChar w:fldCharType="separate"/>
          </w:r>
          <w:r>
            <w:rPr>
              <w:b/>
              <w:bCs/>
            </w:rPr>
            <w:instrText>Error! Bookmark not defined.</w:instrText>
          </w:r>
          <w:r>
            <w:fldChar w:fldCharType="end"/>
          </w:r>
          <w:r>
            <w:fldChar w:fldCharType="separate"/>
          </w:r>
          <w:r>
            <w:rPr>
              <w:noProof/>
            </w:rPr>
            <w:instrText>[Your Phone]</w:instrText>
          </w:r>
          <w:r>
            <w:fldChar w:fldCharType="end"/>
          </w:r>
          <w:r>
            <w:instrText xml:space="preserve"> \* MERGEFORMAT</w:instrText>
          </w:r>
          <w:r>
            <w:fldChar w:fldCharType="separate"/>
          </w:r>
          <w:r>
            <w:t>[Your Phone]</w:t>
          </w:r>
          <w:r>
            <w:fldChar w:fldCharType="end"/>
          </w:r>
          <w:r>
            <w:t xml:space="preserve">  Fax: </w:t>
          </w:r>
          <w:r>
            <w:fldChar w:fldCharType="begin"/>
          </w:r>
          <w:r>
            <w:instrText xml:space="preserve"> PLACEHOLDER </w:instrText>
          </w:r>
          <w:r>
            <w:fldChar w:fldCharType="begin"/>
          </w:r>
          <w:r>
            <w:instrText xml:space="preserve"> IF </w:instrText>
          </w:r>
          <w:r>
            <w:fldChar w:fldCharType="begin"/>
          </w:r>
          <w:r>
            <w:instrText xml:space="preserve"> USERPROPERTY WorkFax </w:instrText>
          </w:r>
          <w:r>
            <w:fldChar w:fldCharType="end"/>
          </w:r>
          <w:r>
            <w:instrText xml:space="preserve">="" "[Your Fax]" </w:instrText>
          </w:r>
          <w:r>
            <w:fldChar w:fldCharType="begin"/>
          </w:r>
          <w:r>
            <w:instrText xml:space="preserve"> USERPROPERTY WorkFax </w:instrText>
          </w:r>
          <w:r>
            <w:fldChar w:fldCharType="separate"/>
          </w:r>
          <w:r>
            <w:rPr>
              <w:b/>
              <w:bCs/>
            </w:rPr>
            <w:instrText>Error! Bookmark not defined.</w:instrText>
          </w:r>
          <w:r>
            <w:fldChar w:fldCharType="end"/>
          </w:r>
          <w:r>
            <w:fldChar w:fldCharType="separate"/>
          </w:r>
          <w:r>
            <w:rPr>
              <w:noProof/>
            </w:rPr>
            <w:instrText>[Your Fax]</w:instrText>
          </w:r>
          <w:r>
            <w:fldChar w:fldCharType="end"/>
          </w:r>
          <w:r>
            <w:instrText xml:space="preserve"> \* MERGEFORMAT</w:instrText>
          </w:r>
          <w:r>
            <w:fldChar w:fldCharType="separate"/>
          </w:r>
          <w:r>
            <w:t>[Your Fax]</w:t>
          </w:r>
          <w:r>
            <w:fldChar w:fldCharType="end"/>
          </w:r>
          <w:r>
            <w:br/>
            <w:t xml:space="preserve">E-Mail: </w:t>
          </w:r>
          <w:r>
            <w:fldChar w:fldCharType="begin"/>
          </w:r>
          <w:r>
            <w:instrText xml:space="preserve"> PLACEHOLDER </w:instrText>
          </w:r>
          <w:r>
            <w:fldChar w:fldCharType="begin"/>
          </w:r>
          <w:r>
            <w:instrText xml:space="preserve"> IF </w:instrText>
          </w:r>
          <w:fldSimple w:instr=" USERPROPERTY EmailAddress1 ">
            <w:r>
              <w:rPr>
                <w:noProof/>
              </w:rPr>
              <w:instrText>cope@gertrudandcope.com</w:instrText>
            </w:r>
          </w:fldSimple>
          <w:r>
            <w:instrText xml:space="preserve">="" "[Your E-Mail]" </w:instrText>
          </w:r>
          <w:fldSimple w:instr=" USERPROPERTY EmailAddress1 ">
            <w:r>
              <w:rPr>
                <w:noProof/>
              </w:rPr>
              <w:instrText>cope@gertrudandcope.com</w:instrText>
            </w:r>
          </w:fldSimple>
          <w:r>
            <w:fldChar w:fldCharType="separate"/>
          </w:r>
          <w:r>
            <w:rPr>
              <w:noProof/>
            </w:rPr>
            <w:instrText>cope@gertrudandcope.com</w:instrText>
          </w:r>
          <w:r>
            <w:fldChar w:fldCharType="end"/>
          </w:r>
          <w:r>
            <w:instrText xml:space="preserve"> \* MERGEFORMAT</w:instrText>
          </w:r>
          <w:r>
            <w:fldChar w:fldCharType="separate"/>
          </w:r>
          <w:r>
            <w:t>cope@gertrudandcope.com</w:t>
          </w:r>
          <w:r>
            <w:fldChar w:fldCharType="end"/>
          </w:r>
          <w:r>
            <w:t xml:space="preserve">  Web: </w:t>
          </w:r>
          <w:r>
            <w:fldChar w:fldCharType="begin"/>
          </w:r>
          <w:r>
            <w:instrText xml:space="preserve"> PLACEHOLDER </w:instrText>
          </w:r>
          <w:r>
            <w:fldChar w:fldCharType="begin"/>
          </w:r>
          <w:r>
            <w:instrText xml:space="preserve"> IF </w:instrText>
          </w:r>
          <w:r>
            <w:fldChar w:fldCharType="begin"/>
          </w:r>
          <w:r>
            <w:instrText xml:space="preserve"> USERPROPERTY WorkWebPage </w:instrText>
          </w:r>
          <w:r>
            <w:fldChar w:fldCharType="end"/>
          </w:r>
          <w:r>
            <w:instrText xml:space="preserve">="" "[Web Address]" </w:instrText>
          </w:r>
          <w:r>
            <w:fldChar w:fldCharType="begin"/>
          </w:r>
          <w:r>
            <w:instrText xml:space="preserve"> USERPROPERTY WorkWebPage </w:instrText>
          </w:r>
          <w:r>
            <w:fldChar w:fldCharType="separate"/>
          </w:r>
          <w:r>
            <w:rPr>
              <w:b/>
              <w:bCs/>
            </w:rPr>
            <w:instrText>Error! Bookmark not defined.</w:instrText>
          </w:r>
          <w:r>
            <w:fldChar w:fldCharType="end"/>
          </w:r>
          <w:r>
            <w:fldChar w:fldCharType="separate"/>
          </w:r>
          <w:r>
            <w:rPr>
              <w:noProof/>
            </w:rPr>
            <w:instrText>[Web Address]</w:instrText>
          </w:r>
          <w:r>
            <w:fldChar w:fldCharType="end"/>
          </w:r>
          <w:r>
            <w:instrText xml:space="preserve"> \* MERGEFORMAT</w:instrText>
          </w:r>
          <w:r>
            <w:fldChar w:fldCharType="separate"/>
          </w:r>
          <w:r>
            <w:t>[Web Address]</w:t>
          </w:r>
          <w:r>
            <w:fldChar w:fldCharType="end"/>
          </w:r>
        </w:p>
      </w:tc>
    </w:tr>
  </w:tbl>
  <w:p w:rsidR="00E1298A" w:rsidRDefault="00E1298A"/>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8A77B7B"/>
    <w:multiLevelType w:val="hybridMultilevel"/>
    <w:tmpl w:val="AF68B0A8"/>
    <w:lvl w:ilvl="0" w:tplc="1A8855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C45728"/>
    <w:multiLevelType w:val="hybridMultilevel"/>
    <w:tmpl w:val="DC261D4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7"/>
  </w:num>
  <w:num w:numId="13">
    <w:abstractNumId w:val="15"/>
  </w:num>
  <w:num w:numId="14">
    <w:abstractNumId w:val="16"/>
  </w:num>
  <w:num w:numId="15">
    <w:abstractNumId w:val="18"/>
  </w:num>
  <w:num w:numId="16">
    <w:abstractNumId w:val="13"/>
  </w:num>
  <w:num w:numId="17">
    <w:abstractNumId w:val="10"/>
  </w:num>
  <w:num w:numId="18">
    <w:abstractNumId w:val="19"/>
  </w:num>
  <w:num w:numId="19">
    <w:abstractNumId w:val="12"/>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18CD"/>
    <w:rsid w:val="00013815"/>
    <w:rsid w:val="000214E0"/>
    <w:rsid w:val="00022EF3"/>
    <w:rsid w:val="00024E9D"/>
    <w:rsid w:val="00032931"/>
    <w:rsid w:val="00032C62"/>
    <w:rsid w:val="0003344E"/>
    <w:rsid w:val="000359FE"/>
    <w:rsid w:val="00054E09"/>
    <w:rsid w:val="00055B68"/>
    <w:rsid w:val="00077D65"/>
    <w:rsid w:val="0008245F"/>
    <w:rsid w:val="00082F73"/>
    <w:rsid w:val="0008366A"/>
    <w:rsid w:val="00087F74"/>
    <w:rsid w:val="000909F1"/>
    <w:rsid w:val="000943C2"/>
    <w:rsid w:val="00097BBC"/>
    <w:rsid w:val="000A0D18"/>
    <w:rsid w:val="000A1F3C"/>
    <w:rsid w:val="000A3279"/>
    <w:rsid w:val="000A37F0"/>
    <w:rsid w:val="000A6CEB"/>
    <w:rsid w:val="000B1A2D"/>
    <w:rsid w:val="000B318D"/>
    <w:rsid w:val="000C672B"/>
    <w:rsid w:val="000D4E7F"/>
    <w:rsid w:val="000F2D35"/>
    <w:rsid w:val="000F3C79"/>
    <w:rsid w:val="000F49DA"/>
    <w:rsid w:val="000F7442"/>
    <w:rsid w:val="00112576"/>
    <w:rsid w:val="00113EA0"/>
    <w:rsid w:val="001140AE"/>
    <w:rsid w:val="001177AB"/>
    <w:rsid w:val="00130DB4"/>
    <w:rsid w:val="00131952"/>
    <w:rsid w:val="0013206B"/>
    <w:rsid w:val="00133327"/>
    <w:rsid w:val="0013350C"/>
    <w:rsid w:val="00134D06"/>
    <w:rsid w:val="0013523D"/>
    <w:rsid w:val="001378CF"/>
    <w:rsid w:val="00145DA7"/>
    <w:rsid w:val="00154727"/>
    <w:rsid w:val="00155F6E"/>
    <w:rsid w:val="00161322"/>
    <w:rsid w:val="001658FA"/>
    <w:rsid w:val="001706DA"/>
    <w:rsid w:val="00171544"/>
    <w:rsid w:val="0017745C"/>
    <w:rsid w:val="00177C97"/>
    <w:rsid w:val="001803A8"/>
    <w:rsid w:val="001845C8"/>
    <w:rsid w:val="0018797F"/>
    <w:rsid w:val="00187B6E"/>
    <w:rsid w:val="00190CAA"/>
    <w:rsid w:val="001A5EEF"/>
    <w:rsid w:val="001B0EE0"/>
    <w:rsid w:val="001B5B35"/>
    <w:rsid w:val="001D0D50"/>
    <w:rsid w:val="001D1CE1"/>
    <w:rsid w:val="001D3035"/>
    <w:rsid w:val="001D3B20"/>
    <w:rsid w:val="001D652F"/>
    <w:rsid w:val="001D70EB"/>
    <w:rsid w:val="001D7BD2"/>
    <w:rsid w:val="001E4FDA"/>
    <w:rsid w:val="001E60C2"/>
    <w:rsid w:val="001E6AEC"/>
    <w:rsid w:val="001E7ABD"/>
    <w:rsid w:val="001F0CA8"/>
    <w:rsid w:val="001F421D"/>
    <w:rsid w:val="001F6229"/>
    <w:rsid w:val="00212B96"/>
    <w:rsid w:val="00214209"/>
    <w:rsid w:val="00216009"/>
    <w:rsid w:val="00217ED8"/>
    <w:rsid w:val="00220FE3"/>
    <w:rsid w:val="00223E42"/>
    <w:rsid w:val="002264BF"/>
    <w:rsid w:val="00226D9B"/>
    <w:rsid w:val="00234981"/>
    <w:rsid w:val="002416C7"/>
    <w:rsid w:val="002456D3"/>
    <w:rsid w:val="00247DC6"/>
    <w:rsid w:val="0025750F"/>
    <w:rsid w:val="0025759D"/>
    <w:rsid w:val="002614DD"/>
    <w:rsid w:val="0026446D"/>
    <w:rsid w:val="00267F71"/>
    <w:rsid w:val="0027618E"/>
    <w:rsid w:val="00276CBF"/>
    <w:rsid w:val="002771CA"/>
    <w:rsid w:val="002805D2"/>
    <w:rsid w:val="00281E45"/>
    <w:rsid w:val="0028639B"/>
    <w:rsid w:val="00286A33"/>
    <w:rsid w:val="00290C9B"/>
    <w:rsid w:val="00296CEB"/>
    <w:rsid w:val="002A0BAB"/>
    <w:rsid w:val="002B0B49"/>
    <w:rsid w:val="002C0789"/>
    <w:rsid w:val="002C50E9"/>
    <w:rsid w:val="002D0680"/>
    <w:rsid w:val="002D70CB"/>
    <w:rsid w:val="002F3456"/>
    <w:rsid w:val="002F56E2"/>
    <w:rsid w:val="002F75E8"/>
    <w:rsid w:val="00304E50"/>
    <w:rsid w:val="00306C0E"/>
    <w:rsid w:val="00306E7E"/>
    <w:rsid w:val="00313F28"/>
    <w:rsid w:val="003150B0"/>
    <w:rsid w:val="00331E9E"/>
    <w:rsid w:val="003373A7"/>
    <w:rsid w:val="003500BC"/>
    <w:rsid w:val="00364C29"/>
    <w:rsid w:val="003656A3"/>
    <w:rsid w:val="00366BE9"/>
    <w:rsid w:val="00370039"/>
    <w:rsid w:val="00370827"/>
    <w:rsid w:val="00370984"/>
    <w:rsid w:val="00371E43"/>
    <w:rsid w:val="00375E7D"/>
    <w:rsid w:val="003866B1"/>
    <w:rsid w:val="0039231E"/>
    <w:rsid w:val="003A0596"/>
    <w:rsid w:val="003A73E7"/>
    <w:rsid w:val="003B445A"/>
    <w:rsid w:val="003C0C97"/>
    <w:rsid w:val="003D0A8B"/>
    <w:rsid w:val="003D3651"/>
    <w:rsid w:val="003E3060"/>
    <w:rsid w:val="003E4C11"/>
    <w:rsid w:val="003F57FF"/>
    <w:rsid w:val="003F622C"/>
    <w:rsid w:val="004038D8"/>
    <w:rsid w:val="0041156F"/>
    <w:rsid w:val="00414D85"/>
    <w:rsid w:val="00421316"/>
    <w:rsid w:val="00422BA5"/>
    <w:rsid w:val="004234EB"/>
    <w:rsid w:val="004332AD"/>
    <w:rsid w:val="00434586"/>
    <w:rsid w:val="00440A6A"/>
    <w:rsid w:val="004437AE"/>
    <w:rsid w:val="00450822"/>
    <w:rsid w:val="00461B87"/>
    <w:rsid w:val="004630B4"/>
    <w:rsid w:val="004637D0"/>
    <w:rsid w:val="0047292F"/>
    <w:rsid w:val="004830F6"/>
    <w:rsid w:val="00485521"/>
    <w:rsid w:val="004911D1"/>
    <w:rsid w:val="00493DA0"/>
    <w:rsid w:val="00494AED"/>
    <w:rsid w:val="004A05DF"/>
    <w:rsid w:val="004B18F7"/>
    <w:rsid w:val="004B5888"/>
    <w:rsid w:val="004B6AAC"/>
    <w:rsid w:val="004C11D9"/>
    <w:rsid w:val="004C48F6"/>
    <w:rsid w:val="004C6383"/>
    <w:rsid w:val="004C6434"/>
    <w:rsid w:val="004C7C01"/>
    <w:rsid w:val="004D09F6"/>
    <w:rsid w:val="004D1020"/>
    <w:rsid w:val="004D12B1"/>
    <w:rsid w:val="004D1979"/>
    <w:rsid w:val="004F2BA8"/>
    <w:rsid w:val="004F2EEF"/>
    <w:rsid w:val="004F678A"/>
    <w:rsid w:val="00500151"/>
    <w:rsid w:val="00500C31"/>
    <w:rsid w:val="00501570"/>
    <w:rsid w:val="005023C2"/>
    <w:rsid w:val="00514DBB"/>
    <w:rsid w:val="0054570E"/>
    <w:rsid w:val="00547A6D"/>
    <w:rsid w:val="00556DF7"/>
    <w:rsid w:val="0057263F"/>
    <w:rsid w:val="00573E3C"/>
    <w:rsid w:val="00582FE7"/>
    <w:rsid w:val="00583A3D"/>
    <w:rsid w:val="005854B6"/>
    <w:rsid w:val="00591352"/>
    <w:rsid w:val="005A2494"/>
    <w:rsid w:val="005A2997"/>
    <w:rsid w:val="005B096D"/>
    <w:rsid w:val="005B4CCF"/>
    <w:rsid w:val="005C0497"/>
    <w:rsid w:val="005C1C70"/>
    <w:rsid w:val="005D2A09"/>
    <w:rsid w:val="005D7C0E"/>
    <w:rsid w:val="005E446A"/>
    <w:rsid w:val="005E7F28"/>
    <w:rsid w:val="005F1762"/>
    <w:rsid w:val="005F76CC"/>
    <w:rsid w:val="0060043D"/>
    <w:rsid w:val="006016EF"/>
    <w:rsid w:val="0060202D"/>
    <w:rsid w:val="00606DBC"/>
    <w:rsid w:val="00611112"/>
    <w:rsid w:val="00611217"/>
    <w:rsid w:val="0062299C"/>
    <w:rsid w:val="00625F53"/>
    <w:rsid w:val="00630121"/>
    <w:rsid w:val="00634155"/>
    <w:rsid w:val="006350CE"/>
    <w:rsid w:val="006360A5"/>
    <w:rsid w:val="0064098E"/>
    <w:rsid w:val="00651E18"/>
    <w:rsid w:val="00654E13"/>
    <w:rsid w:val="00655A58"/>
    <w:rsid w:val="006562AE"/>
    <w:rsid w:val="00662906"/>
    <w:rsid w:val="00666917"/>
    <w:rsid w:val="006714F1"/>
    <w:rsid w:val="00676AFC"/>
    <w:rsid w:val="006770BC"/>
    <w:rsid w:val="00683BA4"/>
    <w:rsid w:val="00696CFE"/>
    <w:rsid w:val="006A0A88"/>
    <w:rsid w:val="006A520E"/>
    <w:rsid w:val="006A5E29"/>
    <w:rsid w:val="006D0356"/>
    <w:rsid w:val="006D1F22"/>
    <w:rsid w:val="006E29CF"/>
    <w:rsid w:val="006E4B9F"/>
    <w:rsid w:val="006F01C8"/>
    <w:rsid w:val="006F1110"/>
    <w:rsid w:val="006F246B"/>
    <w:rsid w:val="006F69E1"/>
    <w:rsid w:val="00704918"/>
    <w:rsid w:val="00705925"/>
    <w:rsid w:val="007061EB"/>
    <w:rsid w:val="007131E0"/>
    <w:rsid w:val="00720DCA"/>
    <w:rsid w:val="007265DC"/>
    <w:rsid w:val="00731E60"/>
    <w:rsid w:val="00734594"/>
    <w:rsid w:val="00734B74"/>
    <w:rsid w:val="00741B2E"/>
    <w:rsid w:val="00750440"/>
    <w:rsid w:val="00752952"/>
    <w:rsid w:val="0075483D"/>
    <w:rsid w:val="00754BE9"/>
    <w:rsid w:val="007565FB"/>
    <w:rsid w:val="00766415"/>
    <w:rsid w:val="007725F4"/>
    <w:rsid w:val="00772AAE"/>
    <w:rsid w:val="00790934"/>
    <w:rsid w:val="0079533B"/>
    <w:rsid w:val="007A106D"/>
    <w:rsid w:val="007A33CF"/>
    <w:rsid w:val="007A3687"/>
    <w:rsid w:val="007B07F7"/>
    <w:rsid w:val="007C06AC"/>
    <w:rsid w:val="007C1E5D"/>
    <w:rsid w:val="007C309C"/>
    <w:rsid w:val="007C4110"/>
    <w:rsid w:val="007F111B"/>
    <w:rsid w:val="007F3B4B"/>
    <w:rsid w:val="007F6FA2"/>
    <w:rsid w:val="008004EC"/>
    <w:rsid w:val="00803F07"/>
    <w:rsid w:val="00813F18"/>
    <w:rsid w:val="00816B68"/>
    <w:rsid w:val="00823A82"/>
    <w:rsid w:val="00823FFA"/>
    <w:rsid w:val="008244DE"/>
    <w:rsid w:val="00826104"/>
    <w:rsid w:val="00831104"/>
    <w:rsid w:val="008322E9"/>
    <w:rsid w:val="00835565"/>
    <w:rsid w:val="00845648"/>
    <w:rsid w:val="00847EF3"/>
    <w:rsid w:val="0085194A"/>
    <w:rsid w:val="00853C6E"/>
    <w:rsid w:val="0085586C"/>
    <w:rsid w:val="008560F8"/>
    <w:rsid w:val="0085785B"/>
    <w:rsid w:val="008614E4"/>
    <w:rsid w:val="00861EC4"/>
    <w:rsid w:val="008660DD"/>
    <w:rsid w:val="0086669C"/>
    <w:rsid w:val="00866724"/>
    <w:rsid w:val="008667A3"/>
    <w:rsid w:val="008670EE"/>
    <w:rsid w:val="00870B96"/>
    <w:rsid w:val="00882520"/>
    <w:rsid w:val="008871B3"/>
    <w:rsid w:val="0088739B"/>
    <w:rsid w:val="008A2419"/>
    <w:rsid w:val="008A5FE4"/>
    <w:rsid w:val="008A7746"/>
    <w:rsid w:val="008A7C15"/>
    <w:rsid w:val="008B0AD0"/>
    <w:rsid w:val="008C454F"/>
    <w:rsid w:val="008D114B"/>
    <w:rsid w:val="008E1331"/>
    <w:rsid w:val="008E7374"/>
    <w:rsid w:val="008F0B51"/>
    <w:rsid w:val="008F2D88"/>
    <w:rsid w:val="008F673D"/>
    <w:rsid w:val="008F7206"/>
    <w:rsid w:val="008F7A11"/>
    <w:rsid w:val="00913488"/>
    <w:rsid w:val="009326A6"/>
    <w:rsid w:val="00933AA0"/>
    <w:rsid w:val="00945942"/>
    <w:rsid w:val="00950891"/>
    <w:rsid w:val="00952DAF"/>
    <w:rsid w:val="0095502D"/>
    <w:rsid w:val="00957DE4"/>
    <w:rsid w:val="0096283D"/>
    <w:rsid w:val="00965DF6"/>
    <w:rsid w:val="00965FC4"/>
    <w:rsid w:val="00970827"/>
    <w:rsid w:val="009730D4"/>
    <w:rsid w:val="009735CF"/>
    <w:rsid w:val="009735D9"/>
    <w:rsid w:val="0097649A"/>
    <w:rsid w:val="00986FE7"/>
    <w:rsid w:val="00990AB1"/>
    <w:rsid w:val="00992016"/>
    <w:rsid w:val="0099488E"/>
    <w:rsid w:val="009A16E5"/>
    <w:rsid w:val="009A23F8"/>
    <w:rsid w:val="009A7CD5"/>
    <w:rsid w:val="009B2D42"/>
    <w:rsid w:val="009C323F"/>
    <w:rsid w:val="009C67B1"/>
    <w:rsid w:val="009E2A1D"/>
    <w:rsid w:val="009E4019"/>
    <w:rsid w:val="009E43C0"/>
    <w:rsid w:val="009F0882"/>
    <w:rsid w:val="009F2CA4"/>
    <w:rsid w:val="009F46C6"/>
    <w:rsid w:val="009F604A"/>
    <w:rsid w:val="009F7451"/>
    <w:rsid w:val="00A023AF"/>
    <w:rsid w:val="00A0329B"/>
    <w:rsid w:val="00A0480A"/>
    <w:rsid w:val="00A055C9"/>
    <w:rsid w:val="00A05C3C"/>
    <w:rsid w:val="00A138EE"/>
    <w:rsid w:val="00A170F8"/>
    <w:rsid w:val="00A20ECB"/>
    <w:rsid w:val="00A210E9"/>
    <w:rsid w:val="00A30E29"/>
    <w:rsid w:val="00A31917"/>
    <w:rsid w:val="00A44327"/>
    <w:rsid w:val="00A47B52"/>
    <w:rsid w:val="00A604D2"/>
    <w:rsid w:val="00A60A71"/>
    <w:rsid w:val="00A65B26"/>
    <w:rsid w:val="00A676D6"/>
    <w:rsid w:val="00A72917"/>
    <w:rsid w:val="00A7504D"/>
    <w:rsid w:val="00A754CD"/>
    <w:rsid w:val="00A802A8"/>
    <w:rsid w:val="00A82D2E"/>
    <w:rsid w:val="00A851FB"/>
    <w:rsid w:val="00A8594F"/>
    <w:rsid w:val="00A91854"/>
    <w:rsid w:val="00A978D0"/>
    <w:rsid w:val="00AA338C"/>
    <w:rsid w:val="00AB0C46"/>
    <w:rsid w:val="00AB0F17"/>
    <w:rsid w:val="00AB152D"/>
    <w:rsid w:val="00AC3E66"/>
    <w:rsid w:val="00AC437B"/>
    <w:rsid w:val="00AC4584"/>
    <w:rsid w:val="00AC5FE8"/>
    <w:rsid w:val="00AD3CF8"/>
    <w:rsid w:val="00AD3D77"/>
    <w:rsid w:val="00AD50B2"/>
    <w:rsid w:val="00AD545B"/>
    <w:rsid w:val="00AD73BF"/>
    <w:rsid w:val="00AE2924"/>
    <w:rsid w:val="00AE5F0D"/>
    <w:rsid w:val="00AF352C"/>
    <w:rsid w:val="00AF5EAA"/>
    <w:rsid w:val="00B0396B"/>
    <w:rsid w:val="00B07ADC"/>
    <w:rsid w:val="00B1272F"/>
    <w:rsid w:val="00B23D63"/>
    <w:rsid w:val="00B24157"/>
    <w:rsid w:val="00B27197"/>
    <w:rsid w:val="00B34645"/>
    <w:rsid w:val="00B35DCF"/>
    <w:rsid w:val="00B379D9"/>
    <w:rsid w:val="00B41A61"/>
    <w:rsid w:val="00B41C93"/>
    <w:rsid w:val="00B52A4A"/>
    <w:rsid w:val="00B54F5B"/>
    <w:rsid w:val="00B6336E"/>
    <w:rsid w:val="00B636AA"/>
    <w:rsid w:val="00B646C8"/>
    <w:rsid w:val="00B65BDC"/>
    <w:rsid w:val="00B728B5"/>
    <w:rsid w:val="00B75EFD"/>
    <w:rsid w:val="00B7681C"/>
    <w:rsid w:val="00B77FAE"/>
    <w:rsid w:val="00B81612"/>
    <w:rsid w:val="00B961A9"/>
    <w:rsid w:val="00BA1527"/>
    <w:rsid w:val="00BA3FD3"/>
    <w:rsid w:val="00BB06D3"/>
    <w:rsid w:val="00BC11A2"/>
    <w:rsid w:val="00BC29A7"/>
    <w:rsid w:val="00BC472D"/>
    <w:rsid w:val="00BC7E3C"/>
    <w:rsid w:val="00BD0387"/>
    <w:rsid w:val="00BD2A25"/>
    <w:rsid w:val="00BD629A"/>
    <w:rsid w:val="00BD7D98"/>
    <w:rsid w:val="00BE610A"/>
    <w:rsid w:val="00BF2BC3"/>
    <w:rsid w:val="00BF4F8F"/>
    <w:rsid w:val="00BF759C"/>
    <w:rsid w:val="00C045D5"/>
    <w:rsid w:val="00C10C66"/>
    <w:rsid w:val="00C15D77"/>
    <w:rsid w:val="00C165BB"/>
    <w:rsid w:val="00C27868"/>
    <w:rsid w:val="00C32CBB"/>
    <w:rsid w:val="00C42084"/>
    <w:rsid w:val="00C4661E"/>
    <w:rsid w:val="00C53426"/>
    <w:rsid w:val="00C562DB"/>
    <w:rsid w:val="00C56A5A"/>
    <w:rsid w:val="00C615F2"/>
    <w:rsid w:val="00C70AE6"/>
    <w:rsid w:val="00C73589"/>
    <w:rsid w:val="00C76855"/>
    <w:rsid w:val="00C827E1"/>
    <w:rsid w:val="00C97610"/>
    <w:rsid w:val="00CB01AE"/>
    <w:rsid w:val="00CB7567"/>
    <w:rsid w:val="00CC0149"/>
    <w:rsid w:val="00CC07FF"/>
    <w:rsid w:val="00CC4D0A"/>
    <w:rsid w:val="00CC596F"/>
    <w:rsid w:val="00CE32E3"/>
    <w:rsid w:val="00CE4456"/>
    <w:rsid w:val="00CF0FB1"/>
    <w:rsid w:val="00CF7CE5"/>
    <w:rsid w:val="00D00265"/>
    <w:rsid w:val="00D00922"/>
    <w:rsid w:val="00D02A1F"/>
    <w:rsid w:val="00D05943"/>
    <w:rsid w:val="00D0666B"/>
    <w:rsid w:val="00D101A5"/>
    <w:rsid w:val="00D10E59"/>
    <w:rsid w:val="00D11827"/>
    <w:rsid w:val="00D14272"/>
    <w:rsid w:val="00D176B9"/>
    <w:rsid w:val="00D17B99"/>
    <w:rsid w:val="00D32B4F"/>
    <w:rsid w:val="00D409DE"/>
    <w:rsid w:val="00D40B56"/>
    <w:rsid w:val="00D41D5F"/>
    <w:rsid w:val="00D51C23"/>
    <w:rsid w:val="00D5209A"/>
    <w:rsid w:val="00D562D6"/>
    <w:rsid w:val="00D6055A"/>
    <w:rsid w:val="00D64794"/>
    <w:rsid w:val="00D65F1D"/>
    <w:rsid w:val="00D67AC3"/>
    <w:rsid w:val="00D72D49"/>
    <w:rsid w:val="00D736B1"/>
    <w:rsid w:val="00D77A04"/>
    <w:rsid w:val="00D82B8C"/>
    <w:rsid w:val="00D83D4F"/>
    <w:rsid w:val="00D84CA9"/>
    <w:rsid w:val="00DA3031"/>
    <w:rsid w:val="00DB0FB9"/>
    <w:rsid w:val="00DB42E7"/>
    <w:rsid w:val="00DB6D67"/>
    <w:rsid w:val="00DC0F8C"/>
    <w:rsid w:val="00DC1026"/>
    <w:rsid w:val="00DC3AB0"/>
    <w:rsid w:val="00DC6D68"/>
    <w:rsid w:val="00DC7205"/>
    <w:rsid w:val="00DE53DB"/>
    <w:rsid w:val="00DE64E4"/>
    <w:rsid w:val="00DE7AD0"/>
    <w:rsid w:val="00DE7DC5"/>
    <w:rsid w:val="00DF1ADA"/>
    <w:rsid w:val="00DF2E25"/>
    <w:rsid w:val="00DF6589"/>
    <w:rsid w:val="00E01A0A"/>
    <w:rsid w:val="00E01A61"/>
    <w:rsid w:val="00E04C6F"/>
    <w:rsid w:val="00E11706"/>
    <w:rsid w:val="00E120A8"/>
    <w:rsid w:val="00E1298A"/>
    <w:rsid w:val="00E168E3"/>
    <w:rsid w:val="00E17E87"/>
    <w:rsid w:val="00E203C6"/>
    <w:rsid w:val="00E26F12"/>
    <w:rsid w:val="00E34932"/>
    <w:rsid w:val="00E379F4"/>
    <w:rsid w:val="00E42B05"/>
    <w:rsid w:val="00E46053"/>
    <w:rsid w:val="00E46CD3"/>
    <w:rsid w:val="00E47346"/>
    <w:rsid w:val="00E55AA7"/>
    <w:rsid w:val="00E608CA"/>
    <w:rsid w:val="00E60B27"/>
    <w:rsid w:val="00E6161D"/>
    <w:rsid w:val="00E84054"/>
    <w:rsid w:val="00E86C93"/>
    <w:rsid w:val="00E87C4B"/>
    <w:rsid w:val="00E90746"/>
    <w:rsid w:val="00E93B2A"/>
    <w:rsid w:val="00E976F4"/>
    <w:rsid w:val="00E97871"/>
    <w:rsid w:val="00EA6FAE"/>
    <w:rsid w:val="00EB23CB"/>
    <w:rsid w:val="00EB2B65"/>
    <w:rsid w:val="00EC0F7D"/>
    <w:rsid w:val="00EC4485"/>
    <w:rsid w:val="00ED0397"/>
    <w:rsid w:val="00ED3679"/>
    <w:rsid w:val="00ED641D"/>
    <w:rsid w:val="00ED7823"/>
    <w:rsid w:val="00EE641D"/>
    <w:rsid w:val="00EE6F7C"/>
    <w:rsid w:val="00F002DB"/>
    <w:rsid w:val="00F053F9"/>
    <w:rsid w:val="00F118E0"/>
    <w:rsid w:val="00F14C0D"/>
    <w:rsid w:val="00F26599"/>
    <w:rsid w:val="00F31850"/>
    <w:rsid w:val="00F336A2"/>
    <w:rsid w:val="00F33C2C"/>
    <w:rsid w:val="00F42D03"/>
    <w:rsid w:val="00F452D5"/>
    <w:rsid w:val="00F4536C"/>
    <w:rsid w:val="00F5029F"/>
    <w:rsid w:val="00F56E45"/>
    <w:rsid w:val="00F61652"/>
    <w:rsid w:val="00F71E26"/>
    <w:rsid w:val="00F7418D"/>
    <w:rsid w:val="00F772DB"/>
    <w:rsid w:val="00F77F1E"/>
    <w:rsid w:val="00F8379D"/>
    <w:rsid w:val="00F84C01"/>
    <w:rsid w:val="00F851E5"/>
    <w:rsid w:val="00F911A6"/>
    <w:rsid w:val="00F92C51"/>
    <w:rsid w:val="00F932C6"/>
    <w:rsid w:val="00F93C18"/>
    <w:rsid w:val="00F96531"/>
    <w:rsid w:val="00FA0B87"/>
    <w:rsid w:val="00FA1866"/>
    <w:rsid w:val="00FA6885"/>
    <w:rsid w:val="00FB4023"/>
    <w:rsid w:val="00FB42DC"/>
    <w:rsid w:val="00FB4E7A"/>
    <w:rsid w:val="00FB4F99"/>
    <w:rsid w:val="00FB7F4B"/>
    <w:rsid w:val="00FC66FE"/>
    <w:rsid w:val="00FC6E6A"/>
    <w:rsid w:val="00FD23A3"/>
    <w:rsid w:val="00FD4D4A"/>
    <w:rsid w:val="00FD6005"/>
    <w:rsid w:val="00FD6531"/>
    <w:rsid w:val="00FD67D6"/>
    <w:rsid w:val="00FE5250"/>
    <w:rsid w:val="00FE6042"/>
    <w:rsid w:val="00FE7977"/>
    <w:rsid w:val="00FF5BDF"/>
  </w:rsids>
  <m:mathPr>
    <m:mathFont m:val="Century Schoolbook"/>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hyperlink" Target="http://docs.oracle.com/javase/7/docs/api/java/lang/String.html" TargetMode="External"/><Relationship Id="rId11" Type="http://schemas.openxmlformats.org/officeDocument/2006/relationships/hyperlink" Target="https://docs.oracle.com/javase/7/docs/api/java/util/Date.html" TargetMode="External"/><Relationship Id="rId12" Type="http://schemas.openxmlformats.org/officeDocument/2006/relationships/hyperlink" Target="https://docs.oracle.com/javase/8/docs/api/java/util/List.html" TargetMode="External"/><Relationship Id="rId13" Type="http://schemas.openxmlformats.org/officeDocument/2006/relationships/hyperlink" Target="https://docs.oracle.com/javase/8/docs/api/java/util/Set.html" TargetMode="External"/><Relationship Id="rId14" Type="http://schemas.openxmlformats.org/officeDocument/2006/relationships/hyperlink" Target="http://docs.oracle.com/javase/7/docs/api/java/util/Map.html" TargetMode="External"/><Relationship Id="rId15" Type="http://schemas.openxmlformats.org/officeDocument/2006/relationships/hyperlink" Target="https://github.com/jcoplien/trygve/"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ntTable" Target="fontTable.xml"/><Relationship Id="rId44" Type="http://schemas.openxmlformats.org/officeDocument/2006/relationships/glossaryDocument" Target="glossary/document.xml"/><Relationship Id="rId4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467D2"/>
    <w:rsid w:val="00070AC1"/>
    <w:rsid w:val="000823A5"/>
    <w:rsid w:val="000A2666"/>
    <w:rsid w:val="000E25C5"/>
    <w:rsid w:val="001070B2"/>
    <w:rsid w:val="0012637D"/>
    <w:rsid w:val="001304DC"/>
    <w:rsid w:val="00144C23"/>
    <w:rsid w:val="00171971"/>
    <w:rsid w:val="00174F5B"/>
    <w:rsid w:val="001A08B9"/>
    <w:rsid w:val="001B78F2"/>
    <w:rsid w:val="0020689D"/>
    <w:rsid w:val="00213EE8"/>
    <w:rsid w:val="002308A6"/>
    <w:rsid w:val="00243542"/>
    <w:rsid w:val="002B74BB"/>
    <w:rsid w:val="002F2671"/>
    <w:rsid w:val="00300E3D"/>
    <w:rsid w:val="00335DB6"/>
    <w:rsid w:val="00360418"/>
    <w:rsid w:val="00395FC1"/>
    <w:rsid w:val="003C07DD"/>
    <w:rsid w:val="003F0DCF"/>
    <w:rsid w:val="003F13AB"/>
    <w:rsid w:val="003F2F9A"/>
    <w:rsid w:val="0040284C"/>
    <w:rsid w:val="00403EE3"/>
    <w:rsid w:val="0043671B"/>
    <w:rsid w:val="004505BF"/>
    <w:rsid w:val="004A5CAF"/>
    <w:rsid w:val="004B72A3"/>
    <w:rsid w:val="004C6E0D"/>
    <w:rsid w:val="004F1D29"/>
    <w:rsid w:val="004F6F9C"/>
    <w:rsid w:val="005056C8"/>
    <w:rsid w:val="00593A4E"/>
    <w:rsid w:val="005F1868"/>
    <w:rsid w:val="00615BF6"/>
    <w:rsid w:val="00630346"/>
    <w:rsid w:val="0068388F"/>
    <w:rsid w:val="0068503E"/>
    <w:rsid w:val="00686DC6"/>
    <w:rsid w:val="00697A13"/>
    <w:rsid w:val="006A5E60"/>
    <w:rsid w:val="006A6B27"/>
    <w:rsid w:val="006F5FC3"/>
    <w:rsid w:val="007D5CCD"/>
    <w:rsid w:val="007D619C"/>
    <w:rsid w:val="007F48FB"/>
    <w:rsid w:val="0085683B"/>
    <w:rsid w:val="008638D8"/>
    <w:rsid w:val="008804D2"/>
    <w:rsid w:val="008D650B"/>
    <w:rsid w:val="009117A9"/>
    <w:rsid w:val="009236FC"/>
    <w:rsid w:val="00983FCC"/>
    <w:rsid w:val="009D5AAA"/>
    <w:rsid w:val="00A07F08"/>
    <w:rsid w:val="00A10E48"/>
    <w:rsid w:val="00AC4B6D"/>
    <w:rsid w:val="00B51DEF"/>
    <w:rsid w:val="00BC772E"/>
    <w:rsid w:val="00C72A9C"/>
    <w:rsid w:val="00CE6DB9"/>
    <w:rsid w:val="00D32004"/>
    <w:rsid w:val="00D430F0"/>
    <w:rsid w:val="00D90BAC"/>
    <w:rsid w:val="00D91E0D"/>
    <w:rsid w:val="00DA2C61"/>
    <w:rsid w:val="00DB296C"/>
    <w:rsid w:val="00DE52F2"/>
    <w:rsid w:val="00E72377"/>
    <w:rsid w:val="00ED1B00"/>
    <w:rsid w:val="00F331B0"/>
    <w:rsid w:val="00F955AD"/>
    <w:rsid w:val="00FC60CE"/>
    <w:rsid w:val="00FF12D0"/>
  </w:rsids>
  <m:mathPr>
    <m:mathFont m:val="Century Schoolboo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353</TotalTime>
  <Pages>114</Pages>
  <Words>28691</Words>
  <Characters>163543</Characters>
  <Application>Microsoft Macintosh Word</Application>
  <DocSecurity>0</DocSecurity>
  <Lines>1362</Lines>
  <Paragraphs>327</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    </vt:lpstr>
      <vt:lpstr>The What and Why of trygve</vt:lpstr>
      <vt:lpstr>Enactment Building Blocks</vt:lpstr>
      <vt:lpstr>Script Building Blocks: Declarations and Expressions</vt:lpstr>
      <vt:lpstr>Scripts</vt:lpstr>
      <vt:lpstr>    Mathematical Expressions</vt:lpstr>
      <vt:lpstr>    Identifiers</vt:lpstr>
      <vt:lpstr>    Types and Simple Declarations</vt:lpstr>
      <vt:lpstr>    Objects</vt:lpstr>
      <vt:lpstr>    Classes, Scripts and Cues</vt:lpstr>
      <vt:lpstr>        State declarations</vt:lpstr>
      <vt:lpstr>        Script declarations</vt:lpstr>
      <vt:lpstr>        Constructors and Method Parameters</vt:lpstr>
      <vt:lpstr>        Scripts at several levels</vt:lpstr>
      <vt:lpstr>        Identifiers Inside a Script</vt:lpstr>
      <vt:lpstr>    Flow Expressions</vt:lpstr>
      <vt:lpstr>        The IF expression</vt:lpstr>
      <vt:lpstr>        FOR loops and vectors</vt:lpstr>
      <vt:lpstr>        While loops</vt:lpstr>
      <vt:lpstr>        Do / While loops</vt:lpstr>
      <vt:lpstr>        Exiting a Loop</vt:lpstr>
      <vt:lpstr>        Switch Expressions</vt:lpstr>
      <vt:lpstr>Class-Oriented Programming</vt:lpstr>
      <vt:lpstr>    A concrete, complex class</vt:lpstr>
      <vt:lpstr>        Classes and Constructors</vt:lpstr>
      <vt:lpstr>        Teaching the Compiler about New Types</vt:lpstr>
      <vt:lpstr>        Accessors: Everyday scripts</vt:lpstr>
      <vt:lpstr>    An Alternative Implementation of Complex, and Interfaces</vt:lpstr>
      <vt:lpstr>        What is abstraction?</vt:lpstr>
      <vt:lpstr>        Interface Guidelines</vt:lpstr>
      <vt:lpstr>    Generic Classes</vt:lpstr>
      <vt:lpstr>        Defining generics </vt:lpstr>
      <vt:lpstr>    Inheritance</vt:lpstr>
      <vt:lpstr>        Liskov Subtyping in trygve</vt:lpstr>
      <vt:lpstr>Object-Oriented Programming</vt:lpstr>
    </vt:vector>
  </TitlesOfParts>
  <Manager/>
  <Company/>
  <LinksUpToDate>false</LinksUpToDate>
  <CharactersWithSpaces>200842</CharactersWithSpaces>
  <SharedDoc>false</SharedDoc>
  <HyperlinkBase/>
  <HLinks>
    <vt:vector size="42" baseType="variant">
      <vt:variant>
        <vt:i4>3080200</vt:i4>
      </vt:variant>
      <vt:variant>
        <vt:i4>21</vt:i4>
      </vt:variant>
      <vt:variant>
        <vt:i4>0</vt:i4>
      </vt:variant>
      <vt:variant>
        <vt:i4>5</vt:i4>
      </vt:variant>
      <vt:variant>
        <vt:lpwstr>https://github.com/jcoplien/trygve/</vt:lpwstr>
      </vt:variant>
      <vt:variant>
        <vt:lpwstr/>
      </vt:variant>
      <vt:variant>
        <vt:i4>3145816</vt:i4>
      </vt:variant>
      <vt:variant>
        <vt:i4>18</vt:i4>
      </vt:variant>
      <vt:variant>
        <vt:i4>0</vt:i4>
      </vt:variant>
      <vt:variant>
        <vt:i4>5</vt:i4>
      </vt:variant>
      <vt:variant>
        <vt:lpwstr>http://docs.oracle.com/javase/7/docs/api/java/util/Map.html</vt:lpwstr>
      </vt:variant>
      <vt:variant>
        <vt:lpwstr/>
      </vt:variant>
      <vt:variant>
        <vt:i4>4915265</vt:i4>
      </vt:variant>
      <vt:variant>
        <vt:i4>15</vt:i4>
      </vt:variant>
      <vt:variant>
        <vt:i4>0</vt:i4>
      </vt:variant>
      <vt:variant>
        <vt:i4>5</vt:i4>
      </vt:variant>
      <vt:variant>
        <vt:lpwstr>https://docs.oracle.com/javase/8/docs/api/java/util/Set.html</vt:lpwstr>
      </vt:variant>
      <vt:variant>
        <vt:lpwstr/>
      </vt:variant>
      <vt:variant>
        <vt:i4>106</vt:i4>
      </vt:variant>
      <vt:variant>
        <vt:i4>12</vt:i4>
      </vt:variant>
      <vt:variant>
        <vt:i4>0</vt:i4>
      </vt:variant>
      <vt:variant>
        <vt:i4>5</vt:i4>
      </vt:variant>
      <vt:variant>
        <vt:lpwstr>https://docs.oracle.com/javase/8/docs/api/java/util/List.html</vt:lpwstr>
      </vt:variant>
      <vt:variant>
        <vt:lpwstr/>
      </vt:variant>
      <vt:variant>
        <vt:i4>1441893</vt:i4>
      </vt:variant>
      <vt:variant>
        <vt:i4>9</vt:i4>
      </vt:variant>
      <vt:variant>
        <vt:i4>0</vt:i4>
      </vt:variant>
      <vt:variant>
        <vt:i4>5</vt:i4>
      </vt:variant>
      <vt:variant>
        <vt:lpwstr>https://docs.oracle.com/javase/7/docs/api/java/util/Date.html</vt:lpwstr>
      </vt:variant>
      <vt:variant>
        <vt:lpwstr/>
      </vt:variant>
      <vt:variant>
        <vt:i4>7274606</vt:i4>
      </vt:variant>
      <vt:variant>
        <vt:i4>6</vt:i4>
      </vt:variant>
      <vt:variant>
        <vt:i4>0</vt:i4>
      </vt:variant>
      <vt:variant>
        <vt:i4>5</vt:i4>
      </vt:variant>
      <vt:variant>
        <vt:lpwstr>http://docs.oracle.com/javase/7/docs/api/java/lang/String.html</vt:lpwstr>
      </vt:variant>
      <vt:variant>
        <vt:lpwstr/>
      </vt:variant>
      <vt:variant>
        <vt:i4>63</vt:i4>
      </vt:variant>
      <vt:variant>
        <vt:i4>0</vt:i4>
      </vt:variant>
      <vt:variant>
        <vt:i4>0</vt:i4>
      </vt:variant>
      <vt:variant>
        <vt:i4>5</vt:i4>
      </vt:variant>
      <vt:variant>
        <vt:lpwstr>http://www.algolist.net/Algorithms/Sorting/Bubble_sort</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84</cp:revision>
  <dcterms:created xsi:type="dcterms:W3CDTF">2016-04-26T11:56:00Z</dcterms:created>
  <dcterms:modified xsi:type="dcterms:W3CDTF">2017-08-09T14:10:00Z</dcterms:modified>
  <cp:category/>
</cp:coreProperties>
</file>